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E965C1" w14:textId="54E7D0BA" w:rsidR="00F4112C" w:rsidRPr="00F4112C" w:rsidRDefault="00F4112C" w:rsidP="002567F0">
      <w:pPr>
        <w:numPr>
          <w:ilvl w:val="0"/>
          <w:numId w:val="11"/>
        </w:numPr>
        <w:suppressAutoHyphens/>
        <w:spacing w:line="240" w:lineRule="auto"/>
        <w:ind w:left="0" w:hanging="567"/>
        <w:jc w:val="center"/>
        <w:rPr>
          <w:rFonts w:eastAsia="Times New Roman" w:cs="Times New Roman"/>
          <w:lang w:val="ru-RU"/>
        </w:rPr>
      </w:pPr>
      <w:r w:rsidRPr="00F4112C">
        <w:rPr>
          <w:rFonts w:eastAsia="Times New Roman" w:cs="Times New Roman"/>
          <w:lang w:val="ru-RU"/>
        </w:rPr>
        <w:t xml:space="preserve">Министерство науки </w:t>
      </w:r>
      <w:r w:rsidR="00CA1934" w:rsidRPr="00F4112C">
        <w:rPr>
          <w:rFonts w:eastAsia="Times New Roman" w:cs="Times New Roman"/>
          <w:lang w:val="ru-RU"/>
        </w:rPr>
        <w:t xml:space="preserve">и </w:t>
      </w:r>
      <w:r w:rsidR="00CA1934">
        <w:rPr>
          <w:rFonts w:eastAsia="Times New Roman" w:cs="Times New Roman"/>
          <w:lang w:val="ru-RU"/>
        </w:rPr>
        <w:t xml:space="preserve">высшего </w:t>
      </w:r>
      <w:r w:rsidR="00CA1934" w:rsidRPr="00F4112C">
        <w:rPr>
          <w:rFonts w:eastAsia="Times New Roman" w:cs="Times New Roman"/>
          <w:lang w:val="ru-RU"/>
        </w:rPr>
        <w:t xml:space="preserve">образования </w:t>
      </w:r>
      <w:r w:rsidRPr="00F4112C">
        <w:rPr>
          <w:rFonts w:eastAsia="Times New Roman" w:cs="Times New Roman"/>
          <w:lang w:val="ru-RU"/>
        </w:rPr>
        <w:t>Российской Федерации</w:t>
      </w:r>
    </w:p>
    <w:p w14:paraId="43F19EAA" w14:textId="77777777" w:rsidR="00F4112C" w:rsidRPr="00F4112C" w:rsidRDefault="00F4112C" w:rsidP="002567F0">
      <w:pPr>
        <w:numPr>
          <w:ilvl w:val="0"/>
          <w:numId w:val="11"/>
        </w:numPr>
        <w:suppressAutoHyphens/>
        <w:spacing w:line="240" w:lineRule="auto"/>
        <w:ind w:left="0" w:hanging="567"/>
        <w:jc w:val="center"/>
        <w:rPr>
          <w:rFonts w:eastAsia="Times New Roman" w:cs="Times New Roman"/>
          <w:lang w:val="ru-RU"/>
        </w:rPr>
      </w:pPr>
      <w:r w:rsidRPr="00F4112C">
        <w:rPr>
          <w:rFonts w:eastAsia="Times New Roman" w:cs="Times New Roman"/>
          <w:lang w:val="ru-RU"/>
        </w:rPr>
        <w:t>Санкт-Петербургский Политехнический Университет Петра Великого</w:t>
      </w:r>
    </w:p>
    <w:p w14:paraId="2760BBD9" w14:textId="77777777" w:rsidR="00F4112C" w:rsidRPr="00663210" w:rsidRDefault="00F4112C" w:rsidP="002567F0">
      <w:pPr>
        <w:numPr>
          <w:ilvl w:val="0"/>
          <w:numId w:val="11"/>
        </w:numPr>
        <w:suppressAutoHyphens/>
        <w:spacing w:line="240" w:lineRule="auto"/>
        <w:ind w:left="0" w:hanging="993"/>
        <w:jc w:val="center"/>
        <w:rPr>
          <w:rFonts w:eastAsia="Times New Roman" w:cs="Times New Roman"/>
        </w:rPr>
      </w:pPr>
      <w:r w:rsidRPr="00663210">
        <w:rPr>
          <w:rFonts w:eastAsia="Times New Roman" w:cs="Times New Roman"/>
        </w:rPr>
        <w:t>—</w:t>
      </w:r>
    </w:p>
    <w:p w14:paraId="0C33A3BA" w14:textId="381DA385" w:rsidR="00F4112C" w:rsidRPr="007660DE" w:rsidRDefault="00F4112C" w:rsidP="002567F0">
      <w:pPr>
        <w:numPr>
          <w:ilvl w:val="0"/>
          <w:numId w:val="11"/>
        </w:numPr>
        <w:suppressAutoHyphens/>
        <w:spacing w:line="240" w:lineRule="auto"/>
        <w:ind w:left="0" w:hanging="567"/>
        <w:jc w:val="center"/>
        <w:rPr>
          <w:rFonts w:eastAsia="Times New Roman" w:cs="Times New Roman"/>
          <w:spacing w:val="62"/>
          <w:highlight w:val="yellow"/>
          <w:lang w:val="ru-RU"/>
        </w:rPr>
      </w:pPr>
      <w:r w:rsidRPr="007660DE">
        <w:rPr>
          <w:rFonts w:eastAsia="Times New Roman" w:cs="Times New Roman"/>
          <w:lang w:val="ru-RU"/>
        </w:rPr>
        <w:t>Институт кибербезопасности и защиты информации</w:t>
      </w:r>
    </w:p>
    <w:p w14:paraId="5EBDC1A6" w14:textId="77777777" w:rsidR="00EB676F" w:rsidRPr="00EB676F" w:rsidRDefault="00EB676F" w:rsidP="00EB676F">
      <w:pPr>
        <w:tabs>
          <w:tab w:val="num" w:pos="0"/>
        </w:tabs>
        <w:spacing w:line="240" w:lineRule="auto"/>
        <w:ind w:hanging="567"/>
        <w:rPr>
          <w:sz w:val="24"/>
          <w:szCs w:val="24"/>
          <w:lang w:val="ru-RU"/>
        </w:rPr>
      </w:pPr>
    </w:p>
    <w:p w14:paraId="30BAD8F1" w14:textId="77777777" w:rsidR="00EB676F" w:rsidRPr="00EB676F" w:rsidRDefault="00EB676F" w:rsidP="00EB676F">
      <w:pPr>
        <w:spacing w:line="240" w:lineRule="auto"/>
        <w:ind w:hanging="567"/>
        <w:rPr>
          <w:sz w:val="24"/>
          <w:szCs w:val="24"/>
          <w:lang w:val="ru-RU"/>
        </w:rPr>
      </w:pPr>
    </w:p>
    <w:p w14:paraId="0B217503" w14:textId="77777777" w:rsidR="00EB676F" w:rsidRPr="00EB676F" w:rsidRDefault="00EB676F" w:rsidP="00EB676F">
      <w:pPr>
        <w:spacing w:line="240" w:lineRule="auto"/>
        <w:ind w:hanging="567"/>
        <w:rPr>
          <w:sz w:val="24"/>
          <w:szCs w:val="24"/>
          <w:lang w:val="ru-RU"/>
        </w:rPr>
      </w:pPr>
    </w:p>
    <w:p w14:paraId="1D92B74E" w14:textId="77777777" w:rsidR="00EB676F" w:rsidRPr="00EB676F" w:rsidRDefault="00EB676F" w:rsidP="00EB676F">
      <w:pPr>
        <w:spacing w:line="240" w:lineRule="auto"/>
        <w:ind w:hanging="567"/>
        <w:rPr>
          <w:sz w:val="24"/>
          <w:szCs w:val="24"/>
          <w:lang w:val="ru-RU"/>
        </w:rPr>
      </w:pPr>
    </w:p>
    <w:p w14:paraId="208EDC31" w14:textId="77777777" w:rsidR="00EB676F" w:rsidRPr="00EB676F" w:rsidRDefault="00EB676F" w:rsidP="00EB676F">
      <w:pPr>
        <w:spacing w:line="240" w:lineRule="auto"/>
        <w:ind w:hanging="567"/>
        <w:rPr>
          <w:sz w:val="24"/>
          <w:szCs w:val="24"/>
          <w:lang w:val="ru-RU"/>
        </w:rPr>
      </w:pPr>
    </w:p>
    <w:p w14:paraId="23A207C3" w14:textId="77777777" w:rsidR="00EB676F" w:rsidRPr="00EB676F" w:rsidRDefault="00EB676F" w:rsidP="00EB676F">
      <w:pPr>
        <w:spacing w:line="240" w:lineRule="auto"/>
        <w:ind w:hanging="567"/>
        <w:rPr>
          <w:sz w:val="24"/>
          <w:szCs w:val="24"/>
          <w:lang w:val="ru-RU"/>
        </w:rPr>
      </w:pPr>
    </w:p>
    <w:p w14:paraId="1EB2089C" w14:textId="77777777" w:rsidR="00B577FE" w:rsidRDefault="00B577FE" w:rsidP="00F4112C">
      <w:pPr>
        <w:spacing w:line="240" w:lineRule="auto"/>
        <w:ind w:firstLine="0"/>
        <w:rPr>
          <w:sz w:val="24"/>
          <w:szCs w:val="24"/>
          <w:lang w:val="ru-RU"/>
        </w:rPr>
      </w:pPr>
    </w:p>
    <w:p w14:paraId="2F011A32" w14:textId="77777777" w:rsidR="00B577FE" w:rsidRPr="00EB676F" w:rsidRDefault="00B577FE" w:rsidP="00EB676F">
      <w:pPr>
        <w:spacing w:line="240" w:lineRule="auto"/>
        <w:ind w:hanging="567"/>
        <w:rPr>
          <w:sz w:val="24"/>
          <w:szCs w:val="24"/>
          <w:lang w:val="ru-RU"/>
        </w:rPr>
      </w:pPr>
    </w:p>
    <w:p w14:paraId="090B1E92" w14:textId="77777777" w:rsidR="00EB676F" w:rsidRPr="00EB676F" w:rsidRDefault="00EB676F" w:rsidP="00EB676F">
      <w:pPr>
        <w:spacing w:line="240" w:lineRule="auto"/>
        <w:ind w:hanging="567"/>
        <w:rPr>
          <w:sz w:val="24"/>
          <w:szCs w:val="24"/>
          <w:lang w:val="ru-RU"/>
        </w:rPr>
      </w:pPr>
    </w:p>
    <w:p w14:paraId="0AA07499" w14:textId="77777777" w:rsidR="00EB676F" w:rsidRPr="00EB676F" w:rsidRDefault="00EB676F" w:rsidP="00EB676F">
      <w:pPr>
        <w:spacing w:line="240" w:lineRule="auto"/>
        <w:ind w:hanging="567"/>
        <w:rPr>
          <w:sz w:val="24"/>
          <w:szCs w:val="24"/>
          <w:lang w:val="ru-RU"/>
        </w:rPr>
      </w:pPr>
    </w:p>
    <w:p w14:paraId="48A5D5D7" w14:textId="77777777" w:rsidR="00EB676F" w:rsidRPr="00EB676F" w:rsidRDefault="00EB676F" w:rsidP="00EA5662">
      <w:pPr>
        <w:ind w:left="2123"/>
        <w:rPr>
          <w:b/>
          <w:spacing w:val="62"/>
          <w:sz w:val="32"/>
          <w:szCs w:val="32"/>
          <w:lang w:val="ru-RU"/>
        </w:rPr>
      </w:pPr>
      <w:r w:rsidRPr="00EB676F">
        <w:rPr>
          <w:b/>
          <w:spacing w:val="62"/>
          <w:sz w:val="32"/>
          <w:szCs w:val="32"/>
          <w:lang w:val="ru-RU"/>
        </w:rPr>
        <w:t>КУРСОВАЯ РАБОТА</w:t>
      </w:r>
    </w:p>
    <w:p w14:paraId="1D098528" w14:textId="77777777" w:rsidR="00EB676F" w:rsidRPr="00EB676F" w:rsidRDefault="00EB676F" w:rsidP="00EB676F">
      <w:pPr>
        <w:jc w:val="center"/>
        <w:rPr>
          <w:spacing w:val="62"/>
          <w:lang w:val="ru-RU"/>
        </w:rPr>
      </w:pPr>
    </w:p>
    <w:p w14:paraId="1146002A" w14:textId="359E3604" w:rsidR="00EB676F" w:rsidRPr="00294A89" w:rsidRDefault="00294A89" w:rsidP="00EB676F">
      <w:pPr>
        <w:ind w:firstLine="0"/>
        <w:jc w:val="center"/>
        <w:rPr>
          <w:b/>
        </w:rPr>
      </w:pPr>
      <w:r>
        <w:rPr>
          <w:b/>
        </w:rPr>
        <w:t xml:space="preserve">OSINT </w:t>
      </w:r>
      <w:r>
        <w:rPr>
          <w:b/>
          <w:lang w:val="ru-RU"/>
        </w:rPr>
        <w:t xml:space="preserve">средствами </w:t>
      </w:r>
      <w:r>
        <w:rPr>
          <w:b/>
        </w:rPr>
        <w:t>Linux</w:t>
      </w:r>
    </w:p>
    <w:p w14:paraId="4580FA50" w14:textId="753C828E" w:rsidR="00EB676F" w:rsidRPr="007660DE" w:rsidRDefault="00EB676F" w:rsidP="00EB676F">
      <w:pPr>
        <w:jc w:val="center"/>
        <w:rPr>
          <w:lang w:val="ru-RU"/>
        </w:rPr>
      </w:pPr>
      <w:r w:rsidRPr="007660DE">
        <w:rPr>
          <w:lang w:val="ru-RU"/>
        </w:rPr>
        <w:t>по дисциплине «</w:t>
      </w:r>
      <w:r w:rsidR="00294A89">
        <w:rPr>
          <w:lang w:val="ru-RU"/>
        </w:rPr>
        <w:t>Безопасность операционных систем</w:t>
      </w:r>
      <w:r w:rsidRPr="007660DE">
        <w:rPr>
          <w:lang w:val="ru-RU"/>
        </w:rPr>
        <w:t>»</w:t>
      </w:r>
    </w:p>
    <w:p w14:paraId="000FAB9A" w14:textId="77777777" w:rsidR="00EB676F" w:rsidRPr="007660DE" w:rsidRDefault="00EB676F" w:rsidP="00EB676F">
      <w:pPr>
        <w:ind w:hanging="567"/>
        <w:rPr>
          <w:lang w:val="ru-RU"/>
        </w:rPr>
      </w:pPr>
    </w:p>
    <w:p w14:paraId="7436F2EE" w14:textId="77777777" w:rsidR="00EB676F" w:rsidRPr="007660DE" w:rsidRDefault="00EB676F" w:rsidP="00EB676F">
      <w:pPr>
        <w:ind w:hanging="567"/>
        <w:rPr>
          <w:lang w:val="ru-RU"/>
        </w:rPr>
      </w:pPr>
    </w:p>
    <w:p w14:paraId="7B12994F" w14:textId="77777777" w:rsidR="00EB676F" w:rsidRPr="007660DE" w:rsidRDefault="00EB676F" w:rsidP="00EB676F">
      <w:pPr>
        <w:ind w:hanging="567"/>
        <w:rPr>
          <w:lang w:val="ru-RU"/>
        </w:rPr>
      </w:pPr>
    </w:p>
    <w:p w14:paraId="13905520" w14:textId="77777777" w:rsidR="00EB676F" w:rsidRPr="007660DE" w:rsidRDefault="00EB676F" w:rsidP="00EB676F">
      <w:pPr>
        <w:ind w:hanging="567"/>
        <w:rPr>
          <w:lang w:val="ru-RU"/>
        </w:rPr>
      </w:pPr>
    </w:p>
    <w:p w14:paraId="231E75FB" w14:textId="3C2A877A" w:rsidR="00EB676F" w:rsidRPr="00663210" w:rsidRDefault="00EB676F" w:rsidP="002567F0">
      <w:pPr>
        <w:pStyle w:val="af3"/>
        <w:numPr>
          <w:ilvl w:val="0"/>
          <w:numId w:val="11"/>
        </w:numPr>
        <w:tabs>
          <w:tab w:val="clear" w:pos="0"/>
        </w:tabs>
        <w:spacing w:after="200"/>
        <w:ind w:left="567" w:hanging="567"/>
        <w:jc w:val="left"/>
        <w:rPr>
          <w:rFonts w:cs="Times New Roman"/>
        </w:rPr>
      </w:pPr>
      <w:r w:rsidRPr="00663210">
        <w:rPr>
          <w:rFonts w:cs="Times New Roman"/>
        </w:rPr>
        <w:t>Выполнил</w:t>
      </w:r>
      <w:r w:rsidR="007660DE">
        <w:rPr>
          <w:rFonts w:cs="Times New Roman"/>
        </w:rPr>
        <w:t>а</w:t>
      </w:r>
    </w:p>
    <w:p w14:paraId="62A0F15A" w14:textId="6EDB6CB4" w:rsidR="00EB676F" w:rsidRDefault="00EB676F" w:rsidP="002567F0">
      <w:pPr>
        <w:pStyle w:val="af3"/>
        <w:numPr>
          <w:ilvl w:val="0"/>
          <w:numId w:val="11"/>
        </w:numPr>
        <w:tabs>
          <w:tab w:val="clear" w:pos="0"/>
          <w:tab w:val="left" w:pos="3960"/>
          <w:tab w:val="left" w:pos="6840"/>
        </w:tabs>
        <w:spacing w:after="200"/>
        <w:ind w:left="567" w:hanging="567"/>
        <w:jc w:val="left"/>
        <w:rPr>
          <w:rFonts w:cs="Times New Roman"/>
        </w:rPr>
      </w:pPr>
      <w:r w:rsidRPr="00663210">
        <w:rPr>
          <w:rFonts w:cs="Times New Roman"/>
        </w:rPr>
        <w:t>студент</w:t>
      </w:r>
      <w:r w:rsidR="007660DE">
        <w:rPr>
          <w:rFonts w:cs="Times New Roman"/>
        </w:rPr>
        <w:t>ка</w:t>
      </w:r>
      <w:r w:rsidRPr="00663210">
        <w:rPr>
          <w:rFonts w:cs="Times New Roman"/>
        </w:rPr>
        <w:t xml:space="preserve"> гр.</w:t>
      </w:r>
      <w:r w:rsidR="007660DE">
        <w:rPr>
          <w:rFonts w:cs="Times New Roman"/>
        </w:rPr>
        <w:t xml:space="preserve"> 4851003/908</w:t>
      </w:r>
      <w:r>
        <w:rPr>
          <w:rFonts w:cs="Times New Roman"/>
        </w:rPr>
        <w:t>01</w:t>
      </w:r>
      <w:r w:rsidRPr="00663210">
        <w:rPr>
          <w:rFonts w:cs="Times New Roman"/>
        </w:rPr>
        <w:tab/>
        <w:t xml:space="preserve">         </w:t>
      </w:r>
      <w:r w:rsidRPr="00663210">
        <w:rPr>
          <w:rFonts w:cs="Times New Roman"/>
        </w:rPr>
        <w:tab/>
        <w:t xml:space="preserve">      </w:t>
      </w:r>
      <w:r>
        <w:rPr>
          <w:rFonts w:cs="Times New Roman"/>
        </w:rPr>
        <w:t>Кулеева А.Г.</w:t>
      </w:r>
    </w:p>
    <w:p w14:paraId="5357FB5C" w14:textId="72E6154C" w:rsidR="00EB676F" w:rsidRPr="00663210" w:rsidRDefault="003C1783" w:rsidP="003C1783">
      <w:pPr>
        <w:pStyle w:val="af3"/>
        <w:tabs>
          <w:tab w:val="left" w:pos="3960"/>
          <w:tab w:val="left" w:pos="6840"/>
        </w:tabs>
        <w:spacing w:after="200"/>
        <w:ind w:left="567" w:right="566" w:firstLine="0"/>
        <w:jc w:val="center"/>
        <w:rPr>
          <w:rFonts w:cs="Times New Roman"/>
        </w:rPr>
      </w:pPr>
      <w:r>
        <w:rPr>
          <w:rFonts w:cs="Times New Roman"/>
        </w:rPr>
        <w:tab/>
        <w:t xml:space="preserve">                                        </w:t>
      </w:r>
    </w:p>
    <w:p w14:paraId="7152E750" w14:textId="77777777" w:rsidR="00EB676F" w:rsidRPr="00663210" w:rsidRDefault="00EB676F" w:rsidP="002567F0">
      <w:pPr>
        <w:pStyle w:val="af3"/>
        <w:numPr>
          <w:ilvl w:val="2"/>
          <w:numId w:val="11"/>
        </w:numPr>
        <w:tabs>
          <w:tab w:val="left" w:pos="3960"/>
          <w:tab w:val="left" w:pos="6840"/>
        </w:tabs>
        <w:spacing w:after="200"/>
        <w:ind w:hanging="567"/>
        <w:jc w:val="left"/>
        <w:rPr>
          <w:rFonts w:cs="Times New Roman"/>
        </w:rPr>
      </w:pPr>
      <w:r w:rsidRPr="00663210">
        <w:rPr>
          <w:rFonts w:cs="Times New Roman"/>
        </w:rPr>
        <w:t xml:space="preserve">                                </w:t>
      </w:r>
      <w:r w:rsidRPr="00663210">
        <w:rPr>
          <w:rFonts w:cs="Times New Roman"/>
        </w:rPr>
        <w:tab/>
        <w:t xml:space="preserve">         </w:t>
      </w:r>
    </w:p>
    <w:p w14:paraId="1480E1AD" w14:textId="77777777" w:rsidR="00EB676F" w:rsidRPr="00663210" w:rsidRDefault="00EB676F" w:rsidP="00EB676F">
      <w:pPr>
        <w:pStyle w:val="af3"/>
        <w:tabs>
          <w:tab w:val="left" w:pos="4746"/>
          <w:tab w:val="left" w:pos="6840"/>
        </w:tabs>
        <w:ind w:left="567" w:hanging="567"/>
        <w:rPr>
          <w:rFonts w:cs="Times New Roman"/>
          <w:sz w:val="22"/>
          <w:szCs w:val="22"/>
        </w:rPr>
      </w:pPr>
      <w:r w:rsidRPr="00663210">
        <w:rPr>
          <w:rFonts w:cs="Times New Roman"/>
        </w:rPr>
        <w:t xml:space="preserve">                                                        </w:t>
      </w:r>
    </w:p>
    <w:p w14:paraId="2F5E55D5" w14:textId="1DAEA869" w:rsidR="00EB676F" w:rsidRDefault="00EB676F" w:rsidP="002567F0">
      <w:pPr>
        <w:pStyle w:val="af3"/>
        <w:numPr>
          <w:ilvl w:val="0"/>
          <w:numId w:val="11"/>
        </w:numPr>
        <w:tabs>
          <w:tab w:val="clear" w:pos="0"/>
        </w:tabs>
        <w:spacing w:before="240" w:after="200"/>
        <w:ind w:left="567" w:hanging="567"/>
        <w:jc w:val="left"/>
        <w:rPr>
          <w:rFonts w:cs="Times New Roman"/>
        </w:rPr>
      </w:pPr>
      <w:r>
        <w:rPr>
          <w:rFonts w:cs="Times New Roman"/>
        </w:rPr>
        <w:t>Руководитель</w:t>
      </w:r>
      <w:r w:rsidR="00B577FE">
        <w:rPr>
          <w:rFonts w:cs="Times New Roman"/>
        </w:rPr>
        <w:t xml:space="preserve">                                                                                </w:t>
      </w:r>
      <w:r w:rsidR="00917201">
        <w:rPr>
          <w:rFonts w:cs="Times New Roman"/>
        </w:rPr>
        <w:t>Павленко Е.Ю</w:t>
      </w:r>
      <w:r w:rsidR="00BE7E30">
        <w:rPr>
          <w:rFonts w:cs="Times New Roman"/>
        </w:rPr>
        <w:t>.</w:t>
      </w:r>
    </w:p>
    <w:p w14:paraId="510F97C2" w14:textId="1D96548F" w:rsidR="00EB676F" w:rsidRPr="00663210" w:rsidRDefault="00294A89" w:rsidP="002567F0">
      <w:pPr>
        <w:pStyle w:val="af3"/>
        <w:numPr>
          <w:ilvl w:val="0"/>
          <w:numId w:val="11"/>
        </w:numPr>
        <w:tabs>
          <w:tab w:val="clear" w:pos="0"/>
        </w:tabs>
        <w:spacing w:before="240" w:after="200"/>
        <w:ind w:left="567" w:hanging="567"/>
        <w:jc w:val="left"/>
        <w:rPr>
          <w:rFonts w:cs="Times New Roman"/>
        </w:rPr>
      </w:pPr>
      <w:r>
        <w:rPr>
          <w:rFonts w:cs="Times New Roman"/>
        </w:rPr>
        <w:t>к.т.н., доцент</w:t>
      </w:r>
    </w:p>
    <w:p w14:paraId="6DA958B1" w14:textId="77777777" w:rsidR="00B577FE" w:rsidRDefault="00B577FE" w:rsidP="002567F0">
      <w:pPr>
        <w:pStyle w:val="af3"/>
        <w:numPr>
          <w:ilvl w:val="8"/>
          <w:numId w:val="11"/>
        </w:numPr>
        <w:tabs>
          <w:tab w:val="left" w:pos="3960"/>
          <w:tab w:val="left" w:pos="6840"/>
        </w:tabs>
        <w:spacing w:after="200"/>
        <w:jc w:val="left"/>
        <w:rPr>
          <w:rFonts w:cs="Times New Roman"/>
        </w:rPr>
      </w:pPr>
    </w:p>
    <w:p w14:paraId="5E3DBCF9" w14:textId="4644F31D" w:rsidR="00EB676F" w:rsidRPr="00663210" w:rsidRDefault="00B577FE" w:rsidP="002567F0">
      <w:pPr>
        <w:pStyle w:val="af3"/>
        <w:numPr>
          <w:ilvl w:val="8"/>
          <w:numId w:val="11"/>
        </w:numPr>
        <w:tabs>
          <w:tab w:val="left" w:pos="3960"/>
          <w:tab w:val="left" w:pos="6840"/>
        </w:tabs>
        <w:spacing w:after="200"/>
        <w:jc w:val="left"/>
        <w:rPr>
          <w:rFonts w:cs="Times New Roman"/>
        </w:rPr>
      </w:pPr>
      <w:r>
        <w:rPr>
          <w:rFonts w:cs="Times New Roman"/>
        </w:rPr>
        <w:t xml:space="preserve"> </w:t>
      </w:r>
      <w:r>
        <w:rPr>
          <w:rFonts w:cs="Times New Roman"/>
        </w:rPr>
        <w:tab/>
      </w:r>
      <w:r>
        <w:rPr>
          <w:rFonts w:cs="Times New Roman"/>
        </w:rPr>
        <w:tab/>
        <w:t xml:space="preserve">                           </w:t>
      </w:r>
      <w:r w:rsidR="007660DE">
        <w:rPr>
          <w:rFonts w:cs="Times New Roman"/>
        </w:rPr>
        <w:t xml:space="preserve">            «__» __________ 202</w:t>
      </w:r>
      <w:r w:rsidR="00917201">
        <w:rPr>
          <w:rFonts w:cs="Times New Roman"/>
        </w:rPr>
        <w:t>2</w:t>
      </w:r>
      <w:r>
        <w:rPr>
          <w:rFonts w:cs="Times New Roman"/>
        </w:rPr>
        <w:t xml:space="preserve"> г.</w:t>
      </w:r>
    </w:p>
    <w:p w14:paraId="018791F3" w14:textId="77777777" w:rsidR="00EB676F" w:rsidRPr="00EB676F" w:rsidRDefault="00EB676F" w:rsidP="002567F0">
      <w:pPr>
        <w:numPr>
          <w:ilvl w:val="0"/>
          <w:numId w:val="11"/>
        </w:numPr>
        <w:tabs>
          <w:tab w:val="left" w:pos="4746"/>
          <w:tab w:val="left" w:pos="6840"/>
        </w:tabs>
        <w:suppressAutoHyphens/>
        <w:spacing w:line="240" w:lineRule="auto"/>
        <w:ind w:hanging="567"/>
        <w:jc w:val="left"/>
        <w:rPr>
          <w:rFonts w:eastAsia="Times New Roman" w:cs="Times New Roman"/>
          <w:lang w:val="ru-RU"/>
        </w:rPr>
      </w:pPr>
    </w:p>
    <w:p w14:paraId="48F6C38F" w14:textId="77777777" w:rsidR="00EB676F" w:rsidRPr="00EB676F" w:rsidRDefault="00EB676F" w:rsidP="00EB676F">
      <w:pPr>
        <w:tabs>
          <w:tab w:val="left" w:pos="3960"/>
          <w:tab w:val="left" w:pos="6840"/>
        </w:tabs>
        <w:suppressAutoHyphens/>
        <w:spacing w:line="240" w:lineRule="auto"/>
        <w:ind w:hanging="567"/>
        <w:jc w:val="left"/>
        <w:rPr>
          <w:rFonts w:eastAsia="Times New Roman" w:cs="Times New Roman"/>
          <w:lang w:val="ru-RU"/>
        </w:rPr>
      </w:pPr>
    </w:p>
    <w:p w14:paraId="3DB92C34" w14:textId="77777777" w:rsidR="00EB676F" w:rsidRPr="00EB676F" w:rsidRDefault="00EB676F" w:rsidP="00EB676F">
      <w:pPr>
        <w:suppressAutoHyphens/>
        <w:spacing w:line="240" w:lineRule="auto"/>
        <w:ind w:hanging="567"/>
        <w:jc w:val="center"/>
        <w:rPr>
          <w:rFonts w:eastAsia="Times New Roman" w:cs="Times New Roman"/>
          <w:lang w:val="ru-RU"/>
        </w:rPr>
      </w:pPr>
    </w:p>
    <w:p w14:paraId="03E19160" w14:textId="77777777" w:rsidR="00EB676F" w:rsidRPr="00EB676F" w:rsidRDefault="00EB676F" w:rsidP="00EB676F">
      <w:pPr>
        <w:suppressAutoHyphens/>
        <w:spacing w:line="240" w:lineRule="auto"/>
        <w:ind w:hanging="567"/>
        <w:jc w:val="center"/>
        <w:rPr>
          <w:rFonts w:eastAsia="Times New Roman" w:cs="Times New Roman"/>
          <w:lang w:val="ru-RU"/>
        </w:rPr>
      </w:pPr>
    </w:p>
    <w:p w14:paraId="7F92B21D" w14:textId="77777777" w:rsidR="00EB676F" w:rsidRPr="00EB676F" w:rsidRDefault="00EB676F" w:rsidP="00EB676F">
      <w:pPr>
        <w:suppressAutoHyphens/>
        <w:spacing w:line="240" w:lineRule="auto"/>
        <w:ind w:hanging="567"/>
        <w:jc w:val="center"/>
        <w:rPr>
          <w:rFonts w:eastAsia="Times New Roman" w:cs="Times New Roman"/>
          <w:lang w:val="ru-RU"/>
        </w:rPr>
      </w:pPr>
    </w:p>
    <w:p w14:paraId="531BE35F" w14:textId="77777777" w:rsidR="002642BC" w:rsidRPr="00EB676F" w:rsidRDefault="002642BC" w:rsidP="00B577FE">
      <w:pPr>
        <w:suppressAutoHyphens/>
        <w:spacing w:line="240" w:lineRule="auto"/>
        <w:ind w:firstLine="0"/>
        <w:rPr>
          <w:rFonts w:eastAsia="Times New Roman" w:cs="Times New Roman"/>
          <w:lang w:val="ru-RU"/>
        </w:rPr>
      </w:pPr>
    </w:p>
    <w:p w14:paraId="41474DB9" w14:textId="77777777" w:rsidR="00EB676F" w:rsidRPr="00EB676F" w:rsidRDefault="00EB676F" w:rsidP="00EB676F">
      <w:pPr>
        <w:suppressAutoHyphens/>
        <w:ind w:firstLine="0"/>
        <w:rPr>
          <w:rFonts w:eastAsia="Times New Roman" w:cs="Times New Roman"/>
          <w:lang w:val="ru-RU"/>
        </w:rPr>
      </w:pPr>
    </w:p>
    <w:p w14:paraId="11482217" w14:textId="77777777" w:rsidR="008978D6" w:rsidRPr="00B577FE" w:rsidRDefault="00EB676F" w:rsidP="002567F0">
      <w:pPr>
        <w:numPr>
          <w:ilvl w:val="0"/>
          <w:numId w:val="11"/>
        </w:numPr>
        <w:suppressAutoHyphens/>
        <w:spacing w:line="240" w:lineRule="auto"/>
        <w:ind w:left="0" w:hanging="567"/>
        <w:jc w:val="center"/>
        <w:rPr>
          <w:rFonts w:eastAsia="Times New Roman" w:cs="Times New Roman"/>
          <w:lang w:val="ru-RU"/>
        </w:rPr>
      </w:pPr>
      <w:r w:rsidRPr="00B577FE">
        <w:rPr>
          <w:rFonts w:eastAsia="Times New Roman" w:cs="Times New Roman"/>
          <w:lang w:val="ru-RU"/>
        </w:rPr>
        <w:t>Санкт-Петербург</w:t>
      </w:r>
    </w:p>
    <w:p w14:paraId="00FE9883" w14:textId="5DE00E97" w:rsidR="00EB676F" w:rsidRPr="00B577FE" w:rsidRDefault="00BE7E30" w:rsidP="002567F0">
      <w:pPr>
        <w:numPr>
          <w:ilvl w:val="0"/>
          <w:numId w:val="11"/>
        </w:numPr>
        <w:suppressAutoHyphens/>
        <w:spacing w:line="240" w:lineRule="auto"/>
        <w:ind w:left="0" w:hanging="567"/>
        <w:jc w:val="center"/>
        <w:rPr>
          <w:rFonts w:eastAsia="Times New Roman" w:cs="Times New Roman"/>
          <w:lang w:val="ru-RU"/>
        </w:rPr>
      </w:pPr>
      <w:r>
        <w:rPr>
          <w:rFonts w:eastAsia="Times New Roman" w:cs="Times New Roman"/>
          <w:lang w:val="ru-RU"/>
        </w:rPr>
        <w:t>202</w:t>
      </w:r>
      <w:r w:rsidR="00917201">
        <w:rPr>
          <w:rFonts w:eastAsia="Times New Roman" w:cs="Times New Roman"/>
          <w:lang w:val="ru-RU"/>
        </w:rPr>
        <w:t>2</w:t>
      </w:r>
    </w:p>
    <w:p w14:paraId="5E4D2625" w14:textId="5B4E3745" w:rsidR="00D525A3" w:rsidRPr="00D525A3" w:rsidRDefault="00886D27" w:rsidP="003A1BC0">
      <w:pPr>
        <w:pStyle w:val="af9"/>
        <w:spacing w:before="240" w:line="360" w:lineRule="auto"/>
      </w:pPr>
      <w:r w:rsidRPr="006C7214">
        <w:lastRenderedPageBreak/>
        <w:t>Содержание</w:t>
      </w:r>
    </w:p>
    <w:tbl>
      <w:tblPr>
        <w:tblStyle w:val="af5"/>
        <w:tblW w:w="4784" w:type="pct"/>
        <w:tblInd w:w="-1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1E0" w:firstRow="1" w:lastRow="1" w:firstColumn="1" w:lastColumn="1" w:noHBand="0" w:noVBand="0"/>
      </w:tblPr>
      <w:tblGrid>
        <w:gridCol w:w="987"/>
        <w:gridCol w:w="7974"/>
        <w:gridCol w:w="462"/>
      </w:tblGrid>
      <w:tr w:rsidR="00D525A3" w:rsidRPr="00F65C3C" w14:paraId="329C331E" w14:textId="77777777" w:rsidTr="00CA1934">
        <w:tc>
          <w:tcPr>
            <w:tcW w:w="4755" w:type="pct"/>
            <w:gridSpan w:val="2"/>
          </w:tcPr>
          <w:p w14:paraId="15A31E5C" w14:textId="050D3D50" w:rsidR="00D525A3" w:rsidRPr="00933C87" w:rsidRDefault="00D525A3" w:rsidP="004A5CE7">
            <w:pPr>
              <w:suppressAutoHyphens/>
              <w:spacing w:after="120" w:line="240" w:lineRule="auto"/>
              <w:ind w:firstLine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F65C3C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Введение.......................................................................................................</w:t>
            </w:r>
            <w:r w:rsidR="00BA4898">
              <w:rPr>
                <w:rFonts w:eastAsia="Times New Roman" w:cs="Times New Roman"/>
                <w:color w:val="000000"/>
                <w:szCs w:val="28"/>
                <w:lang w:eastAsia="ru-RU"/>
              </w:rPr>
              <w:t>.</w:t>
            </w:r>
            <w:r w:rsidRPr="00F65C3C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..</w:t>
            </w:r>
            <w:r w:rsidR="00B60EC2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..</w:t>
            </w:r>
          </w:p>
        </w:tc>
        <w:tc>
          <w:tcPr>
            <w:tcW w:w="245" w:type="pct"/>
            <w:vAlign w:val="bottom"/>
          </w:tcPr>
          <w:p w14:paraId="2DD07EC6" w14:textId="0C9C5DB7" w:rsidR="00D525A3" w:rsidRPr="003261BD" w:rsidRDefault="009B0BBF" w:rsidP="004A5CE7">
            <w:pPr>
              <w:suppressAutoHyphens/>
              <w:spacing w:after="120" w:line="240" w:lineRule="auto"/>
              <w:ind w:right="-43" w:firstLine="0"/>
              <w:jc w:val="right"/>
              <w:rPr>
                <w:rFonts w:eastAsia="Times New Roman" w:cs="Times New Roman"/>
                <w:color w:val="000000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3</w:t>
            </w:r>
          </w:p>
        </w:tc>
      </w:tr>
      <w:tr w:rsidR="00D525A3" w:rsidRPr="00F65C3C" w14:paraId="60B88BBC" w14:textId="77777777" w:rsidTr="00CA1934">
        <w:tc>
          <w:tcPr>
            <w:tcW w:w="524" w:type="pct"/>
          </w:tcPr>
          <w:p w14:paraId="1AC1EE4A" w14:textId="5A3E5EFD" w:rsidR="00D525A3" w:rsidRPr="004107BE" w:rsidRDefault="00D525A3" w:rsidP="004A5CE7">
            <w:pPr>
              <w:suppressAutoHyphens/>
              <w:spacing w:after="120" w:line="240" w:lineRule="auto"/>
              <w:ind w:left="709" w:hanging="709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1</w:t>
            </w:r>
          </w:p>
        </w:tc>
        <w:tc>
          <w:tcPr>
            <w:tcW w:w="4231" w:type="pct"/>
          </w:tcPr>
          <w:p w14:paraId="2D61E0CA" w14:textId="58B4A19B" w:rsidR="00D525A3" w:rsidRPr="00C87620" w:rsidRDefault="00C87620" w:rsidP="004A5CE7">
            <w:pPr>
              <w:suppressAutoHyphens/>
              <w:spacing w:after="120"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Основные</w:t>
            </w:r>
            <w:r w:rsidR="00AB1D4E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</w:t>
            </w:r>
            <w:r w:rsidR="00AB1D4E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 xml:space="preserve">принципы </w:t>
            </w:r>
            <w:r w:rsidR="00AB1D4E">
              <w:rPr>
                <w:rFonts w:eastAsia="Times New Roman" w:cs="Times New Roman"/>
                <w:color w:val="000000"/>
                <w:szCs w:val="28"/>
                <w:lang w:eastAsia="ru-RU"/>
              </w:rPr>
              <w:t>OSINT</w:t>
            </w:r>
            <w:r w:rsidR="00AE5D29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.</w:t>
            </w:r>
            <w:r w:rsidR="00AE5D29" w:rsidRPr="00F65C3C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..............................................</w:t>
            </w:r>
            <w:r w:rsidR="00AE5D29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...............</w:t>
            </w:r>
          </w:p>
        </w:tc>
        <w:tc>
          <w:tcPr>
            <w:tcW w:w="245" w:type="pct"/>
            <w:vAlign w:val="bottom"/>
          </w:tcPr>
          <w:p w14:paraId="1EF96586" w14:textId="46196AC2" w:rsidR="00D525A3" w:rsidRPr="00411CA8" w:rsidRDefault="00411CA8" w:rsidP="004A5CE7">
            <w:pPr>
              <w:suppressAutoHyphens/>
              <w:spacing w:after="120" w:line="240" w:lineRule="auto"/>
              <w:ind w:right="-43" w:firstLine="0"/>
              <w:jc w:val="righ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4</w:t>
            </w:r>
          </w:p>
        </w:tc>
      </w:tr>
      <w:tr w:rsidR="00D525A3" w:rsidRPr="00906D84" w14:paraId="04866A19" w14:textId="77777777" w:rsidTr="00CA1934">
        <w:tc>
          <w:tcPr>
            <w:tcW w:w="524" w:type="pct"/>
          </w:tcPr>
          <w:p w14:paraId="3AE8C447" w14:textId="40CFAF26" w:rsidR="00D525A3" w:rsidRDefault="00D525A3" w:rsidP="004A5CE7">
            <w:pPr>
              <w:suppressAutoHyphens/>
              <w:spacing w:after="120" w:line="240" w:lineRule="auto"/>
              <w:ind w:left="709" w:hanging="709"/>
              <w:jc w:val="left"/>
              <w:rPr>
                <w:rFonts w:eastAsia="Times New Roman" w:cs="Times New Roman"/>
                <w:color w:val="000000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1.1</w:t>
            </w:r>
          </w:p>
        </w:tc>
        <w:tc>
          <w:tcPr>
            <w:tcW w:w="4231" w:type="pct"/>
          </w:tcPr>
          <w:p w14:paraId="315AB198" w14:textId="4EBBF7D6" w:rsidR="00D525A3" w:rsidRPr="00D739A7" w:rsidRDefault="00D739A7" w:rsidP="00B60EC2">
            <w:pPr>
              <w:suppressAutoHyphens/>
              <w:spacing w:after="120"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Используемая</w:t>
            </w:r>
            <w:r w:rsidR="00AB1D4E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 xml:space="preserve"> информаци</w:t>
            </w:r>
            <w:r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я</w:t>
            </w:r>
            <w:r w:rsidRPr="00F65C3C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...................................</w:t>
            </w:r>
            <w:r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.............................</w:t>
            </w:r>
          </w:p>
        </w:tc>
        <w:tc>
          <w:tcPr>
            <w:tcW w:w="245" w:type="pct"/>
            <w:vAlign w:val="bottom"/>
          </w:tcPr>
          <w:p w14:paraId="7F5BEC55" w14:textId="2F6E5753" w:rsidR="00D525A3" w:rsidRPr="00411CA8" w:rsidRDefault="00411CA8" w:rsidP="004A5CE7">
            <w:pPr>
              <w:suppressAutoHyphens/>
              <w:spacing w:after="120" w:line="240" w:lineRule="auto"/>
              <w:ind w:right="-43" w:firstLine="0"/>
              <w:jc w:val="righ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4</w:t>
            </w:r>
          </w:p>
        </w:tc>
      </w:tr>
      <w:tr w:rsidR="00411CA8" w:rsidRPr="00906D84" w14:paraId="0E6C2326" w14:textId="77777777" w:rsidTr="00CA1934">
        <w:tc>
          <w:tcPr>
            <w:tcW w:w="524" w:type="pct"/>
          </w:tcPr>
          <w:p w14:paraId="260A5809" w14:textId="127E2FDA" w:rsidR="00411CA8" w:rsidRDefault="00411CA8" w:rsidP="00411CA8">
            <w:pPr>
              <w:suppressAutoHyphens/>
              <w:spacing w:after="120" w:line="240" w:lineRule="auto"/>
              <w:ind w:left="709" w:hanging="709"/>
              <w:jc w:val="left"/>
              <w:rPr>
                <w:rFonts w:eastAsia="Times New Roman" w:cs="Times New Roman"/>
                <w:color w:val="000000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1.2</w:t>
            </w:r>
          </w:p>
        </w:tc>
        <w:tc>
          <w:tcPr>
            <w:tcW w:w="4231" w:type="pct"/>
          </w:tcPr>
          <w:p w14:paraId="75E01381" w14:textId="2A1B7E95" w:rsidR="00411CA8" w:rsidRPr="00BA4898" w:rsidRDefault="00411CA8" w:rsidP="00411CA8">
            <w:pPr>
              <w:suppressAutoHyphens/>
              <w:spacing w:after="120"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Методы</w:t>
            </w:r>
            <w:r w:rsidR="00AE5D29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 xml:space="preserve"> разведки.</w:t>
            </w:r>
            <w:r w:rsidRPr="00F65C3C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..............................................</w:t>
            </w:r>
            <w:r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...............................</w:t>
            </w: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..</w:t>
            </w:r>
          </w:p>
        </w:tc>
        <w:tc>
          <w:tcPr>
            <w:tcW w:w="245" w:type="pct"/>
            <w:vAlign w:val="bottom"/>
          </w:tcPr>
          <w:p w14:paraId="67E9C65F" w14:textId="79E580D1" w:rsidR="00411CA8" w:rsidRDefault="00411CA8" w:rsidP="00411CA8">
            <w:pPr>
              <w:suppressAutoHyphens/>
              <w:spacing w:after="120" w:line="240" w:lineRule="auto"/>
              <w:ind w:right="-43" w:firstLine="0"/>
              <w:jc w:val="right"/>
              <w:rPr>
                <w:rFonts w:eastAsia="Times New Roman" w:cs="Times New Roman"/>
                <w:color w:val="000000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5</w:t>
            </w:r>
          </w:p>
        </w:tc>
      </w:tr>
      <w:tr w:rsidR="00411CA8" w:rsidRPr="00906D84" w14:paraId="33176EFF" w14:textId="77777777" w:rsidTr="00CA1934">
        <w:tc>
          <w:tcPr>
            <w:tcW w:w="524" w:type="pct"/>
          </w:tcPr>
          <w:p w14:paraId="15EA5EBF" w14:textId="29A789F0" w:rsidR="00411CA8" w:rsidRDefault="00411CA8" w:rsidP="00411CA8">
            <w:pPr>
              <w:suppressAutoHyphens/>
              <w:spacing w:after="120" w:line="240" w:lineRule="auto"/>
              <w:ind w:left="709" w:hanging="709"/>
              <w:jc w:val="left"/>
              <w:rPr>
                <w:rFonts w:eastAsia="Times New Roman" w:cs="Times New Roman"/>
                <w:color w:val="000000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1.3</w:t>
            </w:r>
          </w:p>
        </w:tc>
        <w:tc>
          <w:tcPr>
            <w:tcW w:w="4231" w:type="pct"/>
          </w:tcPr>
          <w:p w14:paraId="5B417E68" w14:textId="69186F98" w:rsidR="00411CA8" w:rsidRPr="00C87620" w:rsidRDefault="00411CA8" w:rsidP="00411CA8">
            <w:pPr>
              <w:suppressAutoHyphens/>
              <w:spacing w:after="120"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Инструменты</w:t>
            </w:r>
            <w:r w:rsidRPr="00F65C3C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......................................................</w:t>
            </w:r>
            <w:r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.......................</w:t>
            </w: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..</w:t>
            </w:r>
            <w:r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........</w:t>
            </w:r>
          </w:p>
        </w:tc>
        <w:tc>
          <w:tcPr>
            <w:tcW w:w="245" w:type="pct"/>
            <w:vAlign w:val="bottom"/>
          </w:tcPr>
          <w:p w14:paraId="30B5374E" w14:textId="748BBA13" w:rsidR="00411CA8" w:rsidRDefault="00411CA8" w:rsidP="00411CA8">
            <w:pPr>
              <w:suppressAutoHyphens/>
              <w:spacing w:after="120" w:line="240" w:lineRule="auto"/>
              <w:ind w:right="-43" w:firstLine="0"/>
              <w:jc w:val="right"/>
              <w:rPr>
                <w:rFonts w:eastAsia="Times New Roman" w:cs="Times New Roman"/>
                <w:color w:val="000000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6</w:t>
            </w:r>
          </w:p>
        </w:tc>
      </w:tr>
      <w:tr w:rsidR="00411CA8" w:rsidRPr="00906D84" w14:paraId="4137BDEE" w14:textId="77777777" w:rsidTr="00CA1934">
        <w:tc>
          <w:tcPr>
            <w:tcW w:w="524" w:type="pct"/>
          </w:tcPr>
          <w:p w14:paraId="2B47EF5C" w14:textId="0635BF4E" w:rsidR="00411CA8" w:rsidRDefault="00411CA8" w:rsidP="00411CA8">
            <w:pPr>
              <w:suppressAutoHyphens/>
              <w:spacing w:after="120" w:line="240" w:lineRule="auto"/>
              <w:ind w:left="709" w:hanging="709"/>
              <w:jc w:val="left"/>
              <w:rPr>
                <w:rFonts w:eastAsia="Times New Roman" w:cs="Times New Roman"/>
                <w:color w:val="000000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1.3.1</w:t>
            </w:r>
          </w:p>
        </w:tc>
        <w:tc>
          <w:tcPr>
            <w:tcW w:w="4231" w:type="pct"/>
          </w:tcPr>
          <w:p w14:paraId="01B66BED" w14:textId="64619D98" w:rsidR="00411CA8" w:rsidRPr="00BA4898" w:rsidRDefault="00411CA8" w:rsidP="00411CA8">
            <w:pPr>
              <w:suppressAutoHyphens/>
              <w:spacing w:after="120"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Доменные имена.</w:t>
            </w:r>
            <w:r w:rsidRPr="00F65C3C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...........................................</w:t>
            </w:r>
            <w:r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.......................</w:t>
            </w: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..</w:t>
            </w:r>
            <w:r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............</w:t>
            </w:r>
          </w:p>
        </w:tc>
        <w:tc>
          <w:tcPr>
            <w:tcW w:w="245" w:type="pct"/>
            <w:vAlign w:val="bottom"/>
          </w:tcPr>
          <w:p w14:paraId="7C6EC991" w14:textId="75E08FD1" w:rsidR="00411CA8" w:rsidRPr="006D78AD" w:rsidRDefault="006D78AD" w:rsidP="00411CA8">
            <w:pPr>
              <w:suppressAutoHyphens/>
              <w:spacing w:after="120" w:line="240" w:lineRule="auto"/>
              <w:ind w:right="-43" w:firstLine="0"/>
              <w:jc w:val="righ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7</w:t>
            </w:r>
          </w:p>
        </w:tc>
      </w:tr>
      <w:tr w:rsidR="00411CA8" w:rsidRPr="00F65C3C" w14:paraId="489ADC5F" w14:textId="77777777" w:rsidTr="00CA1934">
        <w:tc>
          <w:tcPr>
            <w:tcW w:w="524" w:type="pct"/>
          </w:tcPr>
          <w:p w14:paraId="68588BB6" w14:textId="5033472D" w:rsidR="00411CA8" w:rsidRPr="008D77FD" w:rsidRDefault="00411CA8" w:rsidP="00411CA8">
            <w:pPr>
              <w:suppressAutoHyphens/>
              <w:spacing w:after="120" w:line="240" w:lineRule="auto"/>
              <w:ind w:left="709" w:hanging="709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2</w:t>
            </w:r>
          </w:p>
        </w:tc>
        <w:tc>
          <w:tcPr>
            <w:tcW w:w="4231" w:type="pct"/>
          </w:tcPr>
          <w:p w14:paraId="23308E02" w14:textId="14C7621A" w:rsidR="00411CA8" w:rsidRPr="00BA4898" w:rsidRDefault="00411CA8" w:rsidP="00411CA8">
            <w:pPr>
              <w:suppressAutoHyphens/>
              <w:spacing w:after="120"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Обзор дистрибутивов</w:t>
            </w:r>
            <w:r w:rsidRPr="00F65C3C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.............................</w:t>
            </w:r>
            <w:r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................</w:t>
            </w:r>
            <w:r w:rsidRPr="00F65C3C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.............</w:t>
            </w: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.</w:t>
            </w:r>
            <w:r w:rsidRPr="00F65C3C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........</w:t>
            </w:r>
            <w:r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.....</w:t>
            </w: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.</w:t>
            </w:r>
          </w:p>
        </w:tc>
        <w:tc>
          <w:tcPr>
            <w:tcW w:w="245" w:type="pct"/>
            <w:vAlign w:val="bottom"/>
          </w:tcPr>
          <w:p w14:paraId="18C49528" w14:textId="1232F8F5" w:rsidR="00411CA8" w:rsidRPr="00B00F83" w:rsidRDefault="00B00F83" w:rsidP="00411CA8">
            <w:pPr>
              <w:suppressAutoHyphens/>
              <w:spacing w:after="120" w:line="240" w:lineRule="auto"/>
              <w:ind w:right="-43" w:firstLine="0"/>
              <w:jc w:val="righ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7</w:t>
            </w:r>
          </w:p>
        </w:tc>
      </w:tr>
      <w:tr w:rsidR="00411CA8" w:rsidRPr="00F65C3C" w14:paraId="74F2C69F" w14:textId="77777777" w:rsidTr="00CA1934">
        <w:tc>
          <w:tcPr>
            <w:tcW w:w="524" w:type="pct"/>
          </w:tcPr>
          <w:p w14:paraId="73790D15" w14:textId="6231634A" w:rsidR="00411CA8" w:rsidRPr="00C87620" w:rsidRDefault="00411CA8" w:rsidP="00411CA8">
            <w:pPr>
              <w:suppressAutoHyphens/>
              <w:spacing w:after="120" w:line="240" w:lineRule="auto"/>
              <w:ind w:left="709" w:hanging="709"/>
              <w:jc w:val="left"/>
              <w:rPr>
                <w:rFonts w:eastAsia="Times New Roman" w:cs="Times New Roman"/>
                <w:color w:val="000000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2.1</w:t>
            </w:r>
          </w:p>
        </w:tc>
        <w:tc>
          <w:tcPr>
            <w:tcW w:w="4231" w:type="pct"/>
          </w:tcPr>
          <w:p w14:paraId="05F7D851" w14:textId="69D6FAA2" w:rsidR="00411CA8" w:rsidRPr="00BA4898" w:rsidRDefault="00411CA8" w:rsidP="00411CA8">
            <w:pPr>
              <w:suppressAutoHyphens/>
              <w:spacing w:after="120"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NST</w:t>
            </w:r>
            <w:r w:rsidRPr="00F65C3C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...................................</w:t>
            </w:r>
            <w:r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..............................</w:t>
            </w: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.....</w:t>
            </w:r>
            <w:r w:rsidRPr="00F65C3C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.</w:t>
            </w:r>
            <w:r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..............................</w:t>
            </w: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..</w:t>
            </w:r>
          </w:p>
        </w:tc>
        <w:tc>
          <w:tcPr>
            <w:tcW w:w="245" w:type="pct"/>
            <w:vAlign w:val="bottom"/>
          </w:tcPr>
          <w:p w14:paraId="10324E4E" w14:textId="48858434" w:rsidR="00411CA8" w:rsidRPr="00B00F83" w:rsidRDefault="00B00F83" w:rsidP="00411CA8">
            <w:pPr>
              <w:suppressAutoHyphens/>
              <w:spacing w:after="120" w:line="240" w:lineRule="auto"/>
              <w:ind w:right="-43" w:firstLine="0"/>
              <w:jc w:val="righ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7</w:t>
            </w:r>
          </w:p>
        </w:tc>
      </w:tr>
      <w:tr w:rsidR="00411CA8" w:rsidRPr="00F65C3C" w14:paraId="54F61422" w14:textId="77777777" w:rsidTr="00CA1934">
        <w:tc>
          <w:tcPr>
            <w:tcW w:w="524" w:type="pct"/>
          </w:tcPr>
          <w:p w14:paraId="73513752" w14:textId="6DAE867D" w:rsidR="00411CA8" w:rsidRPr="008D77FD" w:rsidRDefault="00411CA8" w:rsidP="00411CA8">
            <w:pPr>
              <w:suppressAutoHyphens/>
              <w:spacing w:after="120" w:line="240" w:lineRule="auto"/>
              <w:ind w:left="709" w:hanging="709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2.2</w:t>
            </w:r>
          </w:p>
        </w:tc>
        <w:tc>
          <w:tcPr>
            <w:tcW w:w="4231" w:type="pct"/>
          </w:tcPr>
          <w:p w14:paraId="7805153B" w14:textId="59989534" w:rsidR="00411CA8" w:rsidRPr="00BA4898" w:rsidRDefault="00411CA8" w:rsidP="00411CA8">
            <w:pPr>
              <w:suppressAutoHyphens/>
              <w:spacing w:after="120"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Kali</w:t>
            </w:r>
            <w:r w:rsidR="00AE5D29" w:rsidRPr="00F65C3C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...................................</w:t>
            </w:r>
            <w:r w:rsidR="00AE5D29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..............................</w:t>
            </w:r>
            <w:r w:rsidR="00AE5D29">
              <w:rPr>
                <w:rFonts w:eastAsia="Times New Roman" w:cs="Times New Roman"/>
                <w:color w:val="000000"/>
                <w:szCs w:val="28"/>
                <w:lang w:eastAsia="ru-RU"/>
              </w:rPr>
              <w:t>.....</w:t>
            </w:r>
            <w:r w:rsidR="00AE5D29" w:rsidRPr="00F65C3C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.</w:t>
            </w:r>
            <w:r w:rsidR="00AE5D29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..............................</w:t>
            </w:r>
            <w:r w:rsidR="00AE5D29">
              <w:rPr>
                <w:rFonts w:eastAsia="Times New Roman" w:cs="Times New Roman"/>
                <w:color w:val="000000"/>
                <w:szCs w:val="28"/>
                <w:lang w:eastAsia="ru-RU"/>
              </w:rPr>
              <w:t>..</w:t>
            </w:r>
          </w:p>
        </w:tc>
        <w:tc>
          <w:tcPr>
            <w:tcW w:w="245" w:type="pct"/>
            <w:vAlign w:val="bottom"/>
          </w:tcPr>
          <w:p w14:paraId="760C67C6" w14:textId="452D9762" w:rsidR="00411CA8" w:rsidRPr="00B00F83" w:rsidRDefault="00B00F83" w:rsidP="00411CA8">
            <w:pPr>
              <w:suppressAutoHyphens/>
              <w:spacing w:after="120" w:line="240" w:lineRule="auto"/>
              <w:ind w:right="-43" w:firstLine="0"/>
              <w:jc w:val="righ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8</w:t>
            </w:r>
          </w:p>
        </w:tc>
      </w:tr>
      <w:tr w:rsidR="00411CA8" w:rsidRPr="00F65C3C" w14:paraId="2F79EECE" w14:textId="77777777" w:rsidTr="00CA1934">
        <w:tc>
          <w:tcPr>
            <w:tcW w:w="524" w:type="pct"/>
          </w:tcPr>
          <w:p w14:paraId="5D022DA9" w14:textId="17D09258" w:rsidR="00411CA8" w:rsidRDefault="00411CA8" w:rsidP="00411CA8">
            <w:pPr>
              <w:suppressAutoHyphens/>
              <w:spacing w:after="120" w:line="240" w:lineRule="auto"/>
              <w:ind w:left="709" w:hanging="709"/>
              <w:jc w:val="left"/>
              <w:rPr>
                <w:rFonts w:eastAsia="Times New Roman" w:cs="Times New Roman"/>
                <w:color w:val="000000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2.3</w:t>
            </w:r>
          </w:p>
        </w:tc>
        <w:tc>
          <w:tcPr>
            <w:tcW w:w="4231" w:type="pct"/>
          </w:tcPr>
          <w:p w14:paraId="379E961F" w14:textId="04EFBE6C" w:rsidR="00411CA8" w:rsidRPr="00C87620" w:rsidRDefault="00411CA8" w:rsidP="00411CA8">
            <w:pPr>
              <w:suppressAutoHyphens/>
              <w:spacing w:after="120"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DEFT</w:t>
            </w:r>
            <w:r w:rsidRPr="00F65C3C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...................................</w:t>
            </w:r>
            <w:r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...................</w:t>
            </w:r>
            <w:r w:rsidRPr="00F65C3C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...........................</w:t>
            </w:r>
            <w:r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...................</w:t>
            </w:r>
          </w:p>
        </w:tc>
        <w:tc>
          <w:tcPr>
            <w:tcW w:w="245" w:type="pct"/>
            <w:vAlign w:val="bottom"/>
          </w:tcPr>
          <w:p w14:paraId="59F1E20D" w14:textId="29A374D9" w:rsidR="00411CA8" w:rsidRPr="00B00F83" w:rsidRDefault="00B00F83" w:rsidP="00411CA8">
            <w:pPr>
              <w:suppressAutoHyphens/>
              <w:spacing w:after="120" w:line="240" w:lineRule="auto"/>
              <w:ind w:right="-43" w:firstLine="0"/>
              <w:jc w:val="righ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9</w:t>
            </w:r>
          </w:p>
        </w:tc>
      </w:tr>
      <w:tr w:rsidR="00411CA8" w:rsidRPr="00F65C3C" w14:paraId="61BCE4B8" w14:textId="77777777" w:rsidTr="00CA1934">
        <w:tc>
          <w:tcPr>
            <w:tcW w:w="524" w:type="pct"/>
          </w:tcPr>
          <w:p w14:paraId="73CB25C1" w14:textId="6BD77123" w:rsidR="00411CA8" w:rsidRDefault="00411CA8" w:rsidP="00411CA8">
            <w:pPr>
              <w:suppressAutoHyphens/>
              <w:spacing w:after="120" w:line="240" w:lineRule="auto"/>
              <w:ind w:left="709" w:hanging="709"/>
              <w:jc w:val="left"/>
              <w:rPr>
                <w:rFonts w:eastAsia="Times New Roman" w:cs="Times New Roman"/>
                <w:color w:val="000000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2.4</w:t>
            </w:r>
          </w:p>
        </w:tc>
        <w:tc>
          <w:tcPr>
            <w:tcW w:w="4231" w:type="pct"/>
          </w:tcPr>
          <w:p w14:paraId="537463E9" w14:textId="7ED9F1DC" w:rsidR="00411CA8" w:rsidRPr="00111EFB" w:rsidRDefault="00411CA8" w:rsidP="00411CA8">
            <w:pPr>
              <w:suppressAutoHyphens/>
              <w:spacing w:after="120"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Tsurugi</w:t>
            </w:r>
            <w:r w:rsidR="00AE5D29" w:rsidRPr="00F65C3C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...................................</w:t>
            </w:r>
            <w:r w:rsidR="00AE5D29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..............................</w:t>
            </w:r>
            <w:r w:rsidR="00AE5D29">
              <w:rPr>
                <w:rFonts w:eastAsia="Times New Roman" w:cs="Times New Roman"/>
                <w:color w:val="000000"/>
                <w:szCs w:val="28"/>
                <w:lang w:eastAsia="ru-RU"/>
              </w:rPr>
              <w:t>.....</w:t>
            </w:r>
            <w:r w:rsidR="00AE5D29" w:rsidRPr="00F65C3C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.</w:t>
            </w:r>
            <w:r w:rsidR="00AE5D29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...........................</w:t>
            </w:r>
          </w:p>
        </w:tc>
        <w:tc>
          <w:tcPr>
            <w:tcW w:w="245" w:type="pct"/>
            <w:vAlign w:val="bottom"/>
          </w:tcPr>
          <w:p w14:paraId="3329B2CB" w14:textId="1DAD1365" w:rsidR="00411CA8" w:rsidRPr="00B00F83" w:rsidRDefault="00B00F83" w:rsidP="00411CA8">
            <w:pPr>
              <w:suppressAutoHyphens/>
              <w:spacing w:after="120" w:line="240" w:lineRule="auto"/>
              <w:ind w:right="-43" w:firstLine="0"/>
              <w:jc w:val="righ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10</w:t>
            </w:r>
          </w:p>
        </w:tc>
      </w:tr>
      <w:tr w:rsidR="00411CA8" w:rsidRPr="00F65C3C" w14:paraId="7C9F45A7" w14:textId="77777777" w:rsidTr="00CA1934">
        <w:tc>
          <w:tcPr>
            <w:tcW w:w="524" w:type="pct"/>
          </w:tcPr>
          <w:p w14:paraId="269F51EB" w14:textId="6FAD117D" w:rsidR="00411CA8" w:rsidRDefault="00411CA8" w:rsidP="00411CA8">
            <w:pPr>
              <w:suppressAutoHyphens/>
              <w:spacing w:after="120" w:line="240" w:lineRule="auto"/>
              <w:ind w:left="709" w:hanging="709"/>
              <w:jc w:val="left"/>
              <w:rPr>
                <w:rFonts w:eastAsia="Times New Roman" w:cs="Times New Roman"/>
                <w:color w:val="000000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2.5</w:t>
            </w:r>
          </w:p>
        </w:tc>
        <w:tc>
          <w:tcPr>
            <w:tcW w:w="4231" w:type="pct"/>
          </w:tcPr>
          <w:p w14:paraId="49166D80" w14:textId="10EB0B05" w:rsidR="00411CA8" w:rsidRPr="00111EFB" w:rsidRDefault="00411CA8" w:rsidP="00411CA8">
            <w:pPr>
              <w:suppressAutoHyphens/>
              <w:spacing w:after="120"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Parrot</w:t>
            </w:r>
            <w:r w:rsidRPr="00F65C3C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...................................</w:t>
            </w:r>
            <w:r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..</w:t>
            </w:r>
            <w:r w:rsidRPr="00F65C3C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...................................</w:t>
            </w:r>
            <w:r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..</w:t>
            </w:r>
            <w:r w:rsidRPr="00F65C3C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.........................</w:t>
            </w:r>
            <w:r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..</w:t>
            </w:r>
          </w:p>
        </w:tc>
        <w:tc>
          <w:tcPr>
            <w:tcW w:w="245" w:type="pct"/>
            <w:vAlign w:val="bottom"/>
          </w:tcPr>
          <w:p w14:paraId="7C73AC20" w14:textId="5A4E84B8" w:rsidR="00411CA8" w:rsidRPr="00B00F83" w:rsidRDefault="00B00F83" w:rsidP="00411CA8">
            <w:pPr>
              <w:suppressAutoHyphens/>
              <w:spacing w:after="120" w:line="240" w:lineRule="auto"/>
              <w:ind w:right="-43" w:firstLine="0"/>
              <w:jc w:val="righ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10</w:t>
            </w:r>
          </w:p>
        </w:tc>
      </w:tr>
      <w:tr w:rsidR="00411CA8" w:rsidRPr="00F65C3C" w14:paraId="6D6AE35E" w14:textId="77777777" w:rsidTr="00CA1934">
        <w:tc>
          <w:tcPr>
            <w:tcW w:w="524" w:type="pct"/>
          </w:tcPr>
          <w:p w14:paraId="05400597" w14:textId="52AFF24E" w:rsidR="00411CA8" w:rsidRDefault="00411CA8" w:rsidP="00411CA8">
            <w:pPr>
              <w:suppressAutoHyphens/>
              <w:spacing w:after="120" w:line="240" w:lineRule="auto"/>
              <w:ind w:left="709" w:hanging="709"/>
              <w:jc w:val="left"/>
              <w:rPr>
                <w:rFonts w:eastAsia="Times New Roman" w:cs="Times New Roman"/>
                <w:color w:val="000000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2.6</w:t>
            </w:r>
          </w:p>
        </w:tc>
        <w:tc>
          <w:tcPr>
            <w:tcW w:w="4231" w:type="pct"/>
          </w:tcPr>
          <w:p w14:paraId="04233751" w14:textId="6BD3121F" w:rsidR="00411CA8" w:rsidRPr="00111EFB" w:rsidRDefault="00411CA8" w:rsidP="00411CA8">
            <w:pPr>
              <w:suppressAutoHyphens/>
              <w:spacing w:after="120"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BlackArch</w:t>
            </w:r>
            <w:r w:rsidRPr="00F65C3C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...................................</w:t>
            </w:r>
            <w:r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......</w:t>
            </w:r>
            <w:r w:rsidRPr="00F65C3C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...................................</w:t>
            </w:r>
            <w:r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......</w:t>
            </w:r>
            <w:r w:rsidRPr="00F65C3C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...........</w:t>
            </w:r>
          </w:p>
        </w:tc>
        <w:tc>
          <w:tcPr>
            <w:tcW w:w="245" w:type="pct"/>
            <w:vAlign w:val="bottom"/>
          </w:tcPr>
          <w:p w14:paraId="560DE083" w14:textId="54A4637C" w:rsidR="00411CA8" w:rsidRPr="00B00F83" w:rsidRDefault="00B00F83" w:rsidP="00411CA8">
            <w:pPr>
              <w:suppressAutoHyphens/>
              <w:spacing w:after="120" w:line="240" w:lineRule="auto"/>
              <w:ind w:right="-43" w:firstLine="0"/>
              <w:jc w:val="righ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11</w:t>
            </w:r>
          </w:p>
        </w:tc>
      </w:tr>
      <w:tr w:rsidR="00411CA8" w:rsidRPr="00F65C3C" w14:paraId="28C6EA6C" w14:textId="77777777" w:rsidTr="00CA1934">
        <w:tc>
          <w:tcPr>
            <w:tcW w:w="524" w:type="pct"/>
          </w:tcPr>
          <w:p w14:paraId="54B6F816" w14:textId="5A0472C4" w:rsidR="00411CA8" w:rsidRPr="0077505A" w:rsidRDefault="00411CA8" w:rsidP="00411CA8">
            <w:pPr>
              <w:suppressAutoHyphens/>
              <w:spacing w:after="120" w:line="240" w:lineRule="auto"/>
              <w:ind w:left="709" w:hanging="709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2.</w:t>
            </w: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7</w:t>
            </w:r>
          </w:p>
        </w:tc>
        <w:tc>
          <w:tcPr>
            <w:tcW w:w="4231" w:type="pct"/>
          </w:tcPr>
          <w:p w14:paraId="0A583824" w14:textId="38CBA071" w:rsidR="00411CA8" w:rsidRDefault="00411CA8" w:rsidP="00411CA8">
            <w:pPr>
              <w:suppressAutoHyphens/>
              <w:spacing w:after="120"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BackBox</w:t>
            </w:r>
            <w:r w:rsidR="00AE5D29" w:rsidRPr="00F65C3C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...................................</w:t>
            </w:r>
            <w:r w:rsidR="00AE5D29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..............................</w:t>
            </w:r>
            <w:r w:rsidR="00AE5D29">
              <w:rPr>
                <w:rFonts w:eastAsia="Times New Roman" w:cs="Times New Roman"/>
                <w:color w:val="000000"/>
                <w:szCs w:val="28"/>
                <w:lang w:eastAsia="ru-RU"/>
              </w:rPr>
              <w:t>.....</w:t>
            </w:r>
            <w:r w:rsidR="00AE5D29" w:rsidRPr="00F65C3C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.</w:t>
            </w:r>
            <w:r w:rsidR="00AE5D29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........................</w:t>
            </w:r>
          </w:p>
        </w:tc>
        <w:tc>
          <w:tcPr>
            <w:tcW w:w="245" w:type="pct"/>
            <w:vAlign w:val="bottom"/>
          </w:tcPr>
          <w:p w14:paraId="756E6FE0" w14:textId="5235A32F" w:rsidR="00411CA8" w:rsidRPr="00B00F83" w:rsidRDefault="00B00F83" w:rsidP="00411CA8">
            <w:pPr>
              <w:suppressAutoHyphens/>
              <w:spacing w:after="120" w:line="240" w:lineRule="auto"/>
              <w:ind w:right="-43" w:firstLine="0"/>
              <w:jc w:val="righ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12</w:t>
            </w:r>
          </w:p>
        </w:tc>
      </w:tr>
      <w:tr w:rsidR="00411CA8" w:rsidRPr="00F65C3C" w14:paraId="58350DA9" w14:textId="77777777" w:rsidTr="00CA1934">
        <w:tc>
          <w:tcPr>
            <w:tcW w:w="524" w:type="pct"/>
          </w:tcPr>
          <w:p w14:paraId="791F4780" w14:textId="4697FF9C" w:rsidR="00411CA8" w:rsidRDefault="00411CA8" w:rsidP="00411CA8">
            <w:pPr>
              <w:suppressAutoHyphens/>
              <w:spacing w:after="120" w:line="240" w:lineRule="auto"/>
              <w:ind w:left="709" w:hanging="709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3</w:t>
            </w:r>
          </w:p>
        </w:tc>
        <w:tc>
          <w:tcPr>
            <w:tcW w:w="4231" w:type="pct"/>
          </w:tcPr>
          <w:p w14:paraId="4006ECF7" w14:textId="237320A2" w:rsidR="00411CA8" w:rsidRPr="00111EFB" w:rsidRDefault="00411CA8" w:rsidP="00411CA8">
            <w:pPr>
              <w:suppressAutoHyphens/>
              <w:spacing w:after="120"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 xml:space="preserve">Исследование </w:t>
            </w: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Kali Linux</w:t>
            </w:r>
            <w:r w:rsidRPr="00F65C3C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...................................................................</w:t>
            </w:r>
            <w:r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.</w:t>
            </w:r>
          </w:p>
        </w:tc>
        <w:tc>
          <w:tcPr>
            <w:tcW w:w="245" w:type="pct"/>
            <w:vAlign w:val="bottom"/>
          </w:tcPr>
          <w:p w14:paraId="64BD961F" w14:textId="41A4C7C0" w:rsidR="00411CA8" w:rsidRPr="002E1E10" w:rsidRDefault="002E1E10" w:rsidP="00411CA8">
            <w:pPr>
              <w:suppressAutoHyphens/>
              <w:spacing w:after="120" w:line="240" w:lineRule="auto"/>
              <w:ind w:right="-43" w:firstLine="0"/>
              <w:jc w:val="righ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13</w:t>
            </w:r>
          </w:p>
        </w:tc>
      </w:tr>
      <w:tr w:rsidR="00411CA8" w:rsidRPr="00E45423" w14:paraId="2D2F08F2" w14:textId="77777777" w:rsidTr="00CA1934">
        <w:tc>
          <w:tcPr>
            <w:tcW w:w="524" w:type="pct"/>
          </w:tcPr>
          <w:p w14:paraId="7272CA7C" w14:textId="52FC4B48" w:rsidR="00411CA8" w:rsidRPr="00DA63B3" w:rsidRDefault="00411CA8" w:rsidP="00411CA8">
            <w:pPr>
              <w:suppressAutoHyphens/>
              <w:spacing w:after="120" w:line="240" w:lineRule="auto"/>
              <w:ind w:left="709" w:hanging="709"/>
              <w:jc w:val="left"/>
              <w:rPr>
                <w:rFonts w:eastAsia="Times New Roman" w:cs="Times New Roman"/>
                <w:color w:val="000000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3</w:t>
            </w: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.1</w:t>
            </w:r>
          </w:p>
        </w:tc>
        <w:tc>
          <w:tcPr>
            <w:tcW w:w="4231" w:type="pct"/>
          </w:tcPr>
          <w:p w14:paraId="38CEE63E" w14:textId="7D867D89" w:rsidR="00411CA8" w:rsidRDefault="00411CA8" w:rsidP="00411CA8">
            <w:pPr>
              <w:suppressAutoHyphens/>
              <w:spacing w:after="120"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Краткий обзор всех средств.</w:t>
            </w:r>
            <w:r w:rsidRPr="00F65C3C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...................................</w:t>
            </w:r>
            <w:r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...........................</w:t>
            </w:r>
          </w:p>
        </w:tc>
        <w:tc>
          <w:tcPr>
            <w:tcW w:w="245" w:type="pct"/>
            <w:vAlign w:val="bottom"/>
          </w:tcPr>
          <w:p w14:paraId="7463A147" w14:textId="4F7B27CC" w:rsidR="00411CA8" w:rsidRPr="002E1E10" w:rsidRDefault="002E1E10" w:rsidP="00411CA8">
            <w:pPr>
              <w:suppressAutoHyphens/>
              <w:spacing w:after="120" w:line="240" w:lineRule="auto"/>
              <w:ind w:right="-43" w:firstLine="0"/>
              <w:jc w:val="righ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13</w:t>
            </w:r>
          </w:p>
        </w:tc>
      </w:tr>
      <w:tr w:rsidR="00411CA8" w:rsidRPr="00DA63B3" w14:paraId="5B25AA72" w14:textId="77777777" w:rsidTr="00CA1934">
        <w:tc>
          <w:tcPr>
            <w:tcW w:w="524" w:type="pct"/>
          </w:tcPr>
          <w:p w14:paraId="3AF6C2AD" w14:textId="0F28BF8B" w:rsidR="00411CA8" w:rsidRDefault="00411CA8" w:rsidP="00411CA8">
            <w:pPr>
              <w:suppressAutoHyphens/>
              <w:spacing w:after="120" w:line="240" w:lineRule="auto"/>
              <w:ind w:left="709" w:hanging="709"/>
              <w:jc w:val="left"/>
              <w:rPr>
                <w:rFonts w:eastAsia="Times New Roman" w:cs="Times New Roman"/>
                <w:color w:val="000000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3</w:t>
            </w: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.2</w:t>
            </w:r>
          </w:p>
        </w:tc>
        <w:tc>
          <w:tcPr>
            <w:tcW w:w="4231" w:type="pct"/>
          </w:tcPr>
          <w:p w14:paraId="2797365A" w14:textId="24FC2932" w:rsidR="00411CA8" w:rsidRDefault="00411CA8" w:rsidP="00411CA8">
            <w:pPr>
              <w:suppressAutoHyphens/>
              <w:spacing w:after="120"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 xml:space="preserve">Средства </w:t>
            </w: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OSINT</w:t>
            </w:r>
            <w:r w:rsidR="00AE5D29" w:rsidRPr="00F65C3C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...................................</w:t>
            </w:r>
            <w:r w:rsidR="00AE5D29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..............................</w:t>
            </w:r>
            <w:r w:rsidR="00AE5D29">
              <w:rPr>
                <w:rFonts w:eastAsia="Times New Roman" w:cs="Times New Roman"/>
                <w:color w:val="000000"/>
                <w:szCs w:val="28"/>
                <w:lang w:eastAsia="ru-RU"/>
              </w:rPr>
              <w:t>.....</w:t>
            </w:r>
            <w:r w:rsidR="00AE5D29" w:rsidRPr="00F65C3C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.</w:t>
            </w:r>
            <w:r w:rsidR="00AE5D29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...........</w:t>
            </w:r>
          </w:p>
        </w:tc>
        <w:tc>
          <w:tcPr>
            <w:tcW w:w="245" w:type="pct"/>
            <w:vAlign w:val="bottom"/>
          </w:tcPr>
          <w:p w14:paraId="6F0CDA75" w14:textId="5CC4AF65" w:rsidR="00411CA8" w:rsidRPr="001A158C" w:rsidRDefault="001A158C" w:rsidP="00411CA8">
            <w:pPr>
              <w:suppressAutoHyphens/>
              <w:spacing w:after="120" w:line="240" w:lineRule="auto"/>
              <w:ind w:right="-43" w:firstLine="0"/>
              <w:jc w:val="righ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22</w:t>
            </w:r>
          </w:p>
        </w:tc>
      </w:tr>
      <w:tr w:rsidR="00411CA8" w:rsidRPr="00DA63B3" w14:paraId="75A9E9E8" w14:textId="77777777" w:rsidTr="00CA1934">
        <w:tc>
          <w:tcPr>
            <w:tcW w:w="524" w:type="pct"/>
          </w:tcPr>
          <w:p w14:paraId="082BBA45" w14:textId="55053620" w:rsidR="00411CA8" w:rsidRDefault="00411CA8" w:rsidP="00411CA8">
            <w:pPr>
              <w:suppressAutoHyphens/>
              <w:spacing w:after="120" w:line="240" w:lineRule="auto"/>
              <w:ind w:left="709" w:hanging="709"/>
              <w:jc w:val="left"/>
              <w:rPr>
                <w:rFonts w:eastAsia="Times New Roman" w:cs="Times New Roman"/>
                <w:color w:val="000000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3.2.1</w:t>
            </w:r>
          </w:p>
        </w:tc>
        <w:tc>
          <w:tcPr>
            <w:tcW w:w="4231" w:type="pct"/>
          </w:tcPr>
          <w:p w14:paraId="1095AB02" w14:textId="63913972" w:rsidR="00411CA8" w:rsidRDefault="00411CA8" w:rsidP="00411CA8">
            <w:pPr>
              <w:suppressAutoHyphens/>
              <w:spacing w:after="120"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Sherlock</w:t>
            </w:r>
            <w:r w:rsidR="00AE5D29" w:rsidRPr="00F65C3C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...................................</w:t>
            </w:r>
            <w:r w:rsidR="00AE5D29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..............................</w:t>
            </w:r>
            <w:r w:rsidR="00AE5D29">
              <w:rPr>
                <w:rFonts w:eastAsia="Times New Roman" w:cs="Times New Roman"/>
                <w:color w:val="000000"/>
                <w:szCs w:val="28"/>
                <w:lang w:eastAsia="ru-RU"/>
              </w:rPr>
              <w:t>.....</w:t>
            </w:r>
            <w:r w:rsidR="00AE5D29" w:rsidRPr="00F65C3C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.</w:t>
            </w:r>
            <w:r w:rsidR="00AE5D29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.........................</w:t>
            </w:r>
          </w:p>
        </w:tc>
        <w:tc>
          <w:tcPr>
            <w:tcW w:w="245" w:type="pct"/>
            <w:vAlign w:val="bottom"/>
          </w:tcPr>
          <w:p w14:paraId="58CE1935" w14:textId="3BB83F06" w:rsidR="00411CA8" w:rsidRPr="001A158C" w:rsidRDefault="001A158C" w:rsidP="00411CA8">
            <w:pPr>
              <w:suppressAutoHyphens/>
              <w:spacing w:after="120" w:line="240" w:lineRule="auto"/>
              <w:ind w:right="-43" w:firstLine="0"/>
              <w:jc w:val="righ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22</w:t>
            </w:r>
          </w:p>
        </w:tc>
      </w:tr>
      <w:tr w:rsidR="00411CA8" w:rsidRPr="00DA63B3" w14:paraId="2AC28986" w14:textId="77777777" w:rsidTr="00CA1934">
        <w:tc>
          <w:tcPr>
            <w:tcW w:w="524" w:type="pct"/>
          </w:tcPr>
          <w:p w14:paraId="127F5974" w14:textId="73C434D9" w:rsidR="00411CA8" w:rsidRDefault="00411CA8" w:rsidP="00411CA8">
            <w:pPr>
              <w:suppressAutoHyphens/>
              <w:spacing w:after="120" w:line="240" w:lineRule="auto"/>
              <w:ind w:left="709" w:hanging="709"/>
              <w:jc w:val="left"/>
              <w:rPr>
                <w:rFonts w:eastAsia="Times New Roman" w:cs="Times New Roman"/>
                <w:color w:val="000000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3.2.2</w:t>
            </w:r>
          </w:p>
        </w:tc>
        <w:tc>
          <w:tcPr>
            <w:tcW w:w="4231" w:type="pct"/>
          </w:tcPr>
          <w:p w14:paraId="3A976778" w14:textId="43A159C6" w:rsidR="00411CA8" w:rsidRPr="00631FBE" w:rsidRDefault="00411CA8" w:rsidP="00411CA8">
            <w:pPr>
              <w:suppressAutoHyphens/>
              <w:spacing w:after="120"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Theharvester</w:t>
            </w:r>
            <w:r w:rsidRPr="00F65C3C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...................................</w:t>
            </w:r>
            <w:r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.....</w:t>
            </w:r>
            <w:r w:rsidRPr="00F65C3C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...................................</w:t>
            </w:r>
            <w:r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.....</w:t>
            </w: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.........</w:t>
            </w:r>
          </w:p>
        </w:tc>
        <w:tc>
          <w:tcPr>
            <w:tcW w:w="245" w:type="pct"/>
            <w:vAlign w:val="bottom"/>
          </w:tcPr>
          <w:p w14:paraId="5D694680" w14:textId="286D60E4" w:rsidR="00411CA8" w:rsidRPr="00B93AB3" w:rsidRDefault="00B93AB3" w:rsidP="00411CA8">
            <w:pPr>
              <w:suppressAutoHyphens/>
              <w:spacing w:after="120" w:line="240" w:lineRule="auto"/>
              <w:ind w:right="-43" w:firstLine="0"/>
              <w:jc w:val="righ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23</w:t>
            </w:r>
          </w:p>
        </w:tc>
      </w:tr>
      <w:tr w:rsidR="00411CA8" w:rsidRPr="00DA63B3" w14:paraId="05EB4B31" w14:textId="77777777" w:rsidTr="00CA1934">
        <w:tc>
          <w:tcPr>
            <w:tcW w:w="524" w:type="pct"/>
          </w:tcPr>
          <w:p w14:paraId="0422982D" w14:textId="44B87331" w:rsidR="00411CA8" w:rsidRDefault="00411CA8" w:rsidP="00411CA8">
            <w:pPr>
              <w:suppressAutoHyphens/>
              <w:spacing w:after="120" w:line="240" w:lineRule="auto"/>
              <w:ind w:left="709" w:hanging="709"/>
              <w:jc w:val="left"/>
              <w:rPr>
                <w:rFonts w:eastAsia="Times New Roman" w:cs="Times New Roman"/>
                <w:color w:val="000000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3.2.3</w:t>
            </w:r>
          </w:p>
        </w:tc>
        <w:tc>
          <w:tcPr>
            <w:tcW w:w="4231" w:type="pct"/>
          </w:tcPr>
          <w:p w14:paraId="3E349631" w14:textId="17E69132" w:rsidR="00411CA8" w:rsidRDefault="00411CA8" w:rsidP="00411CA8">
            <w:pPr>
              <w:suppressAutoHyphens/>
              <w:spacing w:after="120"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Sublist3r</w:t>
            </w:r>
            <w:r w:rsidRPr="00F65C3C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...................................</w:t>
            </w:r>
            <w:r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..............</w:t>
            </w:r>
            <w:r w:rsidRPr="00F65C3C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.................................</w:t>
            </w:r>
            <w:r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..............</w:t>
            </w:r>
          </w:p>
        </w:tc>
        <w:tc>
          <w:tcPr>
            <w:tcW w:w="245" w:type="pct"/>
            <w:vAlign w:val="bottom"/>
          </w:tcPr>
          <w:p w14:paraId="0272B736" w14:textId="1020CD80" w:rsidR="00411CA8" w:rsidRPr="00B93AB3" w:rsidRDefault="00B93AB3" w:rsidP="00411CA8">
            <w:pPr>
              <w:suppressAutoHyphens/>
              <w:spacing w:after="120" w:line="240" w:lineRule="auto"/>
              <w:ind w:right="-43" w:firstLine="0"/>
              <w:jc w:val="righ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28</w:t>
            </w:r>
          </w:p>
        </w:tc>
      </w:tr>
      <w:tr w:rsidR="00411CA8" w:rsidRPr="00DA63B3" w14:paraId="20FDF087" w14:textId="77777777" w:rsidTr="00CA1934">
        <w:tc>
          <w:tcPr>
            <w:tcW w:w="524" w:type="pct"/>
          </w:tcPr>
          <w:p w14:paraId="2EB04F9A" w14:textId="61B68383" w:rsidR="00411CA8" w:rsidRDefault="00411CA8" w:rsidP="00411CA8">
            <w:pPr>
              <w:suppressAutoHyphens/>
              <w:spacing w:after="120" w:line="240" w:lineRule="auto"/>
              <w:ind w:left="709" w:hanging="709"/>
              <w:jc w:val="left"/>
              <w:rPr>
                <w:rFonts w:eastAsia="Times New Roman" w:cs="Times New Roman"/>
                <w:color w:val="000000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3.2.4</w:t>
            </w:r>
          </w:p>
        </w:tc>
        <w:tc>
          <w:tcPr>
            <w:tcW w:w="4231" w:type="pct"/>
          </w:tcPr>
          <w:p w14:paraId="3CEA8547" w14:textId="78CFF8C8" w:rsidR="00411CA8" w:rsidRDefault="00411CA8" w:rsidP="00411CA8">
            <w:pPr>
              <w:suppressAutoHyphens/>
              <w:spacing w:after="120"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Spiderfoot</w:t>
            </w:r>
            <w:r w:rsidRPr="00F65C3C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...................................</w:t>
            </w:r>
            <w:r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.......................</w:t>
            </w:r>
            <w:r w:rsidRPr="00F65C3C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............</w:t>
            </w:r>
            <w:r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.......................</w:t>
            </w:r>
          </w:p>
        </w:tc>
        <w:tc>
          <w:tcPr>
            <w:tcW w:w="245" w:type="pct"/>
            <w:vAlign w:val="bottom"/>
          </w:tcPr>
          <w:p w14:paraId="0C07C42F" w14:textId="05161CB2" w:rsidR="00411CA8" w:rsidRPr="00B93AB3" w:rsidRDefault="00B93AB3" w:rsidP="00411CA8">
            <w:pPr>
              <w:suppressAutoHyphens/>
              <w:spacing w:after="120" w:line="240" w:lineRule="auto"/>
              <w:ind w:right="-43" w:firstLine="0"/>
              <w:jc w:val="righ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30</w:t>
            </w:r>
          </w:p>
        </w:tc>
      </w:tr>
      <w:tr w:rsidR="00411CA8" w:rsidRPr="00111EFB" w14:paraId="596757D9" w14:textId="77777777" w:rsidTr="00CA1934">
        <w:tc>
          <w:tcPr>
            <w:tcW w:w="524" w:type="pct"/>
          </w:tcPr>
          <w:p w14:paraId="49014063" w14:textId="7FB66F05" w:rsidR="00411CA8" w:rsidRDefault="00411CA8" w:rsidP="00411CA8">
            <w:pPr>
              <w:suppressAutoHyphens/>
              <w:spacing w:after="120" w:line="240" w:lineRule="auto"/>
              <w:ind w:left="709" w:hanging="709"/>
              <w:jc w:val="left"/>
              <w:rPr>
                <w:rFonts w:eastAsia="Times New Roman" w:cs="Times New Roman"/>
                <w:color w:val="000000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3.2.5</w:t>
            </w:r>
          </w:p>
        </w:tc>
        <w:tc>
          <w:tcPr>
            <w:tcW w:w="4231" w:type="pct"/>
          </w:tcPr>
          <w:p w14:paraId="500FEB88" w14:textId="15DFC8BA" w:rsidR="00411CA8" w:rsidRDefault="00411CA8" w:rsidP="00411CA8">
            <w:pPr>
              <w:suppressAutoHyphens/>
              <w:spacing w:after="120"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Subfinder</w:t>
            </w:r>
            <w:r w:rsidRPr="00F65C3C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..................................</w:t>
            </w:r>
            <w:r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..............</w:t>
            </w:r>
            <w:r w:rsidRPr="00F65C3C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.................................</w:t>
            </w:r>
            <w:r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..............</w:t>
            </w:r>
          </w:p>
        </w:tc>
        <w:tc>
          <w:tcPr>
            <w:tcW w:w="245" w:type="pct"/>
            <w:vAlign w:val="bottom"/>
          </w:tcPr>
          <w:p w14:paraId="0DCBAAE2" w14:textId="0496FF0A" w:rsidR="00411CA8" w:rsidRPr="00B93AB3" w:rsidRDefault="00B93AB3" w:rsidP="00411CA8">
            <w:pPr>
              <w:suppressAutoHyphens/>
              <w:spacing w:after="120" w:line="240" w:lineRule="auto"/>
              <w:ind w:right="-43" w:firstLine="0"/>
              <w:jc w:val="righ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31</w:t>
            </w:r>
          </w:p>
        </w:tc>
      </w:tr>
      <w:tr w:rsidR="00411CA8" w:rsidRPr="00111EFB" w14:paraId="46A5CA4D" w14:textId="77777777" w:rsidTr="00CA1934">
        <w:tc>
          <w:tcPr>
            <w:tcW w:w="524" w:type="pct"/>
          </w:tcPr>
          <w:p w14:paraId="6CA1FF10" w14:textId="4237E77E" w:rsidR="00411CA8" w:rsidRDefault="00411CA8" w:rsidP="00411CA8">
            <w:pPr>
              <w:suppressAutoHyphens/>
              <w:spacing w:after="120" w:line="240" w:lineRule="auto"/>
              <w:ind w:left="709" w:hanging="709"/>
              <w:jc w:val="left"/>
              <w:rPr>
                <w:rFonts w:eastAsia="Times New Roman" w:cs="Times New Roman"/>
                <w:color w:val="000000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3.2.6</w:t>
            </w:r>
          </w:p>
        </w:tc>
        <w:tc>
          <w:tcPr>
            <w:tcW w:w="4231" w:type="pct"/>
          </w:tcPr>
          <w:p w14:paraId="1DC303D9" w14:textId="35CA383F" w:rsidR="00411CA8" w:rsidRDefault="00411CA8" w:rsidP="00411CA8">
            <w:pPr>
              <w:suppressAutoHyphens/>
              <w:spacing w:after="120"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Metagoofil</w:t>
            </w:r>
            <w:r w:rsidRPr="00F65C3C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................................</w:t>
            </w:r>
            <w:r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..............</w:t>
            </w:r>
            <w:r w:rsidRPr="00F65C3C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.................................</w:t>
            </w:r>
            <w:r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..............</w:t>
            </w:r>
          </w:p>
        </w:tc>
        <w:tc>
          <w:tcPr>
            <w:tcW w:w="245" w:type="pct"/>
            <w:vAlign w:val="bottom"/>
          </w:tcPr>
          <w:p w14:paraId="5D775932" w14:textId="61B9550A" w:rsidR="00411CA8" w:rsidRPr="00B93AB3" w:rsidRDefault="00B93AB3" w:rsidP="00411CA8">
            <w:pPr>
              <w:suppressAutoHyphens/>
              <w:spacing w:after="120" w:line="240" w:lineRule="auto"/>
              <w:ind w:right="-43" w:firstLine="0"/>
              <w:jc w:val="righ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33</w:t>
            </w:r>
          </w:p>
        </w:tc>
      </w:tr>
      <w:tr w:rsidR="00411CA8" w:rsidRPr="00111EFB" w14:paraId="59FD3952" w14:textId="77777777" w:rsidTr="00CA1934">
        <w:tc>
          <w:tcPr>
            <w:tcW w:w="524" w:type="pct"/>
          </w:tcPr>
          <w:p w14:paraId="393CB40D" w14:textId="28AC8206" w:rsidR="00411CA8" w:rsidRDefault="00411CA8" w:rsidP="00411CA8">
            <w:pPr>
              <w:suppressAutoHyphens/>
              <w:spacing w:after="120" w:line="240" w:lineRule="auto"/>
              <w:ind w:left="709" w:hanging="709"/>
              <w:jc w:val="left"/>
              <w:rPr>
                <w:rFonts w:eastAsia="Times New Roman" w:cs="Times New Roman"/>
                <w:color w:val="000000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3.2.7</w:t>
            </w:r>
          </w:p>
        </w:tc>
        <w:tc>
          <w:tcPr>
            <w:tcW w:w="4231" w:type="pct"/>
          </w:tcPr>
          <w:p w14:paraId="68D424A5" w14:textId="56E92577" w:rsidR="00411CA8" w:rsidRPr="00111EFB" w:rsidRDefault="00411CA8" w:rsidP="00411CA8">
            <w:pPr>
              <w:suppressAutoHyphens/>
              <w:spacing w:after="120"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Dmitriy</w:t>
            </w:r>
            <w:r w:rsidR="00AE5D29" w:rsidRPr="00F65C3C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...................................</w:t>
            </w:r>
            <w:r w:rsidR="00AE5D29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..............................</w:t>
            </w:r>
            <w:r w:rsidR="00AE5D29">
              <w:rPr>
                <w:rFonts w:eastAsia="Times New Roman" w:cs="Times New Roman"/>
                <w:color w:val="000000"/>
                <w:szCs w:val="28"/>
                <w:lang w:eastAsia="ru-RU"/>
              </w:rPr>
              <w:t>.....</w:t>
            </w:r>
            <w:r w:rsidR="00AE5D29" w:rsidRPr="00F65C3C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.</w:t>
            </w:r>
            <w:r w:rsidR="00AE5D29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...........................</w:t>
            </w:r>
          </w:p>
        </w:tc>
        <w:tc>
          <w:tcPr>
            <w:tcW w:w="245" w:type="pct"/>
            <w:vAlign w:val="bottom"/>
          </w:tcPr>
          <w:p w14:paraId="2D8ECA8C" w14:textId="0BD84E39" w:rsidR="00411CA8" w:rsidRPr="00B93AB3" w:rsidRDefault="00B93AB3" w:rsidP="00411CA8">
            <w:pPr>
              <w:suppressAutoHyphens/>
              <w:spacing w:after="120" w:line="240" w:lineRule="auto"/>
              <w:ind w:right="-43" w:firstLine="0"/>
              <w:jc w:val="righ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33</w:t>
            </w:r>
          </w:p>
        </w:tc>
      </w:tr>
      <w:tr w:rsidR="00411CA8" w:rsidRPr="00F65C3C" w14:paraId="2EE4A6A3" w14:textId="77777777" w:rsidTr="00CA1934">
        <w:tc>
          <w:tcPr>
            <w:tcW w:w="4755" w:type="pct"/>
            <w:gridSpan w:val="2"/>
          </w:tcPr>
          <w:p w14:paraId="4DE2CF66" w14:textId="7CDA1F96" w:rsidR="00411CA8" w:rsidRPr="00B93AB3" w:rsidRDefault="00411CA8" w:rsidP="00411CA8">
            <w:pPr>
              <w:suppressAutoHyphens/>
              <w:spacing w:after="120" w:line="240" w:lineRule="auto"/>
              <w:ind w:left="709" w:hanging="709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F65C3C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Заключение....................................................................</w:t>
            </w:r>
            <w:r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..................................</w:t>
            </w:r>
            <w:r w:rsidR="00B93AB3">
              <w:rPr>
                <w:rFonts w:eastAsia="Times New Roman" w:cs="Times New Roman"/>
                <w:color w:val="000000"/>
                <w:szCs w:val="28"/>
                <w:lang w:eastAsia="ru-RU"/>
              </w:rPr>
              <w:t>..</w:t>
            </w:r>
          </w:p>
        </w:tc>
        <w:tc>
          <w:tcPr>
            <w:tcW w:w="245" w:type="pct"/>
            <w:vAlign w:val="bottom"/>
          </w:tcPr>
          <w:p w14:paraId="113B66D5" w14:textId="215D0E54" w:rsidR="00411CA8" w:rsidRPr="00C6666B" w:rsidRDefault="00C6666B" w:rsidP="00411CA8">
            <w:pPr>
              <w:suppressAutoHyphens/>
              <w:spacing w:after="120" w:line="240" w:lineRule="auto"/>
              <w:ind w:right="-43" w:firstLine="0"/>
              <w:jc w:val="righ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37</w:t>
            </w:r>
          </w:p>
        </w:tc>
      </w:tr>
      <w:tr w:rsidR="00411CA8" w:rsidRPr="00F65C3C" w14:paraId="1272B30D" w14:textId="77777777" w:rsidTr="00CA1934">
        <w:tc>
          <w:tcPr>
            <w:tcW w:w="4755" w:type="pct"/>
            <w:gridSpan w:val="2"/>
          </w:tcPr>
          <w:p w14:paraId="14D989F8" w14:textId="6C3835A3" w:rsidR="00411CA8" w:rsidRPr="00B93AB3" w:rsidRDefault="00411CA8" w:rsidP="00411CA8">
            <w:pPr>
              <w:suppressAutoHyphens/>
              <w:spacing w:after="120" w:line="240" w:lineRule="auto"/>
              <w:ind w:left="709" w:hanging="709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F65C3C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Список использованных источников..........................</w:t>
            </w:r>
            <w:r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...................................</w:t>
            </w:r>
            <w:r w:rsidR="00B93AB3">
              <w:rPr>
                <w:rFonts w:eastAsia="Times New Roman" w:cs="Times New Roman"/>
                <w:color w:val="000000"/>
                <w:szCs w:val="28"/>
                <w:lang w:eastAsia="ru-RU"/>
              </w:rPr>
              <w:t>.</w:t>
            </w:r>
          </w:p>
        </w:tc>
        <w:tc>
          <w:tcPr>
            <w:tcW w:w="245" w:type="pct"/>
            <w:vAlign w:val="bottom"/>
          </w:tcPr>
          <w:p w14:paraId="788E9EE5" w14:textId="7B8AE271" w:rsidR="00411CA8" w:rsidRPr="009B743E" w:rsidRDefault="00BE7E73" w:rsidP="00411CA8">
            <w:pPr>
              <w:suppressAutoHyphens/>
              <w:spacing w:after="120" w:line="240" w:lineRule="auto"/>
              <w:ind w:right="-43" w:firstLine="0"/>
              <w:jc w:val="right"/>
              <w:rPr>
                <w:rFonts w:eastAsia="Times New Roman" w:cs="Times New Roman"/>
                <w:color w:val="000000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39</w:t>
            </w:r>
          </w:p>
        </w:tc>
      </w:tr>
    </w:tbl>
    <w:p w14:paraId="1155AF86" w14:textId="77777777" w:rsidR="007200CA" w:rsidRDefault="007200CA" w:rsidP="00BB2297">
      <w:pPr>
        <w:pStyle w:val="af9"/>
        <w:spacing w:line="360" w:lineRule="auto"/>
        <w:jc w:val="both"/>
        <w:sectPr w:rsidR="007200CA" w:rsidSect="003D3189">
          <w:headerReference w:type="default" r:id="rId8"/>
          <w:pgSz w:w="11900" w:h="16840"/>
          <w:pgMar w:top="1134" w:right="567" w:bottom="1134" w:left="1701" w:header="567" w:footer="567" w:gutter="0"/>
          <w:pgNumType w:start="1"/>
          <w:cols w:space="708"/>
          <w:titlePg/>
          <w:docGrid w:linePitch="381"/>
        </w:sectPr>
      </w:pPr>
    </w:p>
    <w:p w14:paraId="4F5405A0" w14:textId="1963999A" w:rsidR="0006657E" w:rsidRPr="0006657E" w:rsidRDefault="007D6959" w:rsidP="00BD0D51">
      <w:pPr>
        <w:pStyle w:val="af9"/>
        <w:spacing w:line="360" w:lineRule="auto"/>
        <w:jc w:val="left"/>
      </w:pPr>
      <w:r>
        <w:lastRenderedPageBreak/>
        <w:t>В</w:t>
      </w:r>
      <w:r w:rsidR="0016667A">
        <w:t>ведение</w:t>
      </w:r>
    </w:p>
    <w:p w14:paraId="71B2B84D" w14:textId="08500ED3" w:rsidR="00324D9C" w:rsidRDefault="00324D9C" w:rsidP="003E7468">
      <w:pPr>
        <w:rPr>
          <w:b/>
          <w:lang w:val="ru-RU" w:eastAsia="ru-RU"/>
        </w:rPr>
      </w:pPr>
      <w:r>
        <w:rPr>
          <w:b/>
          <w:lang w:val="ru-RU" w:eastAsia="ru-RU"/>
        </w:rPr>
        <w:t>Актуальность</w:t>
      </w:r>
    </w:p>
    <w:p w14:paraId="148F2BA0" w14:textId="472158FE" w:rsidR="004E7C34" w:rsidRDefault="003F01A5" w:rsidP="004E7C34">
      <w:pPr>
        <w:rPr>
          <w:lang w:val="ru-RU"/>
        </w:rPr>
      </w:pPr>
      <w:r w:rsidRPr="00BC3A62">
        <w:t>OSINT</w:t>
      </w:r>
      <w:r w:rsidRPr="004E7C34">
        <w:rPr>
          <w:lang w:val="ru-RU"/>
        </w:rPr>
        <w:t xml:space="preserve"> (</w:t>
      </w:r>
      <w:r w:rsidRPr="00BC3A62">
        <w:t>Open</w:t>
      </w:r>
      <w:r w:rsidRPr="004E7C34">
        <w:rPr>
          <w:lang w:val="ru-RU"/>
        </w:rPr>
        <w:t xml:space="preserve"> </w:t>
      </w:r>
      <w:r w:rsidRPr="00BC3A62">
        <w:t>Source</w:t>
      </w:r>
      <w:r w:rsidRPr="004E7C34">
        <w:rPr>
          <w:lang w:val="ru-RU"/>
        </w:rPr>
        <w:t xml:space="preserve"> </w:t>
      </w:r>
      <w:r w:rsidRPr="00BC3A62">
        <w:t>INTelligence</w:t>
      </w:r>
      <w:r w:rsidRPr="004E7C34">
        <w:rPr>
          <w:lang w:val="ru-RU"/>
        </w:rPr>
        <w:t>)</w:t>
      </w:r>
      <w:r w:rsidRPr="00BC3A62">
        <w:t> </w:t>
      </w:r>
      <w:r w:rsidRPr="004E7C34">
        <w:rPr>
          <w:lang w:val="ru-RU"/>
        </w:rPr>
        <w:t>— это</w:t>
      </w:r>
      <w:r w:rsidRPr="00BC3A62">
        <w:t> </w:t>
      </w:r>
      <w:r w:rsidRPr="004E7C34">
        <w:rPr>
          <w:lang w:val="ru-RU"/>
        </w:rPr>
        <w:t>раз</w:t>
      </w:r>
      <w:r w:rsidRPr="004E7C34">
        <w:rPr>
          <w:lang w:val="ru-RU"/>
        </w:rPr>
        <w:softHyphen/>
        <w:t>ведка по</w:t>
      </w:r>
      <w:r w:rsidRPr="00BC3A62">
        <w:t> </w:t>
      </w:r>
      <w:r w:rsidRPr="004E7C34">
        <w:rPr>
          <w:lang w:val="ru-RU"/>
        </w:rPr>
        <w:t>откры</w:t>
      </w:r>
      <w:r w:rsidRPr="004E7C34">
        <w:rPr>
          <w:lang w:val="ru-RU"/>
        </w:rPr>
        <w:softHyphen/>
        <w:t>тым источни</w:t>
      </w:r>
      <w:r w:rsidRPr="004E7C34">
        <w:rPr>
          <w:lang w:val="ru-RU"/>
        </w:rPr>
        <w:softHyphen/>
        <w:t>кам, это методология сбора и анализа данных</w:t>
      </w:r>
      <w:r w:rsidRPr="004E7C34">
        <w:rPr>
          <w:rFonts w:cs="Arial"/>
          <w:shd w:val="clear" w:color="auto" w:fill="FFFFFF"/>
          <w:lang w:val="ru-RU"/>
        </w:rPr>
        <w:t>, находящихся в открытом доступе, для получения дополнительной информации о цели.</w:t>
      </w:r>
      <w:r w:rsidRPr="004E7C34">
        <w:rPr>
          <w:lang w:val="ru-RU"/>
        </w:rPr>
        <w:t xml:space="preserve"> </w:t>
      </w:r>
      <w:r w:rsidR="004E7C34" w:rsidRPr="004E7C34">
        <w:rPr>
          <w:lang w:val="ru-RU"/>
        </w:rPr>
        <w:t>С развитием интернета фокус внимания аналитиков сместился в киберпространство как один из главных источников информации.</w:t>
      </w:r>
      <w:r>
        <w:rPr>
          <w:lang w:val="ru-RU"/>
        </w:rPr>
        <w:t xml:space="preserve"> </w:t>
      </w:r>
      <w:r w:rsidR="004E7C34" w:rsidRPr="004E7C34">
        <w:rPr>
          <w:lang w:val="ru-RU"/>
        </w:rPr>
        <w:t>В рамках</w:t>
      </w:r>
      <w:r w:rsidR="004E7C34" w:rsidRPr="004E7C34">
        <w:t> OSINT</w:t>
      </w:r>
      <w:r w:rsidR="004E7C34" w:rsidRPr="004E7C34">
        <w:rPr>
          <w:lang w:val="ru-RU"/>
        </w:rPr>
        <w:t xml:space="preserve"> 90</w:t>
      </w:r>
      <w:r w:rsidR="004E7C34" w:rsidRPr="004E7C34">
        <w:t> </w:t>
      </w:r>
      <w:r w:rsidR="004E7C34" w:rsidRPr="004E7C34">
        <w:rPr>
          <w:lang w:val="ru-RU"/>
        </w:rPr>
        <w:t>% информации дает обычное чтение — постов, новостей, комментариев и</w:t>
      </w:r>
      <w:r>
        <w:rPr>
          <w:lang w:val="ru-RU"/>
        </w:rPr>
        <w:t xml:space="preserve"> </w:t>
      </w:r>
      <w:r w:rsidR="004E7C34" w:rsidRPr="004E7C34">
        <w:rPr>
          <w:lang w:val="ru-RU"/>
        </w:rPr>
        <w:t>так далее. Но есть и</w:t>
      </w:r>
      <w:r>
        <w:rPr>
          <w:lang w:val="ru-RU"/>
        </w:rPr>
        <w:t xml:space="preserve"> </w:t>
      </w:r>
      <w:r w:rsidR="004E7C34" w:rsidRPr="004E7C34">
        <w:rPr>
          <w:lang w:val="ru-RU"/>
        </w:rPr>
        <w:t xml:space="preserve">способы легального расширения информационной воронки. </w:t>
      </w:r>
      <w:r w:rsidR="004E7C34">
        <w:t>OSINT</w:t>
      </w:r>
      <w:r w:rsidR="004E7C34" w:rsidRPr="004E7C34">
        <w:rPr>
          <w:lang w:val="ru-RU"/>
        </w:rPr>
        <w:t xml:space="preserve"> работает со всеми данными, которые не являются конфиденциальными, не составляют коммерческую или государственную тайну.</w:t>
      </w:r>
    </w:p>
    <w:p w14:paraId="02829274" w14:textId="3C10F767" w:rsidR="00FF0431" w:rsidRPr="00BD0D51" w:rsidRDefault="00FF0431" w:rsidP="00FF0431">
      <w:pPr>
        <w:rPr>
          <w:lang w:val="ru-RU"/>
        </w:rPr>
      </w:pPr>
      <w:r w:rsidRPr="00FF0431">
        <w:rPr>
          <w:b/>
          <w:bCs/>
          <w:lang w:val="ru-RU"/>
        </w:rPr>
        <w:t xml:space="preserve">Объект исследования: </w:t>
      </w:r>
      <w:r>
        <w:t>OSINT</w:t>
      </w:r>
      <w:r w:rsidRPr="00BD0D51">
        <w:rPr>
          <w:lang w:val="ru-RU"/>
        </w:rPr>
        <w:t>.</w:t>
      </w:r>
    </w:p>
    <w:p w14:paraId="71F001B5" w14:textId="487F7F28" w:rsidR="00FF0431" w:rsidRPr="00FF0431" w:rsidRDefault="00FF0431" w:rsidP="00FF0431">
      <w:pPr>
        <w:rPr>
          <w:lang w:val="ru-RU"/>
        </w:rPr>
      </w:pPr>
      <w:r w:rsidRPr="00FF0431">
        <w:rPr>
          <w:b/>
          <w:bCs/>
          <w:lang w:val="ru-RU"/>
        </w:rPr>
        <w:t>Предмет исследования:</w:t>
      </w:r>
      <w:r>
        <w:rPr>
          <w:lang w:val="ru-RU"/>
        </w:rPr>
        <w:t xml:space="preserve"> утилиты ОС </w:t>
      </w:r>
      <w:r>
        <w:rPr>
          <w:lang w:eastAsia="ru-RU"/>
        </w:rPr>
        <w:t>Linux</w:t>
      </w:r>
      <w:r>
        <w:rPr>
          <w:lang w:val="ru-RU" w:eastAsia="ru-RU"/>
        </w:rPr>
        <w:t xml:space="preserve"> для осуществления анализа </w:t>
      </w:r>
      <w:r>
        <w:rPr>
          <w:lang w:eastAsia="ru-RU"/>
        </w:rPr>
        <w:t>OSINT</w:t>
      </w:r>
      <w:r>
        <w:rPr>
          <w:lang w:val="ru-RU" w:eastAsia="ru-RU"/>
        </w:rPr>
        <w:t>.</w:t>
      </w:r>
    </w:p>
    <w:p w14:paraId="48612D44" w14:textId="6D5714FD" w:rsidR="00BC65B2" w:rsidRPr="00CF315F" w:rsidRDefault="00BC65B2" w:rsidP="003E7468">
      <w:pPr>
        <w:rPr>
          <w:lang w:val="ru-RU" w:eastAsia="ru-RU"/>
        </w:rPr>
      </w:pPr>
      <w:r w:rsidRPr="00EE234C">
        <w:rPr>
          <w:b/>
          <w:lang w:val="ru-RU" w:eastAsia="ru-RU"/>
        </w:rPr>
        <w:t>Цель работы</w:t>
      </w:r>
      <w:r>
        <w:rPr>
          <w:lang w:val="ru-RU" w:eastAsia="ru-RU"/>
        </w:rPr>
        <w:t xml:space="preserve">: </w:t>
      </w:r>
      <w:r w:rsidR="00F629B3">
        <w:rPr>
          <w:lang w:val="ru-RU" w:eastAsia="ru-RU"/>
        </w:rPr>
        <w:t xml:space="preserve">провести сравнительный анализ различных </w:t>
      </w:r>
      <w:r w:rsidR="00C151C4">
        <w:rPr>
          <w:lang w:val="ru-RU" w:eastAsia="ru-RU"/>
        </w:rPr>
        <w:t xml:space="preserve">утилит </w:t>
      </w:r>
      <w:r w:rsidR="00C151C4">
        <w:rPr>
          <w:lang w:eastAsia="ru-RU"/>
        </w:rPr>
        <w:t>OSINT</w:t>
      </w:r>
      <w:r w:rsidR="00C151C4">
        <w:rPr>
          <w:lang w:val="ru-RU" w:eastAsia="ru-RU"/>
        </w:rPr>
        <w:t>, работающих под управлением ОС</w:t>
      </w:r>
      <w:r w:rsidR="00C151C4" w:rsidRPr="00C151C4">
        <w:rPr>
          <w:lang w:val="ru-RU" w:eastAsia="ru-RU"/>
        </w:rPr>
        <w:t xml:space="preserve"> </w:t>
      </w:r>
      <w:r w:rsidR="00C151C4">
        <w:rPr>
          <w:lang w:eastAsia="ru-RU"/>
        </w:rPr>
        <w:t>Linux</w:t>
      </w:r>
      <w:r w:rsidR="00CF315F">
        <w:rPr>
          <w:lang w:val="ru-RU" w:eastAsia="ru-RU"/>
        </w:rPr>
        <w:t>.</w:t>
      </w:r>
    </w:p>
    <w:p w14:paraId="70C06C3E" w14:textId="2688E896" w:rsidR="00BC65B2" w:rsidRDefault="00BC65B2" w:rsidP="003E7468">
      <w:pPr>
        <w:rPr>
          <w:lang w:val="ru-RU" w:eastAsia="ru-RU"/>
        </w:rPr>
      </w:pPr>
      <w:r w:rsidRPr="00EE234C">
        <w:rPr>
          <w:b/>
          <w:lang w:val="ru-RU" w:eastAsia="ru-RU"/>
        </w:rPr>
        <w:t>Задачи</w:t>
      </w:r>
      <w:r>
        <w:rPr>
          <w:lang w:val="ru-RU" w:eastAsia="ru-RU"/>
        </w:rPr>
        <w:t>:</w:t>
      </w:r>
    </w:p>
    <w:p w14:paraId="59271748" w14:textId="12F193F7" w:rsidR="00F629B3" w:rsidRDefault="00F629B3" w:rsidP="002567F0">
      <w:pPr>
        <w:pStyle w:val="af3"/>
        <w:numPr>
          <w:ilvl w:val="0"/>
          <w:numId w:val="12"/>
        </w:numPr>
        <w:spacing w:line="360" w:lineRule="auto"/>
      </w:pPr>
      <w:r>
        <w:t xml:space="preserve">Познакомиться с основными принципами </w:t>
      </w:r>
      <w:r w:rsidR="00CF315F">
        <w:t>разведки по открытым источникам</w:t>
      </w:r>
      <w:r>
        <w:t>,</w:t>
      </w:r>
    </w:p>
    <w:p w14:paraId="1C025B61" w14:textId="7E885811" w:rsidR="00BB1F66" w:rsidRDefault="00BB1F66" w:rsidP="002567F0">
      <w:pPr>
        <w:pStyle w:val="af3"/>
        <w:numPr>
          <w:ilvl w:val="0"/>
          <w:numId w:val="12"/>
        </w:numPr>
        <w:spacing w:line="360" w:lineRule="auto"/>
      </w:pPr>
      <w:r>
        <w:t>Рассмотреть несколько дистрибутивов Linux, предоставляющих средства для разведки, и выбрать один для более глубокого исследования,</w:t>
      </w:r>
    </w:p>
    <w:p w14:paraId="1C38DA14" w14:textId="58567953" w:rsidR="00F629B3" w:rsidRDefault="00F629B3" w:rsidP="002567F0">
      <w:pPr>
        <w:pStyle w:val="af3"/>
        <w:numPr>
          <w:ilvl w:val="0"/>
          <w:numId w:val="12"/>
        </w:numPr>
        <w:spacing w:line="360" w:lineRule="auto"/>
      </w:pPr>
      <w:r>
        <w:t>Рассмотреть</w:t>
      </w:r>
      <w:r w:rsidR="00CF315F">
        <w:t xml:space="preserve"> несколько</w:t>
      </w:r>
      <w:r>
        <w:t xml:space="preserve"> </w:t>
      </w:r>
      <w:r w:rsidR="00903A4F">
        <w:t xml:space="preserve">утилит для </w:t>
      </w:r>
      <w:r w:rsidR="00903A4F">
        <w:rPr>
          <w:lang w:val="en-US"/>
        </w:rPr>
        <w:t>OSINT</w:t>
      </w:r>
      <w:r w:rsidRPr="00F629B3">
        <w:t>,</w:t>
      </w:r>
    </w:p>
    <w:p w14:paraId="3A51FDBE" w14:textId="702D697A" w:rsidR="00F216C4" w:rsidRDefault="00CF315F" w:rsidP="005E7D48">
      <w:pPr>
        <w:pStyle w:val="af3"/>
        <w:numPr>
          <w:ilvl w:val="0"/>
          <w:numId w:val="12"/>
        </w:numPr>
        <w:spacing w:line="360" w:lineRule="auto"/>
      </w:pPr>
      <w:r>
        <w:t>В</w:t>
      </w:r>
      <w:r w:rsidR="00F629B3" w:rsidRPr="00F216C4">
        <w:t xml:space="preserve">ыявить </w:t>
      </w:r>
      <w:r w:rsidR="00F216C4">
        <w:t xml:space="preserve">их </w:t>
      </w:r>
      <w:r w:rsidR="00F629B3" w:rsidRPr="00F216C4">
        <w:t>ключевые особенности, преимущества и недостатки</w:t>
      </w:r>
      <w:r w:rsidR="00F216C4">
        <w:t>.</w:t>
      </w:r>
    </w:p>
    <w:p w14:paraId="5E95D79C" w14:textId="357D68FE" w:rsidR="00785B52" w:rsidRDefault="00785B52">
      <w:pPr>
        <w:spacing w:line="240" w:lineRule="auto"/>
        <w:ind w:firstLine="0"/>
        <w:rPr>
          <w:szCs w:val="28"/>
          <w:lang w:val="ru-RU" w:eastAsia="ru-RU"/>
        </w:rPr>
      </w:pPr>
      <w:r w:rsidRPr="00A66091">
        <w:rPr>
          <w:lang w:val="ru-RU"/>
        </w:rPr>
        <w:br w:type="page"/>
      </w:r>
    </w:p>
    <w:p w14:paraId="5B061E2D" w14:textId="026B8E3E" w:rsidR="00FE1005" w:rsidRDefault="009674C7" w:rsidP="00BD0D51">
      <w:pPr>
        <w:pStyle w:val="1"/>
        <w:spacing w:line="360" w:lineRule="auto"/>
        <w:jc w:val="left"/>
        <w:rPr>
          <w:lang w:val="en-US"/>
        </w:rPr>
      </w:pPr>
      <w:r>
        <w:lastRenderedPageBreak/>
        <w:t>О</w:t>
      </w:r>
      <w:r w:rsidR="00124EC0">
        <w:t xml:space="preserve">сновные </w:t>
      </w:r>
      <w:r>
        <w:t xml:space="preserve">принципы </w:t>
      </w:r>
      <w:r>
        <w:rPr>
          <w:lang w:val="en-US"/>
        </w:rPr>
        <w:t>Osint</w:t>
      </w:r>
    </w:p>
    <w:p w14:paraId="5C17C73E" w14:textId="6907E14F" w:rsidR="006D443B" w:rsidRDefault="00EE6420" w:rsidP="006D443B">
      <w:pPr>
        <w:pStyle w:val="21"/>
        <w:spacing w:line="360" w:lineRule="auto"/>
      </w:pPr>
      <w:r>
        <w:t>Используемая</w:t>
      </w:r>
      <w:r w:rsidR="00492238">
        <w:t xml:space="preserve"> информаци</w:t>
      </w:r>
      <w:r>
        <w:t>я</w:t>
      </w:r>
    </w:p>
    <w:p w14:paraId="174CF0F0" w14:textId="1166D12E" w:rsidR="00492238" w:rsidRPr="00492238" w:rsidRDefault="00492238" w:rsidP="00492238">
      <w:pPr>
        <w:rPr>
          <w:lang w:val="ru-RU"/>
        </w:rPr>
      </w:pPr>
      <w:r>
        <w:rPr>
          <w:lang w:val="ru-RU"/>
        </w:rPr>
        <w:t>С помощью обычного поиска в интернете можно найти и исследовать следующую информацию:</w:t>
      </w:r>
    </w:p>
    <w:p w14:paraId="7DC3F0C3" w14:textId="4C0A74C4" w:rsidR="00492238" w:rsidRPr="00481874" w:rsidRDefault="00492238" w:rsidP="00492238">
      <w:pPr>
        <w:pStyle w:val="a0"/>
        <w:rPr>
          <w:rFonts w:cs="Times New Roman"/>
        </w:rPr>
      </w:pPr>
      <w:r w:rsidRPr="00481874">
        <w:rPr>
          <w:rFonts w:cs="Times New Roman"/>
        </w:rPr>
        <w:t>Метаданные файлов позволяют уточнить дату создания документа, имена пользователей, модели принтеров, ПО, установленное на компьютерах, иногда геолокацию. Зачастую это помогает отличить реальный документ от фейкового;</w:t>
      </w:r>
    </w:p>
    <w:p w14:paraId="60F87747" w14:textId="3094804A" w:rsidR="00492238" w:rsidRPr="00481874" w:rsidRDefault="00492238" w:rsidP="00492238">
      <w:pPr>
        <w:pStyle w:val="a0"/>
        <w:rPr>
          <w:rFonts w:cs="Times New Roman"/>
        </w:rPr>
      </w:pPr>
      <w:r w:rsidRPr="00481874">
        <w:rPr>
          <w:rFonts w:cs="Times New Roman"/>
        </w:rPr>
        <w:t>Поиск по изображениям позволяет выяснить, действительно ли данное фото относится к этому событию, или это просто взятая из сети картинка;</w:t>
      </w:r>
    </w:p>
    <w:p w14:paraId="3704C42C" w14:textId="63A1EDB8" w:rsidR="00492238" w:rsidRPr="00481874" w:rsidRDefault="00492238" w:rsidP="00492238">
      <w:pPr>
        <w:pStyle w:val="a0"/>
        <w:rPr>
          <w:rFonts w:cs="Times New Roman"/>
        </w:rPr>
      </w:pPr>
      <w:r w:rsidRPr="00481874">
        <w:rPr>
          <w:rFonts w:cs="Times New Roman"/>
        </w:rPr>
        <w:t>Непубличная документация — из-за человеческого фактора множество документов, не предназначенных для всеобщего сведения, находятся в свободном доступе. Например, из-за небрежного хранения в открытых папках в Гугл-документах. Ознакомление с ними в этом случае не нарушает законов;</w:t>
      </w:r>
    </w:p>
    <w:p w14:paraId="4CE69C9B" w14:textId="056B4A62" w:rsidR="00492238" w:rsidRPr="00481874" w:rsidRDefault="00492238" w:rsidP="00492238">
      <w:pPr>
        <w:pStyle w:val="a0"/>
        <w:rPr>
          <w:rFonts w:cs="Times New Roman"/>
        </w:rPr>
      </w:pPr>
      <w:r w:rsidRPr="00481874">
        <w:rPr>
          <w:rFonts w:cs="Times New Roman"/>
        </w:rPr>
        <w:t>Данные о домене — множество отрытых данных, позволяющих уточнить данные об источнике, а также проверить его достоверность. Е-мейлы, телефоны, факсы, технологии, на которых построен сайт, криптографические сертификаты, субдомены;</w:t>
      </w:r>
    </w:p>
    <w:p w14:paraId="4612D13B" w14:textId="65AE4A60" w:rsidR="00492238" w:rsidRPr="00481874" w:rsidRDefault="00492238" w:rsidP="00492238">
      <w:pPr>
        <w:pStyle w:val="a0"/>
        <w:rPr>
          <w:rFonts w:cs="Times New Roman"/>
        </w:rPr>
      </w:pPr>
      <w:r w:rsidRPr="00481874">
        <w:rPr>
          <w:rFonts w:cs="Times New Roman"/>
        </w:rPr>
        <w:t>Интернет вещей — без всякого взлома, просто через индексацию устройств: сервера, роутеры, камеры видеонаблюдения, веб-камеры, онлайн-накопители и т.д. Это даст техническую информацию, например, запущенные сервисы, провайдера, геолокацию;</w:t>
      </w:r>
      <w:r w:rsidR="00F154CA">
        <w:rPr>
          <w:rFonts w:cs="Times New Roman"/>
        </w:rPr>
        <w:t xml:space="preserve"> </w:t>
      </w:r>
      <w:r w:rsidR="00F154CA" w:rsidRPr="00F154CA">
        <w:rPr>
          <w:rFonts w:cs="Times New Roman"/>
        </w:rPr>
        <w:t>[</w:t>
      </w:r>
      <w:r w:rsidR="00C35DA8" w:rsidRPr="00C35DA8">
        <w:rPr>
          <w:rFonts w:cs="Times New Roman"/>
        </w:rPr>
        <w:t>3</w:t>
      </w:r>
      <w:r w:rsidR="00F154CA" w:rsidRPr="00F154CA">
        <w:rPr>
          <w:rFonts w:cs="Times New Roman"/>
        </w:rPr>
        <w:t>]</w:t>
      </w:r>
    </w:p>
    <w:p w14:paraId="5AF1A5FD" w14:textId="3113D6F5" w:rsidR="00492238" w:rsidRPr="00481874" w:rsidRDefault="00492238" w:rsidP="00492238">
      <w:pPr>
        <w:pStyle w:val="a0"/>
        <w:rPr>
          <w:rFonts w:cs="Times New Roman"/>
        </w:rPr>
      </w:pPr>
      <w:r w:rsidRPr="00481874">
        <w:rPr>
          <w:rFonts w:cs="Times New Roman"/>
        </w:rPr>
        <w:t>Открытые персональные данные пользователей (username, адреса электронной почты, номера телефонов);</w:t>
      </w:r>
    </w:p>
    <w:p w14:paraId="0379C7C9" w14:textId="2D4AFB39" w:rsidR="00492238" w:rsidRPr="00481874" w:rsidRDefault="00492238" w:rsidP="00492238">
      <w:pPr>
        <w:pStyle w:val="a0"/>
        <w:rPr>
          <w:rFonts w:cs="Times New Roman"/>
        </w:rPr>
      </w:pPr>
      <w:r w:rsidRPr="00481874">
        <w:rPr>
          <w:rFonts w:cs="Times New Roman"/>
        </w:rPr>
        <w:t>Пользовательская активность в социальных сетях (посты, комментарии и т.д.);</w:t>
      </w:r>
    </w:p>
    <w:p w14:paraId="71F21A92" w14:textId="3920F939" w:rsidR="00492238" w:rsidRPr="00481874" w:rsidRDefault="00492238" w:rsidP="00492238">
      <w:pPr>
        <w:pStyle w:val="a0"/>
        <w:rPr>
          <w:rFonts w:cs="Times New Roman"/>
        </w:rPr>
      </w:pPr>
      <w:r w:rsidRPr="00481874">
        <w:rPr>
          <w:rFonts w:cs="Times New Roman"/>
        </w:rPr>
        <w:t>Пользовательские запросы в поисковых системах;</w:t>
      </w:r>
    </w:p>
    <w:p w14:paraId="69656B0C" w14:textId="030C2187" w:rsidR="00F417F4" w:rsidRPr="00481874" w:rsidRDefault="00492238" w:rsidP="00F417F4">
      <w:pPr>
        <w:pStyle w:val="a0"/>
        <w:rPr>
          <w:rFonts w:cs="Times New Roman"/>
        </w:rPr>
      </w:pPr>
      <w:r w:rsidRPr="00481874">
        <w:rPr>
          <w:rFonts w:cs="Times New Roman"/>
        </w:rPr>
        <w:lastRenderedPageBreak/>
        <w:t>HTML-код сайта.</w:t>
      </w:r>
      <w:r w:rsidR="00C35DA8">
        <w:rPr>
          <w:rFonts w:cs="Times New Roman"/>
          <w:lang w:val="en-US"/>
        </w:rPr>
        <w:t xml:space="preserve"> [2]</w:t>
      </w:r>
    </w:p>
    <w:p w14:paraId="3AF24907" w14:textId="2F3DE010" w:rsidR="00EC5BF2" w:rsidRDefault="00F417F4" w:rsidP="00EC5BF2">
      <w:pPr>
        <w:pStyle w:val="21"/>
        <w:spacing w:line="360" w:lineRule="auto"/>
      </w:pPr>
      <w:r>
        <w:t>Методы</w:t>
      </w:r>
      <w:r w:rsidR="00EE6420">
        <w:t xml:space="preserve"> разведки</w:t>
      </w:r>
    </w:p>
    <w:p w14:paraId="0DBAE367" w14:textId="77777777" w:rsidR="00F417F4" w:rsidRPr="00F417F4" w:rsidRDefault="00F417F4" w:rsidP="00F417F4">
      <w:pPr>
        <w:rPr>
          <w:lang w:val="ru-RU"/>
        </w:rPr>
      </w:pPr>
      <w:r w:rsidRPr="00F417F4">
        <w:rPr>
          <w:lang w:val="ru-RU"/>
        </w:rPr>
        <w:t>Все методы и инструменты, используемые в разведке по открытым источникам, можно разделить на две категории.</w:t>
      </w:r>
    </w:p>
    <w:p w14:paraId="691ABBFF" w14:textId="51306F09" w:rsidR="00F417F4" w:rsidRPr="003732A5" w:rsidRDefault="00F417F4" w:rsidP="003732A5">
      <w:pPr>
        <w:rPr>
          <w:b/>
          <w:bCs/>
          <w:lang w:val="ru-RU"/>
        </w:rPr>
      </w:pPr>
      <w:r w:rsidRPr="00F417F4">
        <w:rPr>
          <w:b/>
          <w:bCs/>
          <w:lang w:val="ru-RU"/>
        </w:rPr>
        <w:t>Пассивные</w:t>
      </w:r>
      <w:r>
        <w:rPr>
          <w:b/>
          <w:bCs/>
          <w:lang w:val="ru-RU"/>
        </w:rPr>
        <w:t>:</w:t>
      </w:r>
      <w:r>
        <w:rPr>
          <w:lang w:val="ru-RU"/>
        </w:rPr>
        <w:t xml:space="preserve"> по</w:t>
      </w:r>
      <w:r w:rsidRPr="00F417F4">
        <w:rPr>
          <w:lang w:val="ru-RU"/>
        </w:rPr>
        <w:t>зволяют получать общую информацию об объекте. Она собирается вручную или с помощью специальных сервисов и инструментов, упрощающих сбор, систематизацию и анализ данных.</w:t>
      </w:r>
      <w:r w:rsidR="003732A5">
        <w:rPr>
          <w:b/>
          <w:bCs/>
          <w:lang w:val="ru-RU"/>
        </w:rPr>
        <w:t xml:space="preserve"> </w:t>
      </w:r>
      <w:r w:rsidRPr="00F417F4">
        <w:rPr>
          <w:lang w:val="ru-RU"/>
        </w:rPr>
        <w:t>К пассивным методам можно отнести:</w:t>
      </w:r>
    </w:p>
    <w:p w14:paraId="41AB277D" w14:textId="77777777" w:rsidR="00F417F4" w:rsidRPr="00481874" w:rsidRDefault="00F417F4" w:rsidP="00F6778F">
      <w:pPr>
        <w:pStyle w:val="a0"/>
        <w:rPr>
          <w:rFonts w:cs="Times New Roman"/>
        </w:rPr>
      </w:pPr>
      <w:r w:rsidRPr="00481874">
        <w:rPr>
          <w:rFonts w:cs="Times New Roman"/>
        </w:rPr>
        <w:t>сбор информации (в том числе по фотографиям) из открытых поисковых систем;</w:t>
      </w:r>
    </w:p>
    <w:p w14:paraId="5E16B7EE" w14:textId="77777777" w:rsidR="00F417F4" w:rsidRPr="00481874" w:rsidRDefault="00F417F4" w:rsidP="00F6778F">
      <w:pPr>
        <w:pStyle w:val="a0"/>
        <w:rPr>
          <w:rFonts w:cs="Times New Roman"/>
        </w:rPr>
      </w:pPr>
      <w:r w:rsidRPr="00481874">
        <w:rPr>
          <w:rFonts w:cs="Times New Roman"/>
        </w:rPr>
        <w:t>анализ пользовательской активности в социальных сетях и блогах, на форумах, иных виртуальных платформах;</w:t>
      </w:r>
    </w:p>
    <w:p w14:paraId="289B1747" w14:textId="77777777" w:rsidR="00F417F4" w:rsidRPr="00481874" w:rsidRDefault="00F417F4" w:rsidP="00F6778F">
      <w:pPr>
        <w:pStyle w:val="a0"/>
        <w:rPr>
          <w:rFonts w:cs="Times New Roman"/>
        </w:rPr>
      </w:pPr>
      <w:r w:rsidRPr="00481874">
        <w:rPr>
          <w:rFonts w:cs="Times New Roman"/>
        </w:rPr>
        <w:t>поиск открытых персональных данных пользователей в социальных сетях, мессенджерах;</w:t>
      </w:r>
    </w:p>
    <w:p w14:paraId="60D8D542" w14:textId="77777777" w:rsidR="00F417F4" w:rsidRPr="00481874" w:rsidRDefault="00F417F4" w:rsidP="00F6778F">
      <w:pPr>
        <w:pStyle w:val="a0"/>
        <w:rPr>
          <w:rFonts w:cs="Times New Roman"/>
        </w:rPr>
      </w:pPr>
      <w:r w:rsidRPr="00481874">
        <w:rPr>
          <w:rFonts w:cs="Times New Roman"/>
        </w:rPr>
        <w:t>просмотр сохраненных копий сайтов в поисковых системах, интернет-архиве;</w:t>
      </w:r>
    </w:p>
    <w:p w14:paraId="797A3657" w14:textId="77777777" w:rsidR="00F417F4" w:rsidRPr="00481874" w:rsidRDefault="00F417F4" w:rsidP="00F6778F">
      <w:pPr>
        <w:pStyle w:val="a0"/>
        <w:rPr>
          <w:rFonts w:cs="Times New Roman"/>
        </w:rPr>
      </w:pPr>
      <w:r w:rsidRPr="00481874">
        <w:rPr>
          <w:rFonts w:cs="Times New Roman"/>
        </w:rPr>
        <w:t>получение геолокационных данных с помощью общедоступных ресурсов вроде Google Maps или Яндекс.Карты.</w:t>
      </w:r>
    </w:p>
    <w:p w14:paraId="34C3EDA4" w14:textId="00C52A9B" w:rsidR="00F417F4" w:rsidRPr="00F6778F" w:rsidRDefault="00F417F4" w:rsidP="00F6778F">
      <w:pPr>
        <w:rPr>
          <w:b/>
          <w:bCs/>
          <w:lang w:val="ru-RU"/>
        </w:rPr>
      </w:pPr>
      <w:r w:rsidRPr="00F6778F">
        <w:rPr>
          <w:b/>
          <w:bCs/>
          <w:lang w:val="ru-RU"/>
        </w:rPr>
        <w:t>Активные</w:t>
      </w:r>
      <w:r w:rsidR="00F6778F">
        <w:rPr>
          <w:b/>
          <w:bCs/>
          <w:lang w:val="ru-RU"/>
        </w:rPr>
        <w:t>:</w:t>
      </w:r>
      <w:r w:rsidR="00F6778F">
        <w:rPr>
          <w:lang w:val="ru-RU"/>
        </w:rPr>
        <w:t xml:space="preserve"> т</w:t>
      </w:r>
      <w:r w:rsidRPr="00F417F4">
        <w:rPr>
          <w:lang w:val="ru-RU"/>
        </w:rPr>
        <w:t>акие методы подразумевают непосредственное влияние аналитика на исследуемый объект, использование специализированных средств получения данных или совершение действий, требующих определенных усилий, например:</w:t>
      </w:r>
    </w:p>
    <w:p w14:paraId="5B807D59" w14:textId="77777777" w:rsidR="00F417F4" w:rsidRPr="00481874" w:rsidRDefault="00F417F4" w:rsidP="001C5A2C">
      <w:pPr>
        <w:pStyle w:val="a0"/>
        <w:rPr>
          <w:rFonts w:cs="Times New Roman"/>
        </w:rPr>
      </w:pPr>
      <w:r w:rsidRPr="00481874">
        <w:rPr>
          <w:rFonts w:cs="Times New Roman"/>
        </w:rPr>
        <w:t>сбор данных на закрытых ресурсах, доступ к которым возможен только по подписке;</w:t>
      </w:r>
    </w:p>
    <w:p w14:paraId="5288091D" w14:textId="77777777" w:rsidR="00F417F4" w:rsidRPr="00481874" w:rsidRDefault="00F417F4" w:rsidP="001C5A2C">
      <w:pPr>
        <w:pStyle w:val="a0"/>
        <w:rPr>
          <w:rFonts w:cs="Times New Roman"/>
        </w:rPr>
      </w:pPr>
      <w:r w:rsidRPr="00481874">
        <w:rPr>
          <w:rFonts w:cs="Times New Roman"/>
        </w:rPr>
        <w:t>использование сервисов, сканирующих приложения, файлы или сайты на наличие вредоносного кода;</w:t>
      </w:r>
    </w:p>
    <w:p w14:paraId="47D28B28" w14:textId="2F1C6C21" w:rsidR="00F417F4" w:rsidRPr="00481874" w:rsidRDefault="00F417F4" w:rsidP="001C5A2C">
      <w:pPr>
        <w:pStyle w:val="a0"/>
        <w:rPr>
          <w:rFonts w:cs="Times New Roman"/>
        </w:rPr>
      </w:pPr>
      <w:r w:rsidRPr="00481874">
        <w:rPr>
          <w:rFonts w:cs="Times New Roman"/>
        </w:rPr>
        <w:t>создание поддельных веб-ресурсов, каналов в мессенджерах, собирающих данные пользователей, конфиденциальные или секретные сведения</w:t>
      </w:r>
      <w:r w:rsidR="00C35DA8" w:rsidRPr="00C35DA8">
        <w:rPr>
          <w:rFonts w:cs="Times New Roman"/>
        </w:rPr>
        <w:t>; [2]</w:t>
      </w:r>
    </w:p>
    <w:p w14:paraId="73314D67" w14:textId="05AF3F4F" w:rsidR="00F417F4" w:rsidRPr="00481874" w:rsidRDefault="001C5A2C" w:rsidP="001C5A2C">
      <w:pPr>
        <w:pStyle w:val="a0"/>
        <w:rPr>
          <w:rFonts w:cs="Times New Roman"/>
        </w:rPr>
      </w:pPr>
      <w:r w:rsidRPr="00481874">
        <w:rPr>
          <w:rFonts w:cs="Times New Roman"/>
        </w:rPr>
        <w:lastRenderedPageBreak/>
        <w:t>применение специализированных сервисов и программ, которые активно воздействуют на исследуемый объект:</w:t>
      </w:r>
      <w:r w:rsidR="00F417F4" w:rsidRPr="00481874">
        <w:rPr>
          <w:rFonts w:cs="Times New Roman"/>
        </w:rPr>
        <w:t xml:space="preserve"> скан портов, перебор директорий, фаззинг параметров, резолвинг большого количества доменных имен на серверах цели и т.д. Такие действия создают много логов в SIEM-системах, триггеров в SOC и могут даже положить несколько серверов.</w:t>
      </w:r>
      <w:r w:rsidR="00C35DA8" w:rsidRPr="00C35DA8">
        <w:rPr>
          <w:rFonts w:cs="Times New Roman"/>
        </w:rPr>
        <w:t xml:space="preserve"> </w:t>
      </w:r>
      <w:r w:rsidR="00C35DA8">
        <w:rPr>
          <w:rFonts w:cs="Times New Roman"/>
          <w:lang w:val="en-US"/>
        </w:rPr>
        <w:t>[1]</w:t>
      </w:r>
    </w:p>
    <w:p w14:paraId="11ADC874" w14:textId="5B65BCC1" w:rsidR="00F417F4" w:rsidRPr="009A0024" w:rsidRDefault="00F417F4" w:rsidP="009A0024">
      <w:pPr>
        <w:rPr>
          <w:rFonts w:cs="Times New Roman"/>
          <w:lang w:val="ru-RU"/>
        </w:rPr>
      </w:pPr>
      <w:r w:rsidRPr="00F417F4">
        <w:rPr>
          <w:lang w:val="ru-RU"/>
        </w:rPr>
        <w:t xml:space="preserve">В логике </w:t>
      </w:r>
      <w:r>
        <w:t>OSINT</w:t>
      </w:r>
      <w:r w:rsidRPr="00F417F4">
        <w:rPr>
          <w:lang w:val="ru-RU"/>
        </w:rPr>
        <w:t xml:space="preserve"> пассивные методы, направленные на сбор общей информации из легкодоступных источников, предваряют применение активных способов, предназначенных для сбора конкретных данных об объекте.</w:t>
      </w:r>
    </w:p>
    <w:p w14:paraId="13C8A6B2" w14:textId="34669B4B" w:rsidR="00740F35" w:rsidRDefault="009A0024" w:rsidP="00F949F1">
      <w:pPr>
        <w:pStyle w:val="21"/>
        <w:spacing w:line="360" w:lineRule="auto"/>
      </w:pPr>
      <w:r>
        <w:t>Инструменты</w:t>
      </w:r>
    </w:p>
    <w:p w14:paraId="50C1C13F" w14:textId="5235E1B2" w:rsidR="009A0024" w:rsidRPr="009A0024" w:rsidRDefault="009A0024" w:rsidP="009A0024">
      <w:pPr>
        <w:rPr>
          <w:rFonts w:eastAsia="Times New Roman"/>
          <w:lang w:val="ru-RU" w:eastAsia="ru-RU"/>
        </w:rPr>
      </w:pPr>
      <w:r w:rsidRPr="009A0024">
        <w:rPr>
          <w:rFonts w:eastAsia="Times New Roman"/>
          <w:lang w:val="ru-RU" w:eastAsia="ru-RU"/>
        </w:rPr>
        <w:t>Общедоступных инструментов сотни, платных — десятки, продвинутых, с использованием элементов ИИ и</w:t>
      </w:r>
      <w:r w:rsidRPr="005570EC">
        <w:rPr>
          <w:rFonts w:eastAsia="Times New Roman"/>
          <w:lang w:eastAsia="ru-RU"/>
        </w:rPr>
        <w:t> </w:t>
      </w:r>
      <w:r w:rsidRPr="009A0024">
        <w:rPr>
          <w:rFonts w:eastAsia="Times New Roman"/>
          <w:lang w:val="ru-RU" w:eastAsia="ru-RU"/>
        </w:rPr>
        <w:t>технологий</w:t>
      </w:r>
      <w:r w:rsidRPr="005570EC">
        <w:rPr>
          <w:rFonts w:eastAsia="Times New Roman"/>
          <w:lang w:eastAsia="ru-RU"/>
        </w:rPr>
        <w:t> </w:t>
      </w:r>
      <w:r w:rsidRPr="009A0024">
        <w:rPr>
          <w:rFonts w:eastAsia="Times New Roman"/>
          <w:lang w:eastAsia="ru-RU"/>
        </w:rPr>
        <w:t>bigdata</w:t>
      </w:r>
      <w:r w:rsidRPr="005570EC">
        <w:rPr>
          <w:rFonts w:eastAsia="Times New Roman"/>
          <w:i/>
          <w:iCs/>
          <w:lang w:eastAsia="ru-RU"/>
        </w:rPr>
        <w:t> </w:t>
      </w:r>
      <w:r w:rsidRPr="009A0024">
        <w:rPr>
          <w:rFonts w:eastAsia="Times New Roman"/>
          <w:lang w:val="ru-RU" w:eastAsia="ru-RU"/>
        </w:rPr>
        <w:t>— единицы (среди них есть как закрытые, так и</w:t>
      </w:r>
      <w:r w:rsidRPr="005570EC">
        <w:rPr>
          <w:rFonts w:eastAsia="Times New Roman"/>
          <w:lang w:eastAsia="ru-RU"/>
        </w:rPr>
        <w:t> </w:t>
      </w:r>
      <w:r w:rsidRPr="009A0024">
        <w:rPr>
          <w:rFonts w:eastAsia="Times New Roman"/>
          <w:lang w:val="ru-RU" w:eastAsia="ru-RU"/>
        </w:rPr>
        <w:t>коммерческие системы).</w:t>
      </w:r>
      <w:r>
        <w:rPr>
          <w:rFonts w:eastAsia="Times New Roman"/>
          <w:lang w:val="ru-RU" w:eastAsia="ru-RU"/>
        </w:rPr>
        <w:t xml:space="preserve"> </w:t>
      </w:r>
      <w:r w:rsidRPr="009A0024">
        <w:rPr>
          <w:rFonts w:eastAsia="Times New Roman"/>
          <w:lang w:val="ru-RU" w:eastAsia="ru-RU"/>
        </w:rPr>
        <w:t>Однако мало кто знает, как много можно найти</w:t>
      </w:r>
      <w:r w:rsidRPr="005570EC">
        <w:rPr>
          <w:rFonts w:eastAsia="Times New Roman"/>
          <w:lang w:eastAsia="ru-RU"/>
        </w:rPr>
        <w:t> </w:t>
      </w:r>
      <w:r w:rsidRPr="009A0024">
        <w:rPr>
          <w:rFonts w:eastAsia="Times New Roman"/>
          <w:lang w:val="ru-RU" w:eastAsia="ru-RU"/>
        </w:rPr>
        <w:t>обычным поиском в</w:t>
      </w:r>
      <w:r w:rsidRPr="005570EC">
        <w:rPr>
          <w:rFonts w:eastAsia="Times New Roman"/>
          <w:lang w:eastAsia="ru-RU"/>
        </w:rPr>
        <w:t> </w:t>
      </w:r>
      <w:r w:rsidRPr="009A0024">
        <w:rPr>
          <w:rFonts w:eastAsia="Times New Roman"/>
          <w:lang w:eastAsia="ru-RU"/>
        </w:rPr>
        <w:t>Google</w:t>
      </w:r>
      <w:r w:rsidRPr="009A0024">
        <w:rPr>
          <w:rFonts w:eastAsia="Times New Roman"/>
          <w:lang w:val="ru-RU" w:eastAsia="ru-RU"/>
        </w:rPr>
        <w:t>,</w:t>
      </w:r>
      <w:r w:rsidRPr="005570EC">
        <w:rPr>
          <w:rFonts w:eastAsia="Times New Roman"/>
          <w:lang w:eastAsia="ru-RU"/>
        </w:rPr>
        <w:t> </w:t>
      </w:r>
      <w:r w:rsidRPr="009A0024">
        <w:rPr>
          <w:rFonts w:eastAsia="Times New Roman"/>
          <w:lang w:val="ru-RU" w:eastAsia="ru-RU"/>
        </w:rPr>
        <w:t>используя</w:t>
      </w:r>
      <w:r w:rsidRPr="005570EC">
        <w:rPr>
          <w:rFonts w:eastAsia="Times New Roman"/>
          <w:lang w:eastAsia="ru-RU"/>
        </w:rPr>
        <w:t> </w:t>
      </w:r>
      <w:r w:rsidRPr="009A0024">
        <w:rPr>
          <w:rFonts w:eastAsia="Times New Roman"/>
          <w:lang w:eastAsia="ru-RU"/>
        </w:rPr>
        <w:t>Dorks</w:t>
      </w:r>
      <w:r w:rsidRPr="005570EC">
        <w:rPr>
          <w:rFonts w:eastAsia="Times New Roman"/>
          <w:i/>
          <w:iCs/>
          <w:lang w:eastAsia="ru-RU"/>
        </w:rPr>
        <w:t> </w:t>
      </w:r>
      <w:r w:rsidRPr="009A0024">
        <w:rPr>
          <w:rFonts w:eastAsia="Times New Roman"/>
          <w:lang w:val="ru-RU" w:eastAsia="ru-RU"/>
        </w:rPr>
        <w:t>— запросы со специальными операторами. Совершенно легальный и</w:t>
      </w:r>
      <w:r w:rsidRPr="005570EC">
        <w:rPr>
          <w:rFonts w:eastAsia="Times New Roman"/>
          <w:lang w:eastAsia="ru-RU"/>
        </w:rPr>
        <w:t> </w:t>
      </w:r>
      <w:r w:rsidRPr="009A0024">
        <w:rPr>
          <w:rFonts w:eastAsia="Times New Roman"/>
          <w:lang w:val="ru-RU" w:eastAsia="ru-RU"/>
        </w:rPr>
        <w:t>бесплатный инструмент, которым надо просто уметь пользоваться.</w:t>
      </w:r>
    </w:p>
    <w:p w14:paraId="072649F3" w14:textId="77777777" w:rsidR="009A0024" w:rsidRPr="009A0024" w:rsidRDefault="009A0024" w:rsidP="009A0024">
      <w:pPr>
        <w:rPr>
          <w:rFonts w:eastAsia="Times New Roman"/>
          <w:lang w:val="ru-RU" w:eastAsia="ru-RU"/>
        </w:rPr>
      </w:pPr>
      <w:r w:rsidRPr="009A0024">
        <w:rPr>
          <w:rFonts w:eastAsia="Times New Roman"/>
          <w:lang w:val="ru-RU" w:eastAsia="ru-RU"/>
        </w:rPr>
        <w:t>Приведем несколько примеров специализированных сервисов и</w:t>
      </w:r>
      <w:r>
        <w:rPr>
          <w:rFonts w:eastAsia="Times New Roman"/>
          <w:lang w:val="ru-RU" w:eastAsia="ru-RU"/>
        </w:rPr>
        <w:t xml:space="preserve"> </w:t>
      </w:r>
      <w:r w:rsidRPr="009A0024">
        <w:rPr>
          <w:rFonts w:eastAsia="Times New Roman"/>
          <w:lang w:val="ru-RU" w:eastAsia="ru-RU"/>
        </w:rPr>
        <w:t>ПО, скорее, для того чтобы сориентировать, какие они вообще бывают.</w:t>
      </w:r>
      <w:r>
        <w:rPr>
          <w:rFonts w:eastAsia="Times New Roman"/>
          <w:lang w:val="ru-RU" w:eastAsia="ru-RU"/>
        </w:rPr>
        <w:t xml:space="preserve"> </w:t>
      </w:r>
      <w:r w:rsidRPr="009A0024">
        <w:rPr>
          <w:rFonts w:eastAsia="Times New Roman"/>
          <w:lang w:val="ru-RU" w:eastAsia="ru-RU"/>
        </w:rPr>
        <w:t>Каждая из этих программ имеет множество аналогов.</w:t>
      </w:r>
    </w:p>
    <w:p w14:paraId="32FDC634" w14:textId="77777777" w:rsidR="009A0024" w:rsidRPr="009A0024" w:rsidRDefault="00000000" w:rsidP="009A0024">
      <w:pPr>
        <w:rPr>
          <w:rFonts w:eastAsia="Times New Roman"/>
          <w:lang w:val="ru-RU" w:eastAsia="ru-RU"/>
        </w:rPr>
      </w:pPr>
      <w:hyperlink r:id="rId9" w:tgtFrame="_blank" w:history="1">
        <w:r w:rsidR="009A0024" w:rsidRPr="005570EC">
          <w:rPr>
            <w:rFonts w:eastAsia="Times New Roman"/>
            <w:i/>
            <w:iCs/>
            <w:color w:val="0000FF"/>
            <w:u w:val="single"/>
            <w:lang w:eastAsia="ru-RU"/>
          </w:rPr>
          <w:t>Emailsherlock</w:t>
        </w:r>
      </w:hyperlink>
      <w:r w:rsidR="009A0024" w:rsidRPr="005570EC">
        <w:rPr>
          <w:rFonts w:eastAsia="Times New Roman"/>
          <w:lang w:eastAsia="ru-RU"/>
        </w:rPr>
        <w:t> </w:t>
      </w:r>
      <w:r w:rsidR="009A0024" w:rsidRPr="009A0024">
        <w:rPr>
          <w:rFonts w:eastAsia="Times New Roman"/>
          <w:lang w:val="ru-RU" w:eastAsia="ru-RU"/>
        </w:rPr>
        <w:t>— автоматический поиск по</w:t>
      </w:r>
      <w:r w:rsidR="009A0024" w:rsidRPr="005570EC">
        <w:rPr>
          <w:rFonts w:eastAsia="Times New Roman"/>
          <w:lang w:eastAsia="ru-RU"/>
        </w:rPr>
        <w:t> </w:t>
      </w:r>
      <w:r w:rsidR="009A0024" w:rsidRPr="005570EC">
        <w:rPr>
          <w:rFonts w:eastAsia="Times New Roman"/>
          <w:i/>
          <w:iCs/>
          <w:lang w:eastAsia="ru-RU"/>
        </w:rPr>
        <w:t>email</w:t>
      </w:r>
      <w:r w:rsidR="009A0024" w:rsidRPr="009A0024">
        <w:rPr>
          <w:rFonts w:eastAsia="Times New Roman"/>
          <w:i/>
          <w:iCs/>
          <w:lang w:val="ru-RU" w:eastAsia="ru-RU"/>
        </w:rPr>
        <w:t>-</w:t>
      </w:r>
      <w:r w:rsidR="009A0024" w:rsidRPr="009A0024">
        <w:rPr>
          <w:rFonts w:eastAsia="Times New Roman"/>
          <w:lang w:val="ru-RU" w:eastAsia="ru-RU"/>
        </w:rPr>
        <w:t>адресу. Найдет, к</w:t>
      </w:r>
      <w:r w:rsidR="009A0024" w:rsidRPr="005570EC">
        <w:rPr>
          <w:rFonts w:eastAsia="Times New Roman"/>
          <w:lang w:eastAsia="ru-RU"/>
        </w:rPr>
        <w:t> </w:t>
      </w:r>
      <w:r w:rsidR="009A0024" w:rsidRPr="009A0024">
        <w:rPr>
          <w:rFonts w:eastAsia="Times New Roman"/>
          <w:lang w:val="ru-RU" w:eastAsia="ru-RU"/>
        </w:rPr>
        <w:t>каким сайтам привязан адрес почты.</w:t>
      </w:r>
    </w:p>
    <w:p w14:paraId="4CA97655" w14:textId="77777777" w:rsidR="009A0024" w:rsidRPr="009A0024" w:rsidRDefault="00000000" w:rsidP="009A0024">
      <w:pPr>
        <w:rPr>
          <w:rFonts w:eastAsia="Times New Roman"/>
          <w:lang w:val="ru-RU" w:eastAsia="ru-RU"/>
        </w:rPr>
      </w:pPr>
      <w:hyperlink r:id="rId10" w:tgtFrame="_blank" w:history="1">
        <w:r w:rsidR="009A0024" w:rsidRPr="005570EC">
          <w:rPr>
            <w:rFonts w:eastAsia="Times New Roman"/>
            <w:i/>
            <w:iCs/>
            <w:color w:val="0000FF"/>
            <w:u w:val="single"/>
            <w:lang w:eastAsia="ru-RU"/>
          </w:rPr>
          <w:t>WhatsMyName</w:t>
        </w:r>
      </w:hyperlink>
      <w:r w:rsidR="009A0024" w:rsidRPr="005570EC">
        <w:rPr>
          <w:rFonts w:eastAsia="Times New Roman"/>
          <w:lang w:eastAsia="ru-RU"/>
        </w:rPr>
        <w:t> </w:t>
      </w:r>
      <w:r w:rsidR="009A0024" w:rsidRPr="009A0024">
        <w:rPr>
          <w:rFonts w:eastAsia="Times New Roman"/>
          <w:lang w:val="ru-RU" w:eastAsia="ru-RU"/>
        </w:rPr>
        <w:t>— сервис поиска никнейма на сайтах, в соцсетях, по тематическим форумам и</w:t>
      </w:r>
      <w:r w:rsidR="009A0024" w:rsidRPr="005570EC">
        <w:rPr>
          <w:rFonts w:eastAsia="Times New Roman"/>
          <w:lang w:eastAsia="ru-RU"/>
        </w:rPr>
        <w:t> </w:t>
      </w:r>
      <w:r w:rsidR="009A0024" w:rsidRPr="009A0024">
        <w:rPr>
          <w:rFonts w:eastAsia="Times New Roman"/>
          <w:lang w:val="ru-RU" w:eastAsia="ru-RU"/>
        </w:rPr>
        <w:t>сайтам знакомств. Люди склонны использовать один ник во многих местах.</w:t>
      </w:r>
    </w:p>
    <w:p w14:paraId="1C2D729F" w14:textId="77777777" w:rsidR="009A0024" w:rsidRPr="009A0024" w:rsidRDefault="00000000" w:rsidP="009A0024">
      <w:pPr>
        <w:rPr>
          <w:rFonts w:eastAsia="Times New Roman"/>
          <w:lang w:val="ru-RU" w:eastAsia="ru-RU"/>
        </w:rPr>
      </w:pPr>
      <w:hyperlink r:id="rId11" w:tgtFrame="_blank" w:history="1">
        <w:r w:rsidR="009A0024" w:rsidRPr="005570EC">
          <w:rPr>
            <w:rFonts w:eastAsia="Times New Roman"/>
            <w:i/>
            <w:iCs/>
            <w:color w:val="0000FF"/>
            <w:u w:val="single"/>
            <w:lang w:eastAsia="ru-RU"/>
          </w:rPr>
          <w:t>Email</w:t>
        </w:r>
        <w:r w:rsidR="009A0024" w:rsidRPr="009A0024">
          <w:rPr>
            <w:rFonts w:eastAsia="Times New Roman"/>
            <w:i/>
            <w:iCs/>
            <w:color w:val="0000FF"/>
            <w:u w:val="single"/>
            <w:lang w:val="ru-RU" w:eastAsia="ru-RU"/>
          </w:rPr>
          <w:t>2</w:t>
        </w:r>
        <w:r w:rsidR="009A0024" w:rsidRPr="005570EC">
          <w:rPr>
            <w:rFonts w:eastAsia="Times New Roman"/>
            <w:i/>
            <w:iCs/>
            <w:color w:val="0000FF"/>
            <w:u w:val="single"/>
            <w:lang w:eastAsia="ru-RU"/>
          </w:rPr>
          <w:t>phonenumber</w:t>
        </w:r>
      </w:hyperlink>
      <w:r w:rsidR="009A0024" w:rsidRPr="005570EC">
        <w:rPr>
          <w:rFonts w:eastAsia="Times New Roman"/>
          <w:lang w:eastAsia="ru-RU"/>
        </w:rPr>
        <w:t> </w:t>
      </w:r>
      <w:r w:rsidR="009A0024" w:rsidRPr="009A0024">
        <w:rPr>
          <w:rFonts w:eastAsia="Times New Roman"/>
          <w:lang w:val="ru-RU" w:eastAsia="ru-RU"/>
        </w:rPr>
        <w:t>— собирает данные со страниц восстановления аккаунта во множестве сервисов и</w:t>
      </w:r>
      <w:r w:rsidR="009A0024" w:rsidRPr="005570EC">
        <w:rPr>
          <w:rFonts w:eastAsia="Times New Roman"/>
          <w:lang w:eastAsia="ru-RU"/>
        </w:rPr>
        <w:t> </w:t>
      </w:r>
      <w:r w:rsidR="009A0024" w:rsidRPr="009A0024">
        <w:rPr>
          <w:rFonts w:eastAsia="Times New Roman"/>
          <w:lang w:val="ru-RU" w:eastAsia="ru-RU"/>
        </w:rPr>
        <w:t>находит номер телефона, что позволяет привязать его к емейлу.</w:t>
      </w:r>
    </w:p>
    <w:p w14:paraId="16930C24" w14:textId="77777777" w:rsidR="009A0024" w:rsidRPr="009A0024" w:rsidRDefault="00000000" w:rsidP="009A0024">
      <w:pPr>
        <w:rPr>
          <w:rFonts w:eastAsia="Times New Roman"/>
          <w:lang w:val="ru-RU" w:eastAsia="ru-RU"/>
        </w:rPr>
      </w:pPr>
      <w:hyperlink r:id="rId12" w:tgtFrame="_blank" w:history="1">
        <w:r w:rsidR="009A0024" w:rsidRPr="005570EC">
          <w:rPr>
            <w:rFonts w:eastAsia="Times New Roman"/>
            <w:i/>
            <w:iCs/>
            <w:color w:val="0000FF"/>
            <w:u w:val="single"/>
            <w:lang w:eastAsia="ru-RU"/>
          </w:rPr>
          <w:t>Shodan</w:t>
        </w:r>
      </w:hyperlink>
      <w:r w:rsidR="009A0024" w:rsidRPr="005570EC">
        <w:rPr>
          <w:rFonts w:eastAsia="Times New Roman"/>
          <w:lang w:eastAsia="ru-RU"/>
        </w:rPr>
        <w:t> </w:t>
      </w:r>
      <w:r w:rsidR="009A0024" w:rsidRPr="009A0024">
        <w:rPr>
          <w:rFonts w:eastAsia="Times New Roman"/>
          <w:lang w:val="ru-RU" w:eastAsia="ru-RU"/>
        </w:rPr>
        <w:t>— поисковик по устройствам, подключенным к</w:t>
      </w:r>
      <w:r w:rsidR="009A0024" w:rsidRPr="005570EC">
        <w:rPr>
          <w:rFonts w:eastAsia="Times New Roman"/>
          <w:lang w:eastAsia="ru-RU"/>
        </w:rPr>
        <w:t> </w:t>
      </w:r>
      <w:r w:rsidR="009A0024" w:rsidRPr="009A0024">
        <w:rPr>
          <w:rFonts w:eastAsia="Times New Roman"/>
          <w:lang w:val="ru-RU" w:eastAsia="ru-RU"/>
        </w:rPr>
        <w:t>сети: интернет вещей, камеры, веб-приложения и</w:t>
      </w:r>
      <w:r w:rsidR="009A0024" w:rsidRPr="005570EC">
        <w:rPr>
          <w:rFonts w:eastAsia="Times New Roman"/>
          <w:lang w:eastAsia="ru-RU"/>
        </w:rPr>
        <w:t> </w:t>
      </w:r>
      <w:r w:rsidR="009A0024" w:rsidRPr="009A0024">
        <w:rPr>
          <w:rFonts w:eastAsia="Times New Roman"/>
          <w:lang w:val="ru-RU" w:eastAsia="ru-RU"/>
        </w:rPr>
        <w:t>так далее.</w:t>
      </w:r>
    </w:p>
    <w:p w14:paraId="22457468" w14:textId="77777777" w:rsidR="009A0024" w:rsidRPr="009A0024" w:rsidRDefault="00000000" w:rsidP="009A0024">
      <w:pPr>
        <w:rPr>
          <w:rFonts w:eastAsia="Times New Roman"/>
          <w:lang w:val="ru-RU" w:eastAsia="ru-RU"/>
        </w:rPr>
      </w:pPr>
      <w:hyperlink r:id="rId13" w:tgtFrame="_blank" w:history="1">
        <w:r w:rsidR="009A0024" w:rsidRPr="005570EC">
          <w:rPr>
            <w:rFonts w:eastAsia="Times New Roman"/>
            <w:i/>
            <w:iCs/>
            <w:color w:val="0000FF"/>
            <w:u w:val="single"/>
            <w:lang w:eastAsia="ru-RU"/>
          </w:rPr>
          <w:t>Maltego</w:t>
        </w:r>
      </w:hyperlink>
      <w:r w:rsidR="009A0024" w:rsidRPr="005570EC">
        <w:rPr>
          <w:rFonts w:eastAsia="Times New Roman"/>
          <w:lang w:eastAsia="ru-RU"/>
        </w:rPr>
        <w:t> </w:t>
      </w:r>
      <w:r w:rsidR="009A0024" w:rsidRPr="009A0024">
        <w:rPr>
          <w:rFonts w:eastAsia="Times New Roman"/>
          <w:lang w:val="ru-RU" w:eastAsia="ru-RU"/>
        </w:rPr>
        <w:t>— ПО для визуализации данных, собранных при помощи</w:t>
      </w:r>
      <w:r w:rsidR="009A0024" w:rsidRPr="005570EC">
        <w:rPr>
          <w:rFonts w:eastAsia="Times New Roman"/>
          <w:lang w:eastAsia="ru-RU"/>
        </w:rPr>
        <w:t> </w:t>
      </w:r>
      <w:r w:rsidR="009A0024" w:rsidRPr="005570EC">
        <w:rPr>
          <w:rFonts w:eastAsia="Times New Roman"/>
          <w:i/>
          <w:iCs/>
          <w:lang w:eastAsia="ru-RU"/>
        </w:rPr>
        <w:t>OSINT</w:t>
      </w:r>
      <w:r w:rsidR="009A0024" w:rsidRPr="009A0024">
        <w:rPr>
          <w:rFonts w:eastAsia="Times New Roman"/>
          <w:lang w:val="ru-RU" w:eastAsia="ru-RU"/>
        </w:rPr>
        <w:t>.</w:t>
      </w:r>
    </w:p>
    <w:p w14:paraId="5D8F7D84" w14:textId="1DCDA425" w:rsidR="009A0024" w:rsidRPr="00C35DA8" w:rsidRDefault="00000000" w:rsidP="009A0024">
      <w:pPr>
        <w:rPr>
          <w:rFonts w:eastAsia="Times New Roman"/>
          <w:lang w:eastAsia="ru-RU"/>
        </w:rPr>
      </w:pPr>
      <w:hyperlink r:id="rId14" w:tgtFrame="_blank" w:history="1">
        <w:r w:rsidR="009A0024" w:rsidRPr="005570EC">
          <w:rPr>
            <w:rFonts w:eastAsia="Times New Roman"/>
            <w:i/>
            <w:iCs/>
            <w:color w:val="0000FF"/>
            <w:u w:val="single"/>
            <w:lang w:eastAsia="ru-RU"/>
          </w:rPr>
          <w:t>Foca</w:t>
        </w:r>
      </w:hyperlink>
      <w:r w:rsidR="009A0024" w:rsidRPr="005570EC">
        <w:rPr>
          <w:rFonts w:eastAsia="Times New Roman"/>
          <w:lang w:eastAsia="ru-RU"/>
        </w:rPr>
        <w:t> </w:t>
      </w:r>
      <w:r w:rsidR="009A0024" w:rsidRPr="009A0024">
        <w:rPr>
          <w:rFonts w:eastAsia="Times New Roman"/>
          <w:lang w:val="ru-RU" w:eastAsia="ru-RU"/>
        </w:rPr>
        <w:t>— программа для извлечения и</w:t>
      </w:r>
      <w:r w:rsidR="009A0024" w:rsidRPr="005570EC">
        <w:rPr>
          <w:rFonts w:eastAsia="Times New Roman"/>
          <w:lang w:eastAsia="ru-RU"/>
        </w:rPr>
        <w:t> </w:t>
      </w:r>
      <w:r w:rsidR="009A0024" w:rsidRPr="009A0024">
        <w:rPr>
          <w:rFonts w:eastAsia="Times New Roman"/>
          <w:lang w:val="ru-RU" w:eastAsia="ru-RU"/>
        </w:rPr>
        <w:t>анализа метаданных с веб-страницы или документа.</w:t>
      </w:r>
      <w:r w:rsidR="00C35DA8" w:rsidRPr="00C35DA8">
        <w:rPr>
          <w:rFonts w:eastAsia="Times New Roman"/>
          <w:lang w:val="ru-RU" w:eastAsia="ru-RU"/>
        </w:rPr>
        <w:t xml:space="preserve"> </w:t>
      </w:r>
      <w:r w:rsidR="00C35DA8">
        <w:rPr>
          <w:rFonts w:eastAsia="Times New Roman"/>
          <w:lang w:eastAsia="ru-RU"/>
        </w:rPr>
        <w:t>[3]</w:t>
      </w:r>
    </w:p>
    <w:p w14:paraId="7708D1F7" w14:textId="77777777" w:rsidR="009A0024" w:rsidRPr="009A0024" w:rsidRDefault="009A0024" w:rsidP="005674C6">
      <w:pPr>
        <w:pStyle w:val="3"/>
      </w:pPr>
      <w:r w:rsidRPr="009A0024">
        <w:t>Доменные имена</w:t>
      </w:r>
    </w:p>
    <w:p w14:paraId="4EF89EBA" w14:textId="397FCE66" w:rsidR="009A0024" w:rsidRPr="009A0024" w:rsidRDefault="009A0024" w:rsidP="009A0024">
      <w:pPr>
        <w:rPr>
          <w:lang w:val="ru-RU"/>
        </w:rPr>
      </w:pPr>
      <w:r w:rsidRPr="009A0024">
        <w:rPr>
          <w:lang w:val="ru-RU"/>
        </w:rPr>
        <w:t>Самое первое и простое что мож</w:t>
      </w:r>
      <w:r w:rsidR="005674C6">
        <w:rPr>
          <w:lang w:val="ru-RU"/>
        </w:rPr>
        <w:t>но</w:t>
      </w:r>
      <w:r w:rsidRPr="009A0024">
        <w:rPr>
          <w:lang w:val="ru-RU"/>
        </w:rPr>
        <w:t xml:space="preserve"> сделать — это </w:t>
      </w:r>
      <w:r w:rsidR="005674C6">
        <w:rPr>
          <w:lang w:val="ru-RU"/>
        </w:rPr>
        <w:t>решить</w:t>
      </w:r>
      <w:r w:rsidRPr="009A0024">
        <w:rPr>
          <w:lang w:val="ru-RU"/>
        </w:rPr>
        <w:t xml:space="preserve"> доменные имена. Для этого есть десятки утилит, как терминальных</w:t>
      </w:r>
      <w:r w:rsidR="00924698">
        <w:rPr>
          <w:lang w:val="ru-RU"/>
        </w:rPr>
        <w:t>,</w:t>
      </w:r>
      <w:r w:rsidRPr="009A0024">
        <w:rPr>
          <w:lang w:val="ru-RU"/>
        </w:rPr>
        <w:t xml:space="preserve"> так и доступных онлайн.</w:t>
      </w:r>
      <w:r w:rsidR="005674C6">
        <w:rPr>
          <w:lang w:val="ru-RU"/>
        </w:rPr>
        <w:t xml:space="preserve"> </w:t>
      </w:r>
      <w:r w:rsidRPr="009A0024">
        <w:rPr>
          <w:lang w:val="ru-RU"/>
        </w:rPr>
        <w:t xml:space="preserve">Неполный список </w:t>
      </w:r>
      <w:r w:rsidR="005674C6">
        <w:rPr>
          <w:lang w:val="ru-RU"/>
        </w:rPr>
        <w:t>таких простейших</w:t>
      </w:r>
      <w:r w:rsidR="00924698">
        <w:rPr>
          <w:lang w:val="ru-RU"/>
        </w:rPr>
        <w:t xml:space="preserve"> средств</w:t>
      </w:r>
      <w:r w:rsidRPr="009A0024">
        <w:rPr>
          <w:lang w:val="ru-RU"/>
        </w:rPr>
        <w:t>:</w:t>
      </w:r>
    </w:p>
    <w:p w14:paraId="32EE29AD" w14:textId="71404C00" w:rsidR="009A0024" w:rsidRPr="00481874" w:rsidRDefault="009A0024" w:rsidP="00481874">
      <w:pPr>
        <w:pStyle w:val="a0"/>
        <w:rPr>
          <w:rFonts w:cs="Times New Roman"/>
          <w:lang w:val="en-US"/>
        </w:rPr>
      </w:pPr>
      <w:r w:rsidRPr="00481874">
        <w:rPr>
          <w:rFonts w:cs="Times New Roman"/>
          <w:lang w:val="en-US"/>
        </w:rPr>
        <w:t>Nslookup (linux\windows nslookup </w:t>
      </w:r>
      <w:r w:rsidR="00481874" w:rsidRPr="00481874">
        <w:rPr>
          <w:rFonts w:cs="Times New Roman"/>
          <w:lang w:val="en-US"/>
        </w:rPr>
        <w:t>&lt;domain-name&gt;</w:t>
      </w:r>
      <w:r w:rsidRPr="00481874">
        <w:rPr>
          <w:rFonts w:cs="Times New Roman"/>
          <w:lang w:val="en-US"/>
        </w:rPr>
        <w:t>)</w:t>
      </w:r>
      <w:r w:rsidR="00481874">
        <w:rPr>
          <w:rFonts w:cs="Times New Roman"/>
          <w:lang w:val="en-US"/>
        </w:rPr>
        <w:t>;</w:t>
      </w:r>
    </w:p>
    <w:p w14:paraId="75C19F19" w14:textId="72995D54" w:rsidR="009A0024" w:rsidRPr="00481874" w:rsidRDefault="009A0024" w:rsidP="00481874">
      <w:pPr>
        <w:pStyle w:val="a0"/>
        <w:rPr>
          <w:rFonts w:cs="Times New Roman"/>
          <w:lang w:val="en-US"/>
        </w:rPr>
      </w:pPr>
      <w:r w:rsidRPr="00481874">
        <w:rPr>
          <w:rFonts w:cs="Times New Roman"/>
          <w:lang w:val="en-US"/>
        </w:rPr>
        <w:t>Ping (linux\windows ping </w:t>
      </w:r>
      <w:r w:rsidR="00481874" w:rsidRPr="00481874">
        <w:rPr>
          <w:rFonts w:cs="Times New Roman"/>
          <w:lang w:val="en-US"/>
        </w:rPr>
        <w:t>&lt;domain-name&gt;</w:t>
      </w:r>
      <w:r w:rsidRPr="00481874">
        <w:rPr>
          <w:rFonts w:cs="Times New Roman"/>
          <w:lang w:val="en-US"/>
        </w:rPr>
        <w:t>)</w:t>
      </w:r>
      <w:r w:rsidR="00481874">
        <w:rPr>
          <w:rFonts w:cs="Times New Roman"/>
          <w:lang w:val="en-US"/>
        </w:rPr>
        <w:t>;</w:t>
      </w:r>
    </w:p>
    <w:p w14:paraId="20016657" w14:textId="1D789FFD" w:rsidR="009A0024" w:rsidRPr="00481874" w:rsidRDefault="009A0024" w:rsidP="00481874">
      <w:pPr>
        <w:pStyle w:val="a0"/>
        <w:rPr>
          <w:rFonts w:cs="Times New Roman"/>
          <w:lang w:val="en-US"/>
        </w:rPr>
      </w:pPr>
      <w:r w:rsidRPr="00481874">
        <w:rPr>
          <w:rFonts w:cs="Times New Roman"/>
          <w:lang w:val="en-US"/>
        </w:rPr>
        <w:t>Traceroute (linux traceroute</w:t>
      </w:r>
      <w:r w:rsidR="00481874">
        <w:rPr>
          <w:rFonts w:cs="Times New Roman"/>
          <w:lang w:val="en-US"/>
        </w:rPr>
        <w:t xml:space="preserve"> </w:t>
      </w:r>
      <w:r w:rsidR="00481874" w:rsidRPr="00481874">
        <w:rPr>
          <w:rFonts w:cs="Times New Roman"/>
          <w:lang w:val="en-US"/>
        </w:rPr>
        <w:t>&lt;domain-name&gt;</w:t>
      </w:r>
      <w:r w:rsidR="00481874">
        <w:rPr>
          <w:rFonts w:cs="Times New Roman"/>
          <w:lang w:val="en-US"/>
        </w:rPr>
        <w:t xml:space="preserve"> </w:t>
      </w:r>
      <w:r w:rsidRPr="00481874">
        <w:rPr>
          <w:rFonts w:cs="Times New Roman"/>
          <w:lang w:val="en-US"/>
        </w:rPr>
        <w:t>\ windows tracert</w:t>
      </w:r>
      <w:r w:rsidR="00481874">
        <w:rPr>
          <w:rFonts w:cs="Times New Roman"/>
          <w:lang w:val="en-US"/>
        </w:rPr>
        <w:t xml:space="preserve"> </w:t>
      </w:r>
      <w:r w:rsidR="00481874" w:rsidRPr="00481874">
        <w:rPr>
          <w:rFonts w:cs="Times New Roman"/>
          <w:lang w:val="en-US"/>
        </w:rPr>
        <w:t>&lt;domain-name&gt;</w:t>
      </w:r>
      <w:r w:rsidRPr="00481874">
        <w:rPr>
          <w:rFonts w:cs="Times New Roman"/>
          <w:lang w:val="en-US"/>
        </w:rPr>
        <w:t>)</w:t>
      </w:r>
      <w:r w:rsidR="00185B3A">
        <w:rPr>
          <w:rFonts w:cs="Times New Roman"/>
          <w:lang w:val="en-US"/>
        </w:rPr>
        <w:t>;</w:t>
      </w:r>
    </w:p>
    <w:p w14:paraId="70BFCC94" w14:textId="532C38E5" w:rsidR="009A0024" w:rsidRPr="00481874" w:rsidRDefault="009A0024" w:rsidP="00481874">
      <w:pPr>
        <w:pStyle w:val="a0"/>
        <w:rPr>
          <w:rFonts w:cs="Times New Roman"/>
          <w:lang w:val="en-US"/>
        </w:rPr>
      </w:pPr>
      <w:r w:rsidRPr="00481874">
        <w:rPr>
          <w:rFonts w:cs="Times New Roman"/>
          <w:lang w:val="en-US"/>
        </w:rPr>
        <w:t>Dig (linux dig @8.8.8.8 </w:t>
      </w:r>
      <w:r w:rsidR="00481874" w:rsidRPr="00481874">
        <w:rPr>
          <w:rFonts w:cs="Times New Roman"/>
          <w:lang w:val="en-US"/>
        </w:rPr>
        <w:t>&lt;domain-name&gt;</w:t>
      </w:r>
      <w:r w:rsidRPr="00481874">
        <w:rPr>
          <w:rFonts w:cs="Times New Roman"/>
          <w:lang w:val="en-US"/>
        </w:rPr>
        <w:t> ANY)</w:t>
      </w:r>
      <w:r w:rsidR="00185B3A">
        <w:rPr>
          <w:rFonts w:cs="Times New Roman"/>
          <w:lang w:val="en-US"/>
        </w:rPr>
        <w:t>;</w:t>
      </w:r>
    </w:p>
    <w:p w14:paraId="091833B8" w14:textId="35272CA6" w:rsidR="009A0024" w:rsidRPr="00481874" w:rsidRDefault="009A0024" w:rsidP="00481874">
      <w:pPr>
        <w:pStyle w:val="a0"/>
        <w:rPr>
          <w:rFonts w:cs="Times New Roman"/>
          <w:lang w:val="en-US"/>
        </w:rPr>
      </w:pPr>
      <w:r w:rsidRPr="00481874">
        <w:rPr>
          <w:rFonts w:cs="Times New Roman"/>
          <w:lang w:val="en-US"/>
        </w:rPr>
        <w:t>Host (linux host </w:t>
      </w:r>
      <w:r w:rsidR="00481874" w:rsidRPr="00481874">
        <w:rPr>
          <w:rFonts w:cs="Times New Roman"/>
          <w:lang w:val="en-US"/>
        </w:rPr>
        <w:t>&lt;domain-name&gt;</w:t>
      </w:r>
      <w:r w:rsidRPr="00481874">
        <w:rPr>
          <w:rFonts w:cs="Times New Roman"/>
          <w:lang w:val="en-US"/>
        </w:rPr>
        <w:t>)</w:t>
      </w:r>
      <w:r w:rsidR="00185B3A">
        <w:rPr>
          <w:rFonts w:cs="Times New Roman"/>
          <w:lang w:val="en-US"/>
        </w:rPr>
        <w:t>;</w:t>
      </w:r>
    </w:p>
    <w:p w14:paraId="0084C754" w14:textId="0D97AFFF" w:rsidR="009A0024" w:rsidRPr="00481874" w:rsidRDefault="009A0024" w:rsidP="00481874">
      <w:pPr>
        <w:pStyle w:val="a0"/>
        <w:rPr>
          <w:rFonts w:cs="Times New Roman"/>
          <w:lang w:val="en-US"/>
        </w:rPr>
      </w:pPr>
      <w:r w:rsidRPr="00481874">
        <w:rPr>
          <w:rFonts w:cs="Times New Roman"/>
          <w:lang w:val="en-US"/>
        </w:rPr>
        <w:t>getent (linux getent hosts </w:t>
      </w:r>
      <w:r w:rsidR="00481874" w:rsidRPr="00481874">
        <w:rPr>
          <w:rFonts w:cs="Times New Roman"/>
          <w:lang w:val="en-US"/>
        </w:rPr>
        <w:t>&lt;domain-name&gt;</w:t>
      </w:r>
      <w:r w:rsidRPr="00481874">
        <w:rPr>
          <w:rFonts w:cs="Times New Roman"/>
          <w:lang w:val="en-US"/>
        </w:rPr>
        <w:t>)</w:t>
      </w:r>
      <w:r w:rsidR="00185B3A">
        <w:rPr>
          <w:rFonts w:cs="Times New Roman"/>
          <w:lang w:val="en-US"/>
        </w:rPr>
        <w:t>;</w:t>
      </w:r>
    </w:p>
    <w:p w14:paraId="00DF9ED0" w14:textId="4FB95AE6" w:rsidR="009A0024" w:rsidRPr="00481874" w:rsidRDefault="009A0024" w:rsidP="00481874">
      <w:pPr>
        <w:pStyle w:val="a0"/>
        <w:rPr>
          <w:rFonts w:cs="Times New Roman"/>
          <w:lang w:val="en-US"/>
        </w:rPr>
      </w:pPr>
      <w:r w:rsidRPr="00481874">
        <w:rPr>
          <w:rFonts w:cs="Times New Roman"/>
          <w:lang w:val="en-US"/>
        </w:rPr>
        <w:t>resolveip (linux resolveip -s </w:t>
      </w:r>
      <w:r w:rsidR="00481874" w:rsidRPr="00481874">
        <w:rPr>
          <w:rFonts w:cs="Times New Roman"/>
          <w:lang w:val="en-US"/>
        </w:rPr>
        <w:t>&lt;domain-name&gt;</w:t>
      </w:r>
      <w:r w:rsidRPr="00481874">
        <w:rPr>
          <w:rFonts w:cs="Times New Roman"/>
          <w:lang w:val="en-US"/>
        </w:rPr>
        <w:t>).</w:t>
      </w:r>
    </w:p>
    <w:p w14:paraId="288CC3B4" w14:textId="66001776" w:rsidR="009A0024" w:rsidRPr="00C35DA8" w:rsidRDefault="009A0024" w:rsidP="009A0024">
      <w:pPr>
        <w:rPr>
          <w:rFonts w:eastAsia="Times New Roman"/>
        </w:rPr>
      </w:pPr>
      <w:r w:rsidRPr="009A0024">
        <w:rPr>
          <w:rFonts w:eastAsia="Times New Roman"/>
          <w:lang w:val="ru-RU"/>
        </w:rPr>
        <w:t xml:space="preserve">Помимо соответствия </w:t>
      </w:r>
      <w:r w:rsidRPr="008029B7">
        <w:rPr>
          <w:rFonts w:eastAsia="Times New Roman"/>
        </w:rPr>
        <w:t>IP</w:t>
      </w:r>
      <w:r w:rsidRPr="009A0024">
        <w:rPr>
          <w:rFonts w:eastAsia="Times New Roman"/>
          <w:lang w:val="ru-RU"/>
        </w:rPr>
        <w:t>-домен мож</w:t>
      </w:r>
      <w:r w:rsidR="001C139A">
        <w:rPr>
          <w:rFonts w:eastAsia="Times New Roman"/>
          <w:lang w:val="ru-RU"/>
        </w:rPr>
        <w:t>но</w:t>
      </w:r>
      <w:r w:rsidRPr="009A0024">
        <w:rPr>
          <w:rFonts w:eastAsia="Times New Roman"/>
          <w:lang w:val="ru-RU"/>
        </w:rPr>
        <w:t xml:space="preserve"> узнать, например, </w:t>
      </w:r>
      <w:r w:rsidRPr="008029B7">
        <w:rPr>
          <w:rFonts w:eastAsia="Times New Roman"/>
        </w:rPr>
        <w:t>DNS</w:t>
      </w:r>
      <w:r w:rsidRPr="009A0024">
        <w:rPr>
          <w:rFonts w:eastAsia="Times New Roman"/>
          <w:lang w:val="ru-RU"/>
        </w:rPr>
        <w:t xml:space="preserve">-серверы, с помощью утилиты </w:t>
      </w:r>
      <w:r w:rsidRPr="008029B7">
        <w:rPr>
          <w:rFonts w:eastAsia="Times New Roman"/>
        </w:rPr>
        <w:t>nslookup</w:t>
      </w:r>
      <w:r w:rsidRPr="009A0024">
        <w:rPr>
          <w:rFonts w:eastAsia="Times New Roman"/>
          <w:lang w:val="ru-RU"/>
        </w:rPr>
        <w:t>, а также мож</w:t>
      </w:r>
      <w:r w:rsidR="001C139A">
        <w:rPr>
          <w:rFonts w:eastAsia="Times New Roman"/>
          <w:lang w:val="ru-RU"/>
        </w:rPr>
        <w:t>но</w:t>
      </w:r>
      <w:r w:rsidRPr="009A0024">
        <w:rPr>
          <w:rFonts w:eastAsia="Times New Roman"/>
          <w:lang w:val="ru-RU"/>
        </w:rPr>
        <w:t xml:space="preserve"> получить все </w:t>
      </w:r>
      <w:r w:rsidRPr="008029B7">
        <w:rPr>
          <w:rFonts w:eastAsia="Times New Roman"/>
        </w:rPr>
        <w:t>DNS</w:t>
      </w:r>
      <w:r w:rsidRPr="009A0024">
        <w:rPr>
          <w:rFonts w:eastAsia="Times New Roman"/>
          <w:lang w:val="ru-RU"/>
        </w:rPr>
        <w:t xml:space="preserve">-записи, например, командой </w:t>
      </w:r>
      <w:r w:rsidRPr="008029B7">
        <w:rPr>
          <w:rFonts w:eastAsia="Times New Roman"/>
        </w:rPr>
        <w:t>dig</w:t>
      </w:r>
      <w:r w:rsidRPr="009A0024">
        <w:rPr>
          <w:rFonts w:eastAsia="Times New Roman"/>
          <w:lang w:val="ru-RU"/>
        </w:rPr>
        <w:t>.</w:t>
      </w:r>
      <w:r w:rsidR="001C139A">
        <w:rPr>
          <w:rFonts w:eastAsia="Times New Roman"/>
          <w:lang w:val="ru-RU"/>
        </w:rPr>
        <w:t xml:space="preserve"> </w:t>
      </w:r>
      <w:r w:rsidR="00340EB8">
        <w:rPr>
          <w:rFonts w:eastAsia="Times New Roman"/>
          <w:lang w:val="ru-RU"/>
        </w:rPr>
        <w:t>При наличии</w:t>
      </w:r>
      <w:r w:rsidRPr="009A0024">
        <w:rPr>
          <w:rFonts w:eastAsia="Times New Roman"/>
          <w:lang w:val="ru-RU"/>
        </w:rPr>
        <w:t xml:space="preserve"> </w:t>
      </w:r>
      <w:r w:rsidRPr="008029B7">
        <w:rPr>
          <w:rFonts w:eastAsia="Times New Roman"/>
        </w:rPr>
        <w:t>IP</w:t>
      </w:r>
      <w:r w:rsidRPr="009A0024">
        <w:rPr>
          <w:rFonts w:eastAsia="Times New Roman"/>
          <w:lang w:val="ru-RU"/>
        </w:rPr>
        <w:t>-адрес</w:t>
      </w:r>
      <w:r w:rsidR="00340EB8">
        <w:rPr>
          <w:rFonts w:eastAsia="Times New Roman"/>
          <w:lang w:val="ru-RU"/>
        </w:rPr>
        <w:t>ов</w:t>
      </w:r>
      <w:r w:rsidRPr="009A0024">
        <w:rPr>
          <w:rFonts w:eastAsia="Times New Roman"/>
          <w:lang w:val="ru-RU"/>
        </w:rPr>
        <w:t xml:space="preserve"> веб-приложений мож</w:t>
      </w:r>
      <w:r w:rsidR="00340EB8">
        <w:rPr>
          <w:rFonts w:eastAsia="Times New Roman"/>
          <w:lang w:val="ru-RU"/>
        </w:rPr>
        <w:t>но</w:t>
      </w:r>
      <w:r w:rsidRPr="009A0024">
        <w:rPr>
          <w:rFonts w:eastAsia="Times New Roman"/>
          <w:lang w:val="ru-RU"/>
        </w:rPr>
        <w:t xml:space="preserve"> начать смотреть соседние </w:t>
      </w:r>
      <w:r w:rsidRPr="008029B7">
        <w:rPr>
          <w:rFonts w:eastAsia="Times New Roman"/>
        </w:rPr>
        <w:t>IP</w:t>
      </w:r>
      <w:r w:rsidRPr="009A0024">
        <w:rPr>
          <w:rFonts w:eastAsia="Times New Roman"/>
          <w:lang w:val="ru-RU"/>
        </w:rPr>
        <w:t xml:space="preserve">-адреса в подсетях, перебирать виртуальные хосты и изучать владельцев этих </w:t>
      </w:r>
      <w:r w:rsidRPr="008029B7">
        <w:rPr>
          <w:rFonts w:eastAsia="Times New Roman"/>
        </w:rPr>
        <w:t>IP</w:t>
      </w:r>
      <w:r w:rsidRPr="009A0024">
        <w:rPr>
          <w:rFonts w:eastAsia="Times New Roman"/>
          <w:lang w:val="ru-RU"/>
        </w:rPr>
        <w:t>-адресов.</w:t>
      </w:r>
      <w:r w:rsidR="00340EB8">
        <w:rPr>
          <w:rFonts w:eastAsia="Times New Roman"/>
          <w:lang w:val="ru-RU"/>
        </w:rPr>
        <w:t xml:space="preserve"> </w:t>
      </w:r>
      <w:r w:rsidRPr="008029B7">
        <w:rPr>
          <w:rFonts w:eastAsia="Times New Roman"/>
        </w:rPr>
        <w:t>DNS</w:t>
      </w:r>
      <w:r w:rsidRPr="009A0024">
        <w:rPr>
          <w:rFonts w:eastAsia="Times New Roman"/>
          <w:lang w:val="ru-RU"/>
        </w:rPr>
        <w:t>-серверы могут в дальнейшем помочь при активной разведке для перебора поддоменов и проведения различных атак.</w:t>
      </w:r>
      <w:r w:rsidR="00C35DA8" w:rsidRPr="00C35DA8">
        <w:rPr>
          <w:rFonts w:eastAsia="Times New Roman"/>
          <w:lang w:val="ru-RU"/>
        </w:rPr>
        <w:t xml:space="preserve"> </w:t>
      </w:r>
      <w:r w:rsidR="00C35DA8">
        <w:rPr>
          <w:rFonts w:eastAsia="Times New Roman"/>
        </w:rPr>
        <w:t>[1]</w:t>
      </w:r>
    </w:p>
    <w:p w14:paraId="6E9A3A12" w14:textId="77777777" w:rsidR="00FC5E9E" w:rsidRDefault="00FC5E9E" w:rsidP="00FC5E9E">
      <w:pPr>
        <w:pStyle w:val="af3"/>
        <w:spacing w:line="360" w:lineRule="auto"/>
        <w:ind w:left="1429" w:firstLine="0"/>
      </w:pPr>
    </w:p>
    <w:p w14:paraId="3809D817" w14:textId="3F8F880C" w:rsidR="000448A7" w:rsidRDefault="008A469D" w:rsidP="00BD0D51">
      <w:pPr>
        <w:pStyle w:val="1"/>
        <w:spacing w:line="360" w:lineRule="auto"/>
        <w:jc w:val="left"/>
      </w:pPr>
      <w:r>
        <w:t>Обзор</w:t>
      </w:r>
      <w:r w:rsidR="00D11461">
        <w:t xml:space="preserve"> дистрибутив</w:t>
      </w:r>
      <w:r>
        <w:t>ов</w:t>
      </w:r>
    </w:p>
    <w:p w14:paraId="28258200" w14:textId="4033CEEA" w:rsidR="00D11461" w:rsidRPr="009663A2" w:rsidRDefault="00D11461" w:rsidP="00D11461">
      <w:pPr>
        <w:rPr>
          <w:lang w:val="ru-RU"/>
        </w:rPr>
      </w:pPr>
      <w:r>
        <w:rPr>
          <w:lang w:val="ru-RU"/>
        </w:rPr>
        <w:t xml:space="preserve">Существует </w:t>
      </w:r>
      <w:r w:rsidRPr="00D11461">
        <w:rPr>
          <w:lang w:val="ru-RU"/>
        </w:rPr>
        <w:t>множество</w:t>
      </w:r>
      <w:r>
        <w:rPr>
          <w:lang w:val="ru-RU"/>
        </w:rPr>
        <w:t xml:space="preserve"> д</w:t>
      </w:r>
      <w:r w:rsidRPr="00D11461">
        <w:rPr>
          <w:lang w:val="ru-RU"/>
        </w:rPr>
        <w:t xml:space="preserve">истрибутивов для пентеста. </w:t>
      </w:r>
      <w:r>
        <w:rPr>
          <w:lang w:val="ru-RU"/>
        </w:rPr>
        <w:t>В</w:t>
      </w:r>
      <w:r w:rsidRPr="00D11461">
        <w:rPr>
          <w:lang w:val="ru-RU"/>
        </w:rPr>
        <w:t xml:space="preserve">се они преследуют цель дать хакеру удобный и надежный инструмент на все случаи жизни. </w:t>
      </w:r>
    </w:p>
    <w:p w14:paraId="44190637" w14:textId="77777777" w:rsidR="00D11461" w:rsidRPr="00D11461" w:rsidRDefault="00D11461" w:rsidP="006D78AD">
      <w:pPr>
        <w:pStyle w:val="21"/>
        <w:rPr>
          <w:sz w:val="36"/>
        </w:rPr>
      </w:pPr>
      <w:r>
        <w:t>NST</w:t>
      </w:r>
    </w:p>
    <w:p w14:paraId="0F103FD4" w14:textId="77777777" w:rsidR="00D11461" w:rsidRPr="00D11461" w:rsidRDefault="00D11461" w:rsidP="00D11461">
      <w:pPr>
        <w:rPr>
          <w:lang w:val="ru-RU"/>
        </w:rPr>
      </w:pPr>
      <w:r w:rsidRPr="00D11461">
        <w:rPr>
          <w:lang w:val="ru-RU"/>
        </w:rPr>
        <w:t>Первый релиз: 2003 год</w:t>
      </w:r>
    </w:p>
    <w:p w14:paraId="7D6D654E" w14:textId="77777777" w:rsidR="00D11461" w:rsidRPr="00D11461" w:rsidRDefault="00D11461" w:rsidP="00D11461">
      <w:pPr>
        <w:rPr>
          <w:lang w:val="ru-RU"/>
        </w:rPr>
      </w:pPr>
      <w:r w:rsidRPr="00D11461">
        <w:rPr>
          <w:lang w:val="ru-RU"/>
        </w:rPr>
        <w:t>Основан на: Fedora</w:t>
      </w:r>
    </w:p>
    <w:p w14:paraId="68D45180" w14:textId="77777777" w:rsidR="00D11461" w:rsidRPr="00D11461" w:rsidRDefault="00D11461" w:rsidP="00D11461">
      <w:pPr>
        <w:rPr>
          <w:lang w:val="ru-RU"/>
        </w:rPr>
      </w:pPr>
      <w:r w:rsidRPr="00D11461">
        <w:rPr>
          <w:lang w:val="ru-RU"/>
        </w:rPr>
        <w:t>Платформы: x64</w:t>
      </w:r>
    </w:p>
    <w:p w14:paraId="3447988E" w14:textId="77777777" w:rsidR="00D11461" w:rsidRPr="00D11461" w:rsidRDefault="00D11461" w:rsidP="00D11461">
      <w:pPr>
        <w:rPr>
          <w:lang w:val="ru-RU"/>
        </w:rPr>
      </w:pPr>
      <w:r w:rsidRPr="00D11461">
        <w:rPr>
          <w:lang w:val="ru-RU"/>
        </w:rPr>
        <w:lastRenderedPageBreak/>
        <w:t>Графическая оболочка: MATE</w:t>
      </w:r>
    </w:p>
    <w:p w14:paraId="080EBD9A" w14:textId="10B32DAB" w:rsidR="00D11461" w:rsidRPr="00D11461" w:rsidRDefault="00D11461" w:rsidP="00D11461">
      <w:pPr>
        <w:rPr>
          <w:rFonts w:cs="Times New Roman"/>
          <w:sz w:val="24"/>
          <w:szCs w:val="24"/>
          <w:lang w:val="ru-RU"/>
        </w:rPr>
      </w:pPr>
      <w:r>
        <w:rPr>
          <w:sz w:val="27"/>
          <w:szCs w:val="27"/>
        </w:rPr>
        <w:t>NST</w:t>
      </w:r>
      <w:r w:rsidRPr="00D11461">
        <w:rPr>
          <w:sz w:val="27"/>
          <w:szCs w:val="27"/>
          <w:lang w:val="ru-RU"/>
        </w:rPr>
        <w:t xml:space="preserve"> (</w:t>
      </w:r>
      <w:r>
        <w:rPr>
          <w:sz w:val="27"/>
          <w:szCs w:val="27"/>
        </w:rPr>
        <w:t>Network</w:t>
      </w:r>
      <w:r w:rsidRPr="00D11461">
        <w:rPr>
          <w:sz w:val="27"/>
          <w:szCs w:val="27"/>
          <w:lang w:val="ru-RU"/>
        </w:rPr>
        <w:t xml:space="preserve"> </w:t>
      </w:r>
      <w:r>
        <w:rPr>
          <w:sz w:val="27"/>
          <w:szCs w:val="27"/>
        </w:rPr>
        <w:t>Security</w:t>
      </w:r>
      <w:r w:rsidRPr="00D11461">
        <w:rPr>
          <w:sz w:val="27"/>
          <w:szCs w:val="27"/>
          <w:lang w:val="ru-RU"/>
        </w:rPr>
        <w:t xml:space="preserve"> </w:t>
      </w:r>
      <w:r>
        <w:rPr>
          <w:sz w:val="27"/>
          <w:szCs w:val="27"/>
        </w:rPr>
        <w:t>Toolkit</w:t>
      </w:r>
      <w:r w:rsidRPr="00D11461">
        <w:rPr>
          <w:sz w:val="27"/>
          <w:szCs w:val="27"/>
          <w:lang w:val="ru-RU"/>
        </w:rPr>
        <w:t xml:space="preserve">) основан на </w:t>
      </w:r>
      <w:r>
        <w:rPr>
          <w:sz w:val="27"/>
          <w:szCs w:val="27"/>
        </w:rPr>
        <w:t>Fedora</w:t>
      </w:r>
      <w:r w:rsidRPr="00D11461">
        <w:rPr>
          <w:sz w:val="27"/>
          <w:szCs w:val="27"/>
          <w:lang w:val="ru-RU"/>
        </w:rPr>
        <w:t xml:space="preserve"> и предназначен для сетевых атак. В комплекте идет несколько десятков самых важных инструментов, в основном сетевые сканеры, клиенты для всевозможных служб и разного рода перехватчики трафика.</w:t>
      </w:r>
    </w:p>
    <w:p w14:paraId="01905094" w14:textId="6C962663" w:rsidR="00D11461" w:rsidRPr="00D11461" w:rsidRDefault="00D11461" w:rsidP="00977BDA">
      <w:pPr>
        <w:rPr>
          <w:sz w:val="27"/>
          <w:szCs w:val="27"/>
          <w:lang w:val="ru-RU"/>
        </w:rPr>
      </w:pPr>
      <w:r w:rsidRPr="00D11461">
        <w:rPr>
          <w:sz w:val="27"/>
          <w:szCs w:val="27"/>
          <w:lang w:val="ru-RU"/>
        </w:rPr>
        <w:t xml:space="preserve">Больше всего можно найти в папке </w:t>
      </w:r>
      <w:r>
        <w:rPr>
          <w:sz w:val="27"/>
          <w:szCs w:val="27"/>
        </w:rPr>
        <w:t>Applications</w:t>
      </w:r>
      <w:r w:rsidRPr="00D11461">
        <w:rPr>
          <w:sz w:val="27"/>
          <w:szCs w:val="27"/>
          <w:lang w:val="ru-RU"/>
        </w:rPr>
        <w:t xml:space="preserve"> → </w:t>
      </w:r>
      <w:r>
        <w:rPr>
          <w:sz w:val="27"/>
          <w:szCs w:val="27"/>
        </w:rPr>
        <w:t>Internet</w:t>
      </w:r>
      <w:r w:rsidRPr="00D11461">
        <w:rPr>
          <w:sz w:val="27"/>
          <w:szCs w:val="27"/>
          <w:lang w:val="ru-RU"/>
        </w:rPr>
        <w:t xml:space="preserve">. Тут </w:t>
      </w:r>
      <w:r w:rsidR="00977BDA">
        <w:rPr>
          <w:sz w:val="27"/>
          <w:szCs w:val="27"/>
          <w:lang w:val="ru-RU"/>
        </w:rPr>
        <w:t xml:space="preserve">есть такие средства, </w:t>
      </w:r>
      <w:r w:rsidR="00977BDA" w:rsidRPr="00977BDA">
        <w:rPr>
          <w:lang w:val="ru-RU"/>
        </w:rPr>
        <w:t>как</w:t>
      </w:r>
      <w:r w:rsidR="00977BDA">
        <w:rPr>
          <w:lang w:val="ru-RU"/>
        </w:rPr>
        <w:t xml:space="preserve"> </w:t>
      </w:r>
      <w:r w:rsidRPr="00977BDA">
        <w:t>Angry</w:t>
      </w:r>
      <w:r w:rsidRPr="00977BDA">
        <w:rPr>
          <w:lang w:val="ru-RU"/>
        </w:rPr>
        <w:t xml:space="preserve"> </w:t>
      </w:r>
      <w:r w:rsidRPr="00977BDA">
        <w:t>IP</w:t>
      </w:r>
      <w:r w:rsidRPr="00977BDA">
        <w:rPr>
          <w:lang w:val="ru-RU"/>
        </w:rPr>
        <w:t xml:space="preserve"> </w:t>
      </w:r>
      <w:r w:rsidRPr="00977BDA">
        <w:t>Scanner</w:t>
      </w:r>
      <w:r w:rsidRPr="00D11461">
        <w:rPr>
          <w:sz w:val="27"/>
          <w:szCs w:val="27"/>
          <w:lang w:val="ru-RU"/>
        </w:rPr>
        <w:t xml:space="preserve">, </w:t>
      </w:r>
      <w:r w:rsidRPr="00977BDA">
        <w:t>Ettercap</w:t>
      </w:r>
      <w:r w:rsidRPr="00D11461">
        <w:rPr>
          <w:sz w:val="27"/>
          <w:szCs w:val="27"/>
          <w:lang w:val="ru-RU"/>
        </w:rPr>
        <w:t>, и даже</w:t>
      </w:r>
      <w:r>
        <w:rPr>
          <w:sz w:val="27"/>
          <w:szCs w:val="27"/>
        </w:rPr>
        <w:t> </w:t>
      </w:r>
      <w:r w:rsidRPr="00977BDA">
        <w:t>OWASP</w:t>
      </w:r>
      <w:r w:rsidRPr="00977BDA">
        <w:rPr>
          <w:lang w:val="ru-RU"/>
        </w:rPr>
        <w:t xml:space="preserve"> </w:t>
      </w:r>
      <w:r w:rsidRPr="00977BDA">
        <w:t>ZAP</w:t>
      </w:r>
      <w:r w:rsidRPr="00D11461">
        <w:rPr>
          <w:sz w:val="27"/>
          <w:szCs w:val="27"/>
          <w:lang w:val="ru-RU"/>
        </w:rPr>
        <w:t>. Есть неплохой сборник модулей для всевозможного спуф</w:t>
      </w:r>
      <w:r w:rsidR="00977BDA">
        <w:rPr>
          <w:sz w:val="27"/>
          <w:szCs w:val="27"/>
          <w:lang w:val="ru-RU"/>
        </w:rPr>
        <w:t>ф</w:t>
      </w:r>
      <w:r w:rsidRPr="00D11461">
        <w:rPr>
          <w:sz w:val="27"/>
          <w:szCs w:val="27"/>
          <w:lang w:val="ru-RU"/>
        </w:rPr>
        <w:t>инга и скана пакет</w:t>
      </w:r>
      <w:r w:rsidR="00977BDA">
        <w:rPr>
          <w:sz w:val="27"/>
          <w:szCs w:val="27"/>
          <w:lang w:val="ru-RU"/>
        </w:rPr>
        <w:t>ов</w:t>
      </w:r>
      <w:r>
        <w:rPr>
          <w:sz w:val="27"/>
          <w:szCs w:val="27"/>
        </w:rPr>
        <w:t> </w:t>
      </w:r>
      <w:r w:rsidRPr="00977BDA">
        <w:t>netwag</w:t>
      </w:r>
      <w:r w:rsidRPr="00D11461">
        <w:rPr>
          <w:sz w:val="27"/>
          <w:szCs w:val="27"/>
          <w:lang w:val="ru-RU"/>
        </w:rPr>
        <w:t>.</w:t>
      </w:r>
    </w:p>
    <w:p w14:paraId="1A4A2068" w14:textId="6DD66BE8" w:rsidR="00D11461" w:rsidRPr="00977BDA" w:rsidRDefault="00D11461" w:rsidP="00977BDA">
      <w:pPr>
        <w:pStyle w:val="21"/>
      </w:pPr>
      <w:r w:rsidRPr="00977BDA">
        <w:t>Kali</w:t>
      </w:r>
    </w:p>
    <w:p w14:paraId="28C9E89F" w14:textId="77777777" w:rsidR="00D11461" w:rsidRPr="00977BDA" w:rsidRDefault="00D11461" w:rsidP="003148DE">
      <w:pPr>
        <w:rPr>
          <w:lang w:val="ru-RU"/>
        </w:rPr>
      </w:pPr>
      <w:r w:rsidRPr="00977BDA">
        <w:rPr>
          <w:rStyle w:val="afff2"/>
          <w:rFonts w:cs="Times New Roman"/>
          <w:b w:val="0"/>
          <w:bCs w:val="0"/>
          <w:color w:val="222222"/>
          <w:szCs w:val="28"/>
          <w:bdr w:val="none" w:sz="0" w:space="0" w:color="auto" w:frame="1"/>
          <w:lang w:val="ru-RU"/>
        </w:rPr>
        <w:t>Первый релиз:</w:t>
      </w:r>
      <w:r w:rsidRPr="00977BDA">
        <w:t> </w:t>
      </w:r>
      <w:r w:rsidRPr="00977BDA">
        <w:rPr>
          <w:lang w:val="ru-RU"/>
        </w:rPr>
        <w:t>2013 год</w:t>
      </w:r>
    </w:p>
    <w:p w14:paraId="64EDEBBF" w14:textId="77777777" w:rsidR="00D11461" w:rsidRPr="00977BDA" w:rsidRDefault="00D11461" w:rsidP="003148DE">
      <w:pPr>
        <w:rPr>
          <w:lang w:val="ru-RU"/>
        </w:rPr>
      </w:pPr>
      <w:r w:rsidRPr="00977BDA">
        <w:rPr>
          <w:rStyle w:val="afff2"/>
          <w:rFonts w:cs="Times New Roman"/>
          <w:b w:val="0"/>
          <w:bCs w:val="0"/>
          <w:color w:val="222222"/>
          <w:szCs w:val="28"/>
          <w:bdr w:val="none" w:sz="0" w:space="0" w:color="auto" w:frame="1"/>
          <w:lang w:val="ru-RU"/>
        </w:rPr>
        <w:t>Основан на:</w:t>
      </w:r>
      <w:r w:rsidRPr="00977BDA">
        <w:t> Debian</w:t>
      </w:r>
    </w:p>
    <w:p w14:paraId="1679E7A0" w14:textId="77777777" w:rsidR="00D11461" w:rsidRPr="00977BDA" w:rsidRDefault="00D11461" w:rsidP="003148DE">
      <w:pPr>
        <w:rPr>
          <w:lang w:val="ru-RU"/>
        </w:rPr>
      </w:pPr>
      <w:r w:rsidRPr="00977BDA">
        <w:rPr>
          <w:rStyle w:val="afff2"/>
          <w:rFonts w:cs="Times New Roman"/>
          <w:b w:val="0"/>
          <w:bCs w:val="0"/>
          <w:color w:val="222222"/>
          <w:szCs w:val="28"/>
          <w:bdr w:val="none" w:sz="0" w:space="0" w:color="auto" w:frame="1"/>
          <w:lang w:val="ru-RU"/>
        </w:rPr>
        <w:t>Платформы:</w:t>
      </w:r>
      <w:r w:rsidRPr="00977BDA">
        <w:t> x</w:t>
      </w:r>
      <w:r w:rsidRPr="00977BDA">
        <w:rPr>
          <w:lang w:val="ru-RU"/>
        </w:rPr>
        <w:t xml:space="preserve">86, </w:t>
      </w:r>
      <w:r w:rsidRPr="00977BDA">
        <w:t>x</w:t>
      </w:r>
      <w:r w:rsidRPr="00977BDA">
        <w:rPr>
          <w:lang w:val="ru-RU"/>
        </w:rPr>
        <w:t xml:space="preserve">64, </w:t>
      </w:r>
      <w:r w:rsidRPr="00977BDA">
        <w:t>ARM</w:t>
      </w:r>
      <w:r w:rsidRPr="00977BDA">
        <w:rPr>
          <w:lang w:val="ru-RU"/>
        </w:rPr>
        <w:t xml:space="preserve">, </w:t>
      </w:r>
      <w:r w:rsidRPr="00977BDA">
        <w:t>VirtualBox</w:t>
      </w:r>
    </w:p>
    <w:p w14:paraId="5DB7B034" w14:textId="77777777" w:rsidR="00D11461" w:rsidRPr="00977BDA" w:rsidRDefault="00D11461" w:rsidP="003148DE">
      <w:pPr>
        <w:rPr>
          <w:lang w:val="ru-RU"/>
        </w:rPr>
      </w:pPr>
      <w:r w:rsidRPr="00977BDA">
        <w:rPr>
          <w:rStyle w:val="afff2"/>
          <w:rFonts w:cs="Times New Roman"/>
          <w:b w:val="0"/>
          <w:bCs w:val="0"/>
          <w:color w:val="222222"/>
          <w:szCs w:val="28"/>
          <w:bdr w:val="none" w:sz="0" w:space="0" w:color="auto" w:frame="1"/>
          <w:lang w:val="ru-RU"/>
        </w:rPr>
        <w:t>Графическая оболочка:</w:t>
      </w:r>
      <w:r w:rsidRPr="00977BDA">
        <w:t> Xfce</w:t>
      </w:r>
    </w:p>
    <w:p w14:paraId="042F5B5A" w14:textId="6358D954" w:rsidR="00D11461" w:rsidRPr="00D11461" w:rsidRDefault="00D11461" w:rsidP="003148DE">
      <w:pPr>
        <w:rPr>
          <w:lang w:val="ru-RU"/>
        </w:rPr>
      </w:pPr>
      <w:r>
        <w:t>Kali</w:t>
      </w:r>
      <w:r w:rsidRPr="00D11461">
        <w:rPr>
          <w:lang w:val="ru-RU"/>
        </w:rPr>
        <w:t xml:space="preserve"> — один из самых </w:t>
      </w:r>
      <w:r w:rsidR="00977BDA">
        <w:rPr>
          <w:lang w:val="ru-RU"/>
        </w:rPr>
        <w:t>известных</w:t>
      </w:r>
      <w:r w:rsidRPr="00D11461">
        <w:rPr>
          <w:lang w:val="ru-RU"/>
        </w:rPr>
        <w:t xml:space="preserve"> дистрибутивов для хакеров</w:t>
      </w:r>
      <w:r w:rsidR="00977BDA">
        <w:rPr>
          <w:lang w:val="ru-RU"/>
        </w:rPr>
        <w:t>. Д</w:t>
      </w:r>
      <w:r w:rsidRPr="00D11461">
        <w:rPr>
          <w:lang w:val="ru-RU"/>
        </w:rPr>
        <w:t xml:space="preserve">оступность — несомненный плюс, </w:t>
      </w:r>
      <w:r w:rsidR="00977BDA">
        <w:rPr>
          <w:lang w:val="ru-RU"/>
        </w:rPr>
        <w:t>однако</w:t>
      </w:r>
      <w:r w:rsidRPr="00D11461">
        <w:rPr>
          <w:lang w:val="ru-RU"/>
        </w:rPr>
        <w:t xml:space="preserve"> система слегка перегружена набором инструментов, к тому же часть из них из коробки работает </w:t>
      </w:r>
      <w:r w:rsidR="00977BDA">
        <w:rPr>
          <w:lang w:val="ru-RU"/>
        </w:rPr>
        <w:t>не совсем корректно</w:t>
      </w:r>
      <w:r w:rsidRPr="00D11461">
        <w:rPr>
          <w:lang w:val="ru-RU"/>
        </w:rPr>
        <w:t xml:space="preserve"> или не работает вообще.</w:t>
      </w:r>
    </w:p>
    <w:p w14:paraId="27D0367B" w14:textId="1C56D61E" w:rsidR="00D11461" w:rsidRPr="00D11461" w:rsidRDefault="00D11461" w:rsidP="003148DE">
      <w:pPr>
        <w:rPr>
          <w:lang w:val="ru-RU"/>
        </w:rPr>
      </w:pPr>
      <w:r w:rsidRPr="00D11461">
        <w:rPr>
          <w:lang w:val="ru-RU"/>
        </w:rPr>
        <w:t xml:space="preserve">Защиты от </w:t>
      </w:r>
      <w:r w:rsidR="0021193D">
        <w:rPr>
          <w:lang w:val="ru-RU"/>
        </w:rPr>
        <w:t>случайных ошибок пользователя</w:t>
      </w:r>
      <w:r w:rsidRPr="00D11461">
        <w:rPr>
          <w:lang w:val="ru-RU"/>
        </w:rPr>
        <w:t xml:space="preserve"> в </w:t>
      </w:r>
      <w:r>
        <w:t>Kali</w:t>
      </w:r>
      <w:r w:rsidRPr="00D11461">
        <w:rPr>
          <w:lang w:val="ru-RU"/>
        </w:rPr>
        <w:t xml:space="preserve"> тоже не предусмотрено</w:t>
      </w:r>
      <w:r w:rsidR="00992D25">
        <w:rPr>
          <w:lang w:val="ru-RU"/>
        </w:rPr>
        <w:t>, поэтому</w:t>
      </w:r>
      <w:r w:rsidRPr="00D11461">
        <w:rPr>
          <w:lang w:val="ru-RU"/>
        </w:rPr>
        <w:t xml:space="preserve"> не стоит делать эту систему основной. От ядра до оболочки она была создана и оптимизирована для выполнения </w:t>
      </w:r>
      <w:r w:rsidR="00992D25">
        <w:rPr>
          <w:lang w:val="ru-RU"/>
        </w:rPr>
        <w:t>специализированных</w:t>
      </w:r>
      <w:r w:rsidRPr="00D11461">
        <w:rPr>
          <w:lang w:val="ru-RU"/>
        </w:rPr>
        <w:t xml:space="preserve"> задач </w:t>
      </w:r>
      <w:r w:rsidR="00992D25">
        <w:rPr>
          <w:lang w:val="ru-RU"/>
        </w:rPr>
        <w:t>в области</w:t>
      </w:r>
      <w:r w:rsidRPr="00D11461">
        <w:rPr>
          <w:lang w:val="ru-RU"/>
        </w:rPr>
        <w:t xml:space="preserve"> ИБ и плохо пригодна для ежедневной работы. Многие нужные в быту механизмы там попросту отсутствуют, а попытка их установить, скорее всего, вызовет сбои в нормальной работе ОС, если не выведет ее из строя полностью.</w:t>
      </w:r>
    </w:p>
    <w:p w14:paraId="5CE5A71A" w14:textId="2E431E89" w:rsidR="00D11461" w:rsidRPr="00D11461" w:rsidRDefault="00D11461" w:rsidP="003148DE">
      <w:pPr>
        <w:rPr>
          <w:lang w:val="ru-RU"/>
        </w:rPr>
      </w:pPr>
      <w:r>
        <w:t>Kali</w:t>
      </w:r>
      <w:r w:rsidRPr="00D11461">
        <w:rPr>
          <w:lang w:val="ru-RU"/>
        </w:rPr>
        <w:t xml:space="preserve"> предназначена для широкого спектра задач, но основная из них — атаки в сетевой среде, например, поиск уязвимостей в веб-приложениях и получение доступа к беспроводным сетям. Как наследник </w:t>
      </w:r>
      <w:r>
        <w:t>BackTrack</w:t>
      </w:r>
      <w:r w:rsidRPr="00D11461">
        <w:rPr>
          <w:lang w:val="ru-RU"/>
        </w:rPr>
        <w:t xml:space="preserve">, </w:t>
      </w:r>
      <w:r>
        <w:t>Kali</w:t>
      </w:r>
      <w:r w:rsidRPr="00D11461">
        <w:rPr>
          <w:lang w:val="ru-RU"/>
        </w:rPr>
        <w:t xml:space="preserve"> неплохо приспособлена для работы с беспроводными каналами связи, в особенности </w:t>
      </w:r>
      <w:r>
        <w:t>Wi</w:t>
      </w:r>
      <w:r w:rsidRPr="00D11461">
        <w:rPr>
          <w:lang w:val="ru-RU"/>
        </w:rPr>
        <w:t>-</w:t>
      </w:r>
      <w:r>
        <w:t>Fi</w:t>
      </w:r>
      <w:r w:rsidRPr="00D11461">
        <w:rPr>
          <w:lang w:val="ru-RU"/>
        </w:rPr>
        <w:t xml:space="preserve">. Проверка на прочность удаленных хостов тоже возможна с </w:t>
      </w:r>
      <w:r w:rsidRPr="00D11461">
        <w:rPr>
          <w:lang w:val="ru-RU"/>
        </w:rPr>
        <w:lastRenderedPageBreak/>
        <w:t>помощью</w:t>
      </w:r>
      <w:r w:rsidR="00992D25">
        <w:rPr>
          <w:lang w:val="ru-RU"/>
        </w:rPr>
        <w:t xml:space="preserve"> утилиты</w:t>
      </w:r>
      <w:r>
        <w:t> </w:t>
      </w:r>
      <w:r w:rsidRPr="00992D25">
        <w:t>Metasploit</w:t>
      </w:r>
      <w:r w:rsidRPr="00D11461">
        <w:rPr>
          <w:lang w:val="ru-RU"/>
        </w:rPr>
        <w:t xml:space="preserve">, но именно на работу с </w:t>
      </w:r>
      <w:r>
        <w:t>Wi</w:t>
      </w:r>
      <w:r w:rsidRPr="00D11461">
        <w:rPr>
          <w:lang w:val="ru-RU"/>
        </w:rPr>
        <w:t>-</w:t>
      </w:r>
      <w:r>
        <w:t>Fi</w:t>
      </w:r>
      <w:r w:rsidRPr="00D11461">
        <w:rPr>
          <w:lang w:val="ru-RU"/>
        </w:rPr>
        <w:t xml:space="preserve"> ориентировано ядро и значительная часть инструментов.</w:t>
      </w:r>
    </w:p>
    <w:p w14:paraId="71488003" w14:textId="63B666A4" w:rsidR="00D11461" w:rsidRPr="00D11461" w:rsidRDefault="003148DE" w:rsidP="003148DE">
      <w:pPr>
        <w:rPr>
          <w:lang w:val="ru-RU"/>
        </w:rPr>
      </w:pPr>
      <w:r w:rsidRPr="009663A2">
        <w:rPr>
          <w:lang w:val="ru-RU"/>
        </w:rPr>
        <w:t xml:space="preserve">Также </w:t>
      </w:r>
      <w:r w:rsidR="00D11461" w:rsidRPr="003148DE">
        <w:rPr>
          <w:lang w:val="ru-RU"/>
        </w:rPr>
        <w:t xml:space="preserve">из плюсов </w:t>
      </w:r>
      <w:r w:rsidRPr="009663A2">
        <w:rPr>
          <w:lang w:val="ru-RU"/>
        </w:rPr>
        <w:t>стоит отметить</w:t>
      </w:r>
      <w:r w:rsidR="00D11461" w:rsidRPr="003148DE">
        <w:rPr>
          <w:lang w:val="ru-RU"/>
        </w:rPr>
        <w:t xml:space="preserve"> наличие в штатной поставке большого количества словарей для различных</w:t>
      </w:r>
      <w:r w:rsidR="00D11461" w:rsidRPr="00D11461">
        <w:rPr>
          <w:lang w:val="ru-RU"/>
        </w:rPr>
        <w:t xml:space="preserve"> атак, не только на </w:t>
      </w:r>
      <w:r w:rsidR="00D11461">
        <w:t>Wi</w:t>
      </w:r>
      <w:r w:rsidR="00D11461" w:rsidRPr="00D11461">
        <w:rPr>
          <w:lang w:val="ru-RU"/>
        </w:rPr>
        <w:t>-</w:t>
      </w:r>
      <w:r w:rsidR="00D11461">
        <w:t>Fi</w:t>
      </w:r>
      <w:r w:rsidR="00D11461" w:rsidRPr="00D11461">
        <w:rPr>
          <w:lang w:val="ru-RU"/>
        </w:rPr>
        <w:t>, но и на аккаунты в интернете и на сетевые службы.</w:t>
      </w:r>
    </w:p>
    <w:p w14:paraId="35E9C175" w14:textId="77777777" w:rsidR="00D11461" w:rsidRPr="003148DE" w:rsidRDefault="00D11461" w:rsidP="003148DE">
      <w:pPr>
        <w:pStyle w:val="21"/>
        <w:rPr>
          <w:rFonts w:cstheme="minorBidi"/>
          <w:szCs w:val="22"/>
          <w:lang w:val="en-US"/>
        </w:rPr>
      </w:pPr>
      <w:r w:rsidRPr="003148DE">
        <w:t>DEFT</w:t>
      </w:r>
    </w:p>
    <w:p w14:paraId="63AF662A" w14:textId="77777777" w:rsidR="00D11461" w:rsidRPr="003148DE" w:rsidRDefault="00D11461" w:rsidP="003148DE">
      <w:r w:rsidRPr="003148DE">
        <w:t>Первый релиз: 2005 год</w:t>
      </w:r>
    </w:p>
    <w:p w14:paraId="5AEF5018" w14:textId="77777777" w:rsidR="00D11461" w:rsidRPr="003148DE" w:rsidRDefault="00D11461" w:rsidP="003148DE">
      <w:r w:rsidRPr="003148DE">
        <w:t>Основан на: Ubuntu</w:t>
      </w:r>
    </w:p>
    <w:p w14:paraId="29E085B5" w14:textId="77777777" w:rsidR="00D11461" w:rsidRPr="003148DE" w:rsidRDefault="00D11461" w:rsidP="003148DE">
      <w:r w:rsidRPr="003148DE">
        <w:t>Платформы: x86</w:t>
      </w:r>
    </w:p>
    <w:p w14:paraId="25763431" w14:textId="77777777" w:rsidR="00D11461" w:rsidRPr="003148DE" w:rsidRDefault="00D11461" w:rsidP="003148DE">
      <w:r w:rsidRPr="003148DE">
        <w:t>Графическая оболочка: LXDE</w:t>
      </w:r>
    </w:p>
    <w:p w14:paraId="3CE9C3F1" w14:textId="1B4D4D85" w:rsidR="00D11461" w:rsidRPr="00D11461" w:rsidRDefault="00D11461" w:rsidP="003148DE">
      <w:pPr>
        <w:rPr>
          <w:lang w:val="ru-RU"/>
        </w:rPr>
      </w:pPr>
      <w:r>
        <w:t>DEFT</w:t>
      </w:r>
      <w:r w:rsidRPr="00D11461">
        <w:rPr>
          <w:lang w:val="ru-RU"/>
        </w:rPr>
        <w:t xml:space="preserve"> </w:t>
      </w:r>
      <w:r w:rsidR="0055285F">
        <w:rPr>
          <w:lang w:val="ru-RU"/>
        </w:rPr>
        <w:t>имеет</w:t>
      </w:r>
      <w:r w:rsidRPr="00D11461">
        <w:rPr>
          <w:lang w:val="ru-RU"/>
        </w:rPr>
        <w:t xml:space="preserve"> разнообразны</w:t>
      </w:r>
      <w:r w:rsidR="0055285F">
        <w:rPr>
          <w:lang w:val="ru-RU"/>
        </w:rPr>
        <w:t>е</w:t>
      </w:r>
      <w:r w:rsidRPr="00D11461">
        <w:rPr>
          <w:lang w:val="ru-RU"/>
        </w:rPr>
        <w:t xml:space="preserve"> инструмент</w:t>
      </w:r>
      <w:r w:rsidR="0055285F">
        <w:rPr>
          <w:lang w:val="ru-RU"/>
        </w:rPr>
        <w:t>ы</w:t>
      </w:r>
      <w:r w:rsidRPr="00D11461">
        <w:rPr>
          <w:lang w:val="ru-RU"/>
        </w:rPr>
        <w:t xml:space="preserve"> для разведки и взлома. При этом они вполне гармонично встроены в него. Все вместе напоминает интересный и полезный в жизни швейцарский нож.</w:t>
      </w:r>
    </w:p>
    <w:p w14:paraId="26867EB3" w14:textId="74C0FBCF" w:rsidR="00D11461" w:rsidRPr="00D11461" w:rsidRDefault="00D11461" w:rsidP="003148DE">
      <w:pPr>
        <w:rPr>
          <w:lang w:val="ru-RU"/>
        </w:rPr>
      </w:pPr>
      <w:r w:rsidRPr="00D11461">
        <w:rPr>
          <w:lang w:val="ru-RU"/>
        </w:rPr>
        <w:t xml:space="preserve">Разработан </w:t>
      </w:r>
      <w:r>
        <w:t>DEFT</w:t>
      </w:r>
      <w:r w:rsidRPr="00D11461">
        <w:rPr>
          <w:lang w:val="ru-RU"/>
        </w:rPr>
        <w:t xml:space="preserve"> на </w:t>
      </w:r>
      <w:r w:rsidRPr="009663A2">
        <w:rPr>
          <w:lang w:val="ru-RU"/>
        </w:rPr>
        <w:t>платформе</w:t>
      </w:r>
      <w:r w:rsidRPr="000B6C4C">
        <w:t> </w:t>
      </w:r>
      <w:hyperlink r:id="rId15" w:history="1">
        <w:r w:rsidRPr="000B6C4C">
          <w:t>Lubuntu</w:t>
        </w:r>
      </w:hyperlink>
      <w:r w:rsidRPr="000B6C4C">
        <w:t> </w:t>
      </w:r>
      <w:r w:rsidRPr="009663A2">
        <w:rPr>
          <w:lang w:val="ru-RU"/>
        </w:rPr>
        <w:t>и снабжен</w:t>
      </w:r>
      <w:r w:rsidRPr="00D11461">
        <w:rPr>
          <w:lang w:val="ru-RU"/>
        </w:rPr>
        <w:t xml:space="preserve"> удобным графическим интерфейсом. В продукт входит набор профильных утилит, начиная с антивирусов, систем поиска информации в кеше браузера, сетевых сканеров и заканчивая инструментами, которые необходимы при поиске скрытой информации на диске.</w:t>
      </w:r>
      <w:r w:rsidR="008160AC">
        <w:rPr>
          <w:lang w:val="ru-RU"/>
        </w:rPr>
        <w:t xml:space="preserve"> При и</w:t>
      </w:r>
      <w:r w:rsidRPr="00D11461">
        <w:rPr>
          <w:lang w:val="ru-RU"/>
        </w:rPr>
        <w:t>спольз</w:t>
      </w:r>
      <w:r w:rsidR="008160AC">
        <w:rPr>
          <w:lang w:val="ru-RU"/>
        </w:rPr>
        <w:t>овании</w:t>
      </w:r>
      <w:r w:rsidRPr="00D11461">
        <w:rPr>
          <w:lang w:val="ru-RU"/>
        </w:rPr>
        <w:t xml:space="preserve"> эт</w:t>
      </w:r>
      <w:r w:rsidR="008160AC">
        <w:rPr>
          <w:lang w:val="ru-RU"/>
        </w:rPr>
        <w:t>ой</w:t>
      </w:r>
      <w:r w:rsidRPr="00D11461">
        <w:rPr>
          <w:lang w:val="ru-RU"/>
        </w:rPr>
        <w:t xml:space="preserve"> ОС не составит труда получить доступ к стертым, зашифрованным или поврежденным данным на различных видах физических носителей.</w:t>
      </w:r>
    </w:p>
    <w:p w14:paraId="55477EF3" w14:textId="15F3C723" w:rsidR="00D11461" w:rsidRPr="00D11461" w:rsidRDefault="00D11461" w:rsidP="003148DE">
      <w:pPr>
        <w:rPr>
          <w:lang w:val="ru-RU"/>
        </w:rPr>
      </w:pPr>
      <w:r w:rsidRPr="00D11461">
        <w:rPr>
          <w:lang w:val="ru-RU"/>
        </w:rPr>
        <w:t xml:space="preserve">Изначально этот дистрибутив был предназначен для нужд сетевой полиции и специалистов по реагированию на инциденты в области ИБ, поэтому еще одна сильная сторона </w:t>
      </w:r>
      <w:r>
        <w:t>DEFT</w:t>
      </w:r>
      <w:r w:rsidRPr="00D11461">
        <w:rPr>
          <w:lang w:val="ru-RU"/>
        </w:rPr>
        <w:t xml:space="preserve"> — это конкурентная разведка, в том числе анализ взаимосвязей аккаунтов соцсетей.</w:t>
      </w:r>
      <w:r w:rsidR="00016498">
        <w:rPr>
          <w:lang w:val="ru-RU"/>
        </w:rPr>
        <w:t xml:space="preserve"> </w:t>
      </w:r>
      <w:r w:rsidRPr="00D11461">
        <w:rPr>
          <w:lang w:val="ru-RU"/>
        </w:rPr>
        <w:t xml:space="preserve">Есть даже интересная утилита для обнаружения геолокации заданного аккаунта </w:t>
      </w:r>
      <w:r>
        <w:t>LinkedIn</w:t>
      </w:r>
      <w:r w:rsidRPr="00D11461">
        <w:rPr>
          <w:lang w:val="ru-RU"/>
        </w:rPr>
        <w:t xml:space="preserve"> или </w:t>
      </w:r>
      <w:r>
        <w:t>Twitter</w:t>
      </w:r>
      <w:r w:rsidRPr="00D11461">
        <w:rPr>
          <w:lang w:val="ru-RU"/>
        </w:rPr>
        <w:t>.</w:t>
      </w:r>
    </w:p>
    <w:p w14:paraId="0BC0EC5E" w14:textId="43D45993" w:rsidR="00D11461" w:rsidRPr="00D11461" w:rsidRDefault="00D11461" w:rsidP="003148DE">
      <w:pPr>
        <w:rPr>
          <w:lang w:val="ru-RU"/>
        </w:rPr>
      </w:pPr>
      <w:r w:rsidRPr="00D11461">
        <w:rPr>
          <w:lang w:val="ru-RU"/>
        </w:rPr>
        <w:t xml:space="preserve">В отличие от </w:t>
      </w:r>
      <w:r>
        <w:t>Kali</w:t>
      </w:r>
      <w:r w:rsidRPr="00D11461">
        <w:rPr>
          <w:lang w:val="ru-RU"/>
        </w:rPr>
        <w:t xml:space="preserve"> </w:t>
      </w:r>
      <w:r>
        <w:t>Linux</w:t>
      </w:r>
      <w:r w:rsidRPr="00D11461">
        <w:rPr>
          <w:lang w:val="ru-RU"/>
        </w:rPr>
        <w:t xml:space="preserve"> или </w:t>
      </w:r>
      <w:r>
        <w:t>Tsurugi</w:t>
      </w:r>
      <w:r w:rsidRPr="00D11461">
        <w:rPr>
          <w:lang w:val="ru-RU"/>
        </w:rPr>
        <w:t xml:space="preserve">, в </w:t>
      </w:r>
      <w:r>
        <w:t>DEFT</w:t>
      </w:r>
      <w:r w:rsidRPr="00D11461">
        <w:rPr>
          <w:lang w:val="ru-RU"/>
        </w:rPr>
        <w:t xml:space="preserve"> </w:t>
      </w:r>
      <w:r w:rsidR="00016498" w:rsidRPr="00D11461">
        <w:rPr>
          <w:lang w:val="ru-RU"/>
        </w:rPr>
        <w:t xml:space="preserve">встроена </w:t>
      </w:r>
      <w:r w:rsidRPr="00D11461">
        <w:rPr>
          <w:lang w:val="ru-RU"/>
        </w:rPr>
        <w:t>защита</w:t>
      </w:r>
      <w:r w:rsidR="00016498">
        <w:rPr>
          <w:lang w:val="ru-RU"/>
        </w:rPr>
        <w:t xml:space="preserve"> от случайных ошибок пользователя</w:t>
      </w:r>
      <w:r w:rsidRPr="00D11461">
        <w:rPr>
          <w:lang w:val="ru-RU"/>
        </w:rPr>
        <w:t>. Без должной подготовки почти ни один инструмент не запустить.</w:t>
      </w:r>
      <w:r w:rsidR="00016498">
        <w:rPr>
          <w:lang w:val="ru-RU"/>
        </w:rPr>
        <w:t xml:space="preserve"> </w:t>
      </w:r>
      <w:r w:rsidRPr="00D11461">
        <w:rPr>
          <w:lang w:val="ru-RU"/>
        </w:rPr>
        <w:t xml:space="preserve">Буквально каждое приложение или опция требует прав </w:t>
      </w:r>
      <w:r>
        <w:t>root</w:t>
      </w:r>
      <w:r w:rsidRPr="00D11461">
        <w:rPr>
          <w:lang w:val="ru-RU"/>
        </w:rPr>
        <w:t>.</w:t>
      </w:r>
    </w:p>
    <w:p w14:paraId="2973E7EC" w14:textId="0F1DED75" w:rsidR="00D11461" w:rsidRDefault="00D11461" w:rsidP="003148DE">
      <w:pPr>
        <w:rPr>
          <w:lang w:val="ru-RU"/>
        </w:rPr>
      </w:pPr>
      <w:r w:rsidRPr="00016498">
        <w:rPr>
          <w:lang w:val="ru-RU"/>
        </w:rPr>
        <w:lastRenderedPageBreak/>
        <w:t>В итоге эта система хороша для форензики и расследования инцидентов, в особенности если есть физический доступ к носителям информации — будь то диск, флешка или смартфон</w:t>
      </w:r>
      <w:r w:rsidR="00016498">
        <w:rPr>
          <w:lang w:val="ru-RU"/>
        </w:rPr>
        <w:t>.</w:t>
      </w:r>
    </w:p>
    <w:p w14:paraId="39670380" w14:textId="77777777" w:rsidR="00050446" w:rsidRDefault="00050446" w:rsidP="00050446">
      <w:pPr>
        <w:pStyle w:val="21"/>
        <w:rPr>
          <w:sz w:val="27"/>
        </w:rPr>
      </w:pPr>
      <w:r>
        <w:t>Tsurugi</w:t>
      </w:r>
    </w:p>
    <w:p w14:paraId="3FFE28C8" w14:textId="77777777" w:rsidR="00050446" w:rsidRDefault="00050446" w:rsidP="00934530">
      <w:r>
        <w:t>Первый релиз: 2018 год</w:t>
      </w:r>
    </w:p>
    <w:p w14:paraId="146F4DFC" w14:textId="77777777" w:rsidR="00050446" w:rsidRDefault="00050446" w:rsidP="00934530">
      <w:r>
        <w:t>Основан на: Ubuntu</w:t>
      </w:r>
    </w:p>
    <w:p w14:paraId="0D0F8169" w14:textId="77777777" w:rsidR="00050446" w:rsidRDefault="00050446" w:rsidP="00934530">
      <w:r>
        <w:t>Платформы: x86 (частично), x64</w:t>
      </w:r>
    </w:p>
    <w:p w14:paraId="26E449DA" w14:textId="77777777" w:rsidR="00050446" w:rsidRDefault="00050446" w:rsidP="00934530">
      <w:r>
        <w:t>Графическая оболочка: MATE</w:t>
      </w:r>
    </w:p>
    <w:p w14:paraId="11ABB4DB" w14:textId="38E5587A" w:rsidR="00050446" w:rsidRPr="009663A2" w:rsidRDefault="00050446" w:rsidP="00934530">
      <w:pPr>
        <w:rPr>
          <w:lang w:val="ru-RU"/>
        </w:rPr>
      </w:pPr>
      <w:r>
        <w:t>Tsurugi</w:t>
      </w:r>
      <w:r w:rsidRPr="001E0CEB">
        <w:rPr>
          <w:lang w:val="ru-RU"/>
        </w:rPr>
        <w:t xml:space="preserve"> — детище, рожденное совместными усилиями создателей </w:t>
      </w:r>
      <w:r>
        <w:t>DEFT</w:t>
      </w:r>
      <w:r w:rsidRPr="001E0CEB">
        <w:rPr>
          <w:lang w:val="ru-RU"/>
        </w:rPr>
        <w:t xml:space="preserve"> и </w:t>
      </w:r>
      <w:r>
        <w:t>Kali</w:t>
      </w:r>
      <w:r w:rsidRPr="001E0CEB">
        <w:rPr>
          <w:lang w:val="ru-RU"/>
        </w:rPr>
        <w:t xml:space="preserve">. Предназначен он больше для форензики или </w:t>
      </w:r>
      <w:r>
        <w:t>OSINT</w:t>
      </w:r>
      <w:r w:rsidRPr="001E0CEB">
        <w:rPr>
          <w:lang w:val="ru-RU"/>
        </w:rPr>
        <w:t xml:space="preserve">, нежели для пентеста, однако его инструментарий, как и некоторые особенности, позволяют использовать его и в этом направлении. </w:t>
      </w:r>
      <w:r w:rsidRPr="009663A2">
        <w:rPr>
          <w:lang w:val="ru-RU"/>
        </w:rPr>
        <w:t xml:space="preserve">Изначально система поставляется в режиме </w:t>
      </w:r>
      <w:r>
        <w:t>live</w:t>
      </w:r>
      <w:r w:rsidRPr="009663A2">
        <w:rPr>
          <w:lang w:val="ru-RU"/>
        </w:rPr>
        <w:t>-образа, но при желании можно произвести постоянную установку.</w:t>
      </w:r>
    </w:p>
    <w:p w14:paraId="6B8B894B" w14:textId="6E0B6D4B" w:rsidR="00050446" w:rsidRPr="009663A2" w:rsidRDefault="00050446" w:rsidP="00934530">
      <w:pPr>
        <w:rPr>
          <w:lang w:val="ru-RU"/>
        </w:rPr>
      </w:pPr>
      <w:r w:rsidRPr="001E0CEB">
        <w:rPr>
          <w:lang w:val="ru-RU"/>
        </w:rPr>
        <w:t xml:space="preserve">В глаза сразу бросается обилие предустановленных инструментов, которые нужны далеко не всегда. </w:t>
      </w:r>
      <w:r w:rsidRPr="009663A2">
        <w:rPr>
          <w:lang w:val="ru-RU"/>
        </w:rPr>
        <w:t xml:space="preserve">При этом интерфейс системы выглядит более чем минималистично и компактно. А вот логика работы системы безопасности, как и работы с вебом или защиты от отслеживания, основана на лучших практиках </w:t>
      </w:r>
      <w:r>
        <w:t>DEFT</w:t>
      </w:r>
      <w:r w:rsidRPr="009663A2">
        <w:rPr>
          <w:lang w:val="ru-RU"/>
        </w:rPr>
        <w:t>.</w:t>
      </w:r>
    </w:p>
    <w:p w14:paraId="62B25ABB" w14:textId="4A152BDB" w:rsidR="00050446" w:rsidRPr="001E0CEB" w:rsidRDefault="00050446" w:rsidP="00934530">
      <w:pPr>
        <w:rPr>
          <w:lang w:val="ru-RU"/>
        </w:rPr>
      </w:pPr>
      <w:r w:rsidRPr="001E0CEB">
        <w:rPr>
          <w:lang w:val="ru-RU"/>
        </w:rPr>
        <w:t xml:space="preserve">Весь основной арсенал расположен в </w:t>
      </w:r>
      <w:r>
        <w:t>Applications</w:t>
      </w:r>
      <w:r w:rsidRPr="001E0CEB">
        <w:rPr>
          <w:lang w:val="ru-RU"/>
        </w:rPr>
        <w:t xml:space="preserve"> → </w:t>
      </w:r>
      <w:r>
        <w:t>TSURUGI</w:t>
      </w:r>
      <w:r w:rsidRPr="001E0CEB">
        <w:rPr>
          <w:lang w:val="ru-RU"/>
        </w:rPr>
        <w:t>.</w:t>
      </w:r>
      <w:r w:rsidR="001E0CEB">
        <w:rPr>
          <w:lang w:val="ru-RU"/>
        </w:rPr>
        <w:t xml:space="preserve"> </w:t>
      </w:r>
      <w:r w:rsidRPr="001E0CEB">
        <w:rPr>
          <w:lang w:val="ru-RU"/>
        </w:rPr>
        <w:t>Здесь и работа с образами, и анализ вредонос</w:t>
      </w:r>
      <w:r w:rsidR="00DC58C3">
        <w:rPr>
          <w:lang w:val="ru-RU"/>
        </w:rPr>
        <w:t>ного ПО</w:t>
      </w:r>
      <w:r w:rsidRPr="001E0CEB">
        <w:rPr>
          <w:lang w:val="ru-RU"/>
        </w:rPr>
        <w:t xml:space="preserve">, и восстановление данных, и, как упоминалось, набор утилит для </w:t>
      </w:r>
      <w:r>
        <w:t>OSINT</w:t>
      </w:r>
      <w:r w:rsidRPr="001E0CEB">
        <w:rPr>
          <w:lang w:val="ru-RU"/>
        </w:rPr>
        <w:t>.</w:t>
      </w:r>
    </w:p>
    <w:p w14:paraId="6F4FA27B" w14:textId="1E1675C1" w:rsidR="00050446" w:rsidRPr="009663A2" w:rsidRDefault="00050446" w:rsidP="00934530">
      <w:pPr>
        <w:rPr>
          <w:lang w:val="ru-RU"/>
        </w:rPr>
      </w:pPr>
      <w:r w:rsidRPr="001E0CEB">
        <w:rPr>
          <w:lang w:val="ru-RU"/>
        </w:rPr>
        <w:t xml:space="preserve">Стоит иметь в виду, что эта ОС, как и </w:t>
      </w:r>
      <w:r>
        <w:t>Kali</w:t>
      </w:r>
      <w:r w:rsidRPr="001E0CEB">
        <w:rPr>
          <w:lang w:val="ru-RU"/>
        </w:rPr>
        <w:t xml:space="preserve">, не имеет защиты от </w:t>
      </w:r>
      <w:r w:rsidR="001E0CEB">
        <w:rPr>
          <w:lang w:val="ru-RU"/>
        </w:rPr>
        <w:t>случайных ошибок пользователя</w:t>
      </w:r>
      <w:r w:rsidRPr="001E0CEB">
        <w:rPr>
          <w:lang w:val="ru-RU"/>
        </w:rPr>
        <w:t xml:space="preserve">. </w:t>
      </w:r>
      <w:r w:rsidRPr="009663A2">
        <w:rPr>
          <w:lang w:val="ru-RU"/>
        </w:rPr>
        <w:t xml:space="preserve">Она подойдет тем, кто имеет хорошие навыки работы с </w:t>
      </w:r>
      <w:r>
        <w:t>Linux</w:t>
      </w:r>
      <w:r w:rsidRPr="009663A2">
        <w:rPr>
          <w:lang w:val="ru-RU"/>
        </w:rPr>
        <w:t xml:space="preserve"> и действует предусмотрительно и вдумчиво.</w:t>
      </w:r>
    </w:p>
    <w:p w14:paraId="5D192DC3" w14:textId="68B4AA5B" w:rsidR="00050446" w:rsidRPr="006C2F97" w:rsidRDefault="00050446" w:rsidP="00934530">
      <w:pPr>
        <w:rPr>
          <w:lang w:val="ru-RU"/>
        </w:rPr>
      </w:pPr>
      <w:r w:rsidRPr="006C2F97">
        <w:rPr>
          <w:lang w:val="ru-RU"/>
        </w:rPr>
        <w:t xml:space="preserve">Обширный инструментарий позволяет использовать систему как мультитул для широкого спектра задач. При том что некоторые из утилит так же, как и в </w:t>
      </w:r>
      <w:r>
        <w:t>Kali</w:t>
      </w:r>
      <w:r w:rsidRPr="006C2F97">
        <w:rPr>
          <w:lang w:val="ru-RU"/>
        </w:rPr>
        <w:t xml:space="preserve">, работают некорректно или не работают вообще, процент </w:t>
      </w:r>
      <w:r w:rsidR="006C2F97">
        <w:rPr>
          <w:lang w:val="ru-RU"/>
        </w:rPr>
        <w:t xml:space="preserve">таких </w:t>
      </w:r>
      <w:r w:rsidRPr="006C2F97">
        <w:rPr>
          <w:lang w:val="ru-RU"/>
        </w:rPr>
        <w:t xml:space="preserve">проблемных </w:t>
      </w:r>
      <w:r w:rsidR="006C2F97">
        <w:rPr>
          <w:lang w:val="ru-RU"/>
        </w:rPr>
        <w:t xml:space="preserve">приложений </w:t>
      </w:r>
      <w:r w:rsidRPr="006C2F97">
        <w:rPr>
          <w:lang w:val="ru-RU"/>
        </w:rPr>
        <w:t>здесь намного меньше.</w:t>
      </w:r>
    </w:p>
    <w:p w14:paraId="7A4C818D" w14:textId="77777777" w:rsidR="00050446" w:rsidRDefault="00050446" w:rsidP="00050446">
      <w:pPr>
        <w:pStyle w:val="21"/>
      </w:pPr>
      <w:r>
        <w:t>Parrot</w:t>
      </w:r>
    </w:p>
    <w:p w14:paraId="64130085" w14:textId="77777777" w:rsidR="00050446" w:rsidRDefault="00050446" w:rsidP="00362394">
      <w:r>
        <w:t>Первый релиз: 2013</w:t>
      </w:r>
    </w:p>
    <w:p w14:paraId="4807E9B9" w14:textId="77777777" w:rsidR="00050446" w:rsidRDefault="00050446" w:rsidP="00362394">
      <w:r>
        <w:lastRenderedPageBreak/>
        <w:t>Основан на: Debian</w:t>
      </w:r>
    </w:p>
    <w:p w14:paraId="729E3E43" w14:textId="77777777" w:rsidR="00050446" w:rsidRDefault="00050446" w:rsidP="00362394">
      <w:r>
        <w:t>Платформы: x86, x64, ARM</w:t>
      </w:r>
    </w:p>
    <w:p w14:paraId="02B2948A" w14:textId="674802EC" w:rsidR="00050446" w:rsidRDefault="00050446" w:rsidP="00362394">
      <w:r>
        <w:t>Графическая оболочка: MATE</w:t>
      </w:r>
    </w:p>
    <w:p w14:paraId="28244637" w14:textId="7C0C48DB" w:rsidR="00050446" w:rsidRPr="001759F1" w:rsidRDefault="00050446" w:rsidP="00362394">
      <w:pPr>
        <w:rPr>
          <w:lang w:val="ru-RU"/>
        </w:rPr>
      </w:pPr>
      <w:r w:rsidRPr="00934530">
        <w:rPr>
          <w:lang w:val="ru-RU"/>
        </w:rPr>
        <w:t>Этот красивый дистрибутив разработан специально для тестов безопасности компьютерных систем, поиска и оценки различного ряда уязвимостей.</w:t>
      </w:r>
      <w:r w:rsidR="005565DB">
        <w:rPr>
          <w:lang w:val="ru-RU"/>
        </w:rPr>
        <w:t xml:space="preserve"> </w:t>
      </w:r>
      <w:r w:rsidR="002A5B49">
        <w:rPr>
          <w:lang w:val="ru-RU"/>
        </w:rPr>
        <w:t>В</w:t>
      </w:r>
      <w:r w:rsidRPr="002A5B49">
        <w:rPr>
          <w:lang w:val="ru-RU"/>
        </w:rPr>
        <w:t xml:space="preserve"> разделе </w:t>
      </w:r>
      <w:r>
        <w:t>Application</w:t>
      </w:r>
      <w:r w:rsidRPr="002A5B49">
        <w:rPr>
          <w:lang w:val="ru-RU"/>
        </w:rPr>
        <w:t xml:space="preserve"> </w:t>
      </w:r>
      <w:r w:rsidR="002A5B49">
        <w:rPr>
          <w:lang w:val="ru-RU"/>
        </w:rPr>
        <w:t>находится довольно интересная</w:t>
      </w:r>
      <w:r w:rsidRPr="002A5B49">
        <w:rPr>
          <w:lang w:val="ru-RU"/>
        </w:rPr>
        <w:t xml:space="preserve"> утилит</w:t>
      </w:r>
      <w:r w:rsidR="002A5B49">
        <w:rPr>
          <w:lang w:val="ru-RU"/>
        </w:rPr>
        <w:t>а</w:t>
      </w:r>
      <w:r w:rsidRPr="002A5B49">
        <w:rPr>
          <w:lang w:val="ru-RU"/>
        </w:rPr>
        <w:t xml:space="preserve"> </w:t>
      </w:r>
      <w:r>
        <w:t>Anon</w:t>
      </w:r>
      <w:r w:rsidRPr="002A5B49">
        <w:rPr>
          <w:lang w:val="ru-RU"/>
        </w:rPr>
        <w:t xml:space="preserve"> </w:t>
      </w:r>
      <w:r>
        <w:t>Surf</w:t>
      </w:r>
      <w:r w:rsidRPr="002A5B49">
        <w:rPr>
          <w:lang w:val="ru-RU"/>
        </w:rPr>
        <w:t xml:space="preserve">. </w:t>
      </w:r>
      <w:r w:rsidRPr="00AA594D">
        <w:rPr>
          <w:lang w:val="ru-RU"/>
        </w:rPr>
        <w:t xml:space="preserve">Одна из особенностей </w:t>
      </w:r>
      <w:r>
        <w:t>Parrot</w:t>
      </w:r>
      <w:r w:rsidR="00AA594D">
        <w:rPr>
          <w:lang w:val="ru-RU"/>
        </w:rPr>
        <w:t>:</w:t>
      </w:r>
      <w:r w:rsidRPr="00AA594D">
        <w:rPr>
          <w:lang w:val="ru-RU"/>
        </w:rPr>
        <w:t xml:space="preserve"> в ней предустановлены некоторые средства анонимизации, и при выборе </w:t>
      </w:r>
      <w:r>
        <w:t>Anonsurf</w:t>
      </w:r>
      <w:r w:rsidRPr="00AA594D">
        <w:rPr>
          <w:lang w:val="ru-RU"/>
        </w:rPr>
        <w:t xml:space="preserve"> </w:t>
      </w:r>
      <w:r>
        <w:t>Start</w:t>
      </w:r>
      <w:r w:rsidRPr="00AA594D">
        <w:rPr>
          <w:lang w:val="ru-RU"/>
        </w:rPr>
        <w:t xml:space="preserve"> весь трафик системы будет перенаправлен через </w:t>
      </w:r>
      <w:r>
        <w:t>Tor</w:t>
      </w:r>
      <w:r w:rsidRPr="00AA594D">
        <w:rPr>
          <w:lang w:val="ru-RU"/>
        </w:rPr>
        <w:t xml:space="preserve">. </w:t>
      </w:r>
      <w:r w:rsidRPr="009663A2">
        <w:rPr>
          <w:lang w:val="ru-RU"/>
        </w:rPr>
        <w:t xml:space="preserve">В этом же разделе есть возможность использовать </w:t>
      </w:r>
      <w:r>
        <w:t>DNS</w:t>
      </w:r>
      <w:r w:rsidRPr="009663A2">
        <w:rPr>
          <w:lang w:val="ru-RU"/>
        </w:rPr>
        <w:t xml:space="preserve"> проекта </w:t>
      </w:r>
      <w:r>
        <w:t>OpenNIC</w:t>
      </w:r>
      <w:r w:rsidRPr="009663A2">
        <w:rPr>
          <w:lang w:val="ru-RU"/>
        </w:rPr>
        <w:t xml:space="preserve"> — это вненациональная альтернатива реестрам доменов верхнего уровня. </w:t>
      </w:r>
      <w:r w:rsidRPr="001759F1">
        <w:rPr>
          <w:lang w:val="ru-RU"/>
        </w:rPr>
        <w:t>Здесь же</w:t>
      </w:r>
      <w:r w:rsidR="001759F1">
        <w:rPr>
          <w:lang w:val="ru-RU"/>
        </w:rPr>
        <w:t xml:space="preserve"> при</w:t>
      </w:r>
      <w:r w:rsidRPr="001759F1">
        <w:rPr>
          <w:lang w:val="ru-RU"/>
        </w:rPr>
        <w:t xml:space="preserve"> выб</w:t>
      </w:r>
      <w:r w:rsidR="001759F1">
        <w:rPr>
          <w:lang w:val="ru-RU"/>
        </w:rPr>
        <w:t>оре</w:t>
      </w:r>
      <w:r w:rsidRPr="001759F1">
        <w:rPr>
          <w:lang w:val="ru-RU"/>
        </w:rPr>
        <w:t xml:space="preserve"> параметр</w:t>
      </w:r>
      <w:r w:rsidR="001759F1">
        <w:rPr>
          <w:lang w:val="ru-RU"/>
        </w:rPr>
        <w:t>а</w:t>
      </w:r>
      <w:r w:rsidRPr="001759F1">
        <w:rPr>
          <w:lang w:val="ru-RU"/>
        </w:rPr>
        <w:t xml:space="preserve"> </w:t>
      </w:r>
      <w:r>
        <w:t>Check</w:t>
      </w:r>
      <w:r w:rsidRPr="001759F1">
        <w:rPr>
          <w:lang w:val="ru-RU"/>
        </w:rPr>
        <w:t xml:space="preserve"> </w:t>
      </w:r>
      <w:r>
        <w:t>IP</w:t>
      </w:r>
      <w:r w:rsidRPr="001759F1">
        <w:rPr>
          <w:lang w:val="ru-RU"/>
        </w:rPr>
        <w:t xml:space="preserve"> можно проверить текущий внешний </w:t>
      </w:r>
      <w:r>
        <w:t>IP</w:t>
      </w:r>
      <w:r w:rsidRPr="001759F1">
        <w:rPr>
          <w:lang w:val="ru-RU"/>
        </w:rPr>
        <w:t>.</w:t>
      </w:r>
    </w:p>
    <w:p w14:paraId="12A661C8" w14:textId="7D4F8CBB" w:rsidR="00050446" w:rsidRPr="00AD2B2C" w:rsidRDefault="00050446" w:rsidP="00362394">
      <w:pPr>
        <w:rPr>
          <w:lang w:val="ru-RU"/>
        </w:rPr>
      </w:pPr>
      <w:r w:rsidRPr="009663A2">
        <w:rPr>
          <w:lang w:val="ru-RU"/>
        </w:rPr>
        <w:t xml:space="preserve">Второй раздел — </w:t>
      </w:r>
      <w:r>
        <w:t>Cryptography</w:t>
      </w:r>
      <w:r w:rsidRPr="009663A2">
        <w:rPr>
          <w:lang w:val="ru-RU"/>
        </w:rPr>
        <w:t xml:space="preserve">. Здесь стоит обратить внимание на утилиту </w:t>
      </w:r>
      <w:r>
        <w:t>GPA</w:t>
      </w:r>
      <w:r w:rsidRPr="009663A2">
        <w:rPr>
          <w:lang w:val="ru-RU"/>
        </w:rPr>
        <w:t xml:space="preserve"> — это графический интерфейс программы </w:t>
      </w:r>
      <w:r>
        <w:t>GnuPG</w:t>
      </w:r>
      <w:r w:rsidRPr="009663A2">
        <w:rPr>
          <w:lang w:val="ru-RU"/>
        </w:rPr>
        <w:t xml:space="preserve">, предназначенной для шифрования информации и создания электронных цифровых подписей. Это, по сути, альтернатива шифрованию </w:t>
      </w:r>
      <w:r>
        <w:t>PGP</w:t>
      </w:r>
      <w:r w:rsidRPr="00AD2B2C">
        <w:rPr>
          <w:lang w:val="ru-RU"/>
        </w:rPr>
        <w:t xml:space="preserve">. </w:t>
      </w:r>
      <w:r w:rsidR="00AD2B2C">
        <w:rPr>
          <w:lang w:val="ru-RU"/>
        </w:rPr>
        <w:t>Если необходим именно</w:t>
      </w:r>
      <w:r w:rsidRPr="00AD2B2C">
        <w:rPr>
          <w:lang w:val="ru-RU"/>
        </w:rPr>
        <w:t xml:space="preserve"> </w:t>
      </w:r>
      <w:r>
        <w:t>GPG</w:t>
      </w:r>
      <w:r w:rsidRPr="00AD2B2C">
        <w:rPr>
          <w:lang w:val="ru-RU"/>
        </w:rPr>
        <w:t xml:space="preserve">, то </w:t>
      </w:r>
      <w:r w:rsidR="00AD2B2C">
        <w:rPr>
          <w:lang w:val="ru-RU"/>
        </w:rPr>
        <w:t>есть</w:t>
      </w:r>
      <w:r w:rsidRPr="00AD2B2C">
        <w:rPr>
          <w:lang w:val="ru-RU"/>
        </w:rPr>
        <w:t xml:space="preserve"> утилита </w:t>
      </w:r>
      <w:r>
        <w:t>zuluCrypt</w:t>
      </w:r>
      <w:r w:rsidRPr="00AD2B2C">
        <w:rPr>
          <w:lang w:val="ru-RU"/>
        </w:rPr>
        <w:t xml:space="preserve"> — аналог </w:t>
      </w:r>
      <w:r>
        <w:t>VeraCrypt</w:t>
      </w:r>
      <w:r w:rsidRPr="00AD2B2C">
        <w:rPr>
          <w:lang w:val="ru-RU"/>
        </w:rPr>
        <w:t>, который позволяет шифровать папки, разделы, флешки и прочее.</w:t>
      </w:r>
    </w:p>
    <w:p w14:paraId="1401F92B" w14:textId="79827FCD" w:rsidR="00050446" w:rsidRPr="00F469A8" w:rsidRDefault="00050446" w:rsidP="00362394">
      <w:pPr>
        <w:rPr>
          <w:lang w:val="ru-RU"/>
        </w:rPr>
      </w:pPr>
      <w:r w:rsidRPr="00F469A8">
        <w:rPr>
          <w:lang w:val="ru-RU"/>
        </w:rPr>
        <w:t xml:space="preserve">Следующий раздел — </w:t>
      </w:r>
      <w:r>
        <w:t>Parrot</w:t>
      </w:r>
      <w:r w:rsidRPr="00F469A8">
        <w:rPr>
          <w:lang w:val="ru-RU"/>
        </w:rPr>
        <w:t xml:space="preserve">. В нем собраны утилиты для тестирования защищенности компьютерных систем. Многие из представленных утилит </w:t>
      </w:r>
      <w:r w:rsidR="00F469A8">
        <w:rPr>
          <w:lang w:val="ru-RU"/>
        </w:rPr>
        <w:t>также можно найти в</w:t>
      </w:r>
      <w:r w:rsidRPr="00F469A8">
        <w:rPr>
          <w:lang w:val="ru-RU"/>
        </w:rPr>
        <w:t xml:space="preserve"> </w:t>
      </w:r>
      <w:r>
        <w:t>Kali</w:t>
      </w:r>
      <w:r w:rsidRPr="00F469A8">
        <w:rPr>
          <w:lang w:val="ru-RU"/>
        </w:rPr>
        <w:t xml:space="preserve"> </w:t>
      </w:r>
      <w:r>
        <w:t>Linux</w:t>
      </w:r>
      <w:r w:rsidRPr="00F469A8">
        <w:rPr>
          <w:lang w:val="ru-RU"/>
        </w:rPr>
        <w:t>, но есть и</w:t>
      </w:r>
      <w:r w:rsidR="00F469A8">
        <w:rPr>
          <w:lang w:val="ru-RU"/>
        </w:rPr>
        <w:t xml:space="preserve"> некоторые</w:t>
      </w:r>
      <w:r w:rsidRPr="00F469A8">
        <w:rPr>
          <w:lang w:val="ru-RU"/>
        </w:rPr>
        <w:t xml:space="preserve"> уникальные.</w:t>
      </w:r>
    </w:p>
    <w:p w14:paraId="3DAD372C" w14:textId="6D611AE5" w:rsidR="00050446" w:rsidRPr="002B462C" w:rsidRDefault="00050446" w:rsidP="00D83702">
      <w:pPr>
        <w:rPr>
          <w:lang w:val="ru-RU"/>
        </w:rPr>
      </w:pPr>
      <w:r w:rsidRPr="009663A2">
        <w:rPr>
          <w:lang w:val="ru-RU"/>
        </w:rPr>
        <w:t xml:space="preserve">Подробнее хотелось бы остановиться на вкладке «Интернет». </w:t>
      </w:r>
      <w:r w:rsidRPr="002B462C">
        <w:rPr>
          <w:lang w:val="ru-RU"/>
        </w:rPr>
        <w:t xml:space="preserve">Здесь </w:t>
      </w:r>
      <w:r w:rsidR="002B462C">
        <w:rPr>
          <w:lang w:val="ru-RU"/>
        </w:rPr>
        <w:t>есть</w:t>
      </w:r>
      <w:r w:rsidRPr="002B462C">
        <w:rPr>
          <w:lang w:val="ru-RU"/>
        </w:rPr>
        <w:t xml:space="preserve"> предустановленный </w:t>
      </w:r>
      <w:r>
        <w:t>Tor</w:t>
      </w:r>
      <w:r w:rsidRPr="002B462C">
        <w:rPr>
          <w:lang w:val="ru-RU"/>
        </w:rPr>
        <w:t xml:space="preserve"> </w:t>
      </w:r>
      <w:r>
        <w:t>Browser</w:t>
      </w:r>
      <w:r w:rsidRPr="002B462C">
        <w:rPr>
          <w:lang w:val="ru-RU"/>
        </w:rPr>
        <w:t xml:space="preserve"> и биткойн-кошелек </w:t>
      </w:r>
      <w:r>
        <w:t>Electrum</w:t>
      </w:r>
      <w:r w:rsidRPr="002B462C">
        <w:rPr>
          <w:lang w:val="ru-RU"/>
        </w:rPr>
        <w:t>, а также утилит</w:t>
      </w:r>
      <w:r w:rsidR="002B462C">
        <w:rPr>
          <w:lang w:val="ru-RU"/>
        </w:rPr>
        <w:t>а</w:t>
      </w:r>
      <w:r w:rsidRPr="002B462C">
        <w:rPr>
          <w:lang w:val="ru-RU"/>
        </w:rPr>
        <w:t xml:space="preserve"> </w:t>
      </w:r>
      <w:r>
        <w:t>XSSer</w:t>
      </w:r>
      <w:r w:rsidRPr="002B462C">
        <w:rPr>
          <w:lang w:val="ru-RU"/>
        </w:rPr>
        <w:t xml:space="preserve"> — фреймворк для обнаружения и эксплуатации </w:t>
      </w:r>
      <w:r>
        <w:t>XSS</w:t>
      </w:r>
      <w:r w:rsidRPr="002B462C">
        <w:rPr>
          <w:lang w:val="ru-RU"/>
        </w:rPr>
        <w:t xml:space="preserve">-уязвимостей в веб-приложениях. </w:t>
      </w:r>
      <w:r w:rsidRPr="009663A2">
        <w:rPr>
          <w:lang w:val="ru-RU"/>
        </w:rPr>
        <w:t xml:space="preserve">Тут же есть почтовый клиент </w:t>
      </w:r>
      <w:r>
        <w:t>Claws</w:t>
      </w:r>
      <w:r w:rsidRPr="009663A2">
        <w:rPr>
          <w:lang w:val="ru-RU"/>
        </w:rPr>
        <w:t xml:space="preserve"> </w:t>
      </w:r>
      <w:r>
        <w:t>Mail</w:t>
      </w:r>
      <w:r w:rsidRPr="009663A2">
        <w:rPr>
          <w:lang w:val="ru-RU"/>
        </w:rPr>
        <w:t xml:space="preserve">, это полноценный почтовый клиент с поддержкой шифрования </w:t>
      </w:r>
      <w:r>
        <w:t>GPG</w:t>
      </w:r>
      <w:r w:rsidRPr="009663A2">
        <w:rPr>
          <w:lang w:val="ru-RU"/>
        </w:rPr>
        <w:t xml:space="preserve">. Бонусом идет </w:t>
      </w:r>
      <w:r>
        <w:t>Ricochet</w:t>
      </w:r>
      <w:r w:rsidRPr="009663A2">
        <w:rPr>
          <w:lang w:val="ru-RU"/>
        </w:rPr>
        <w:t xml:space="preserve"> </w:t>
      </w:r>
      <w:r>
        <w:t>IM</w:t>
      </w:r>
      <w:r w:rsidRPr="009663A2">
        <w:rPr>
          <w:lang w:val="ru-RU"/>
        </w:rPr>
        <w:t xml:space="preserve"> — децентрализованный анонимный мессенджер, работающий через сеть </w:t>
      </w:r>
      <w:r>
        <w:t>Tor</w:t>
      </w:r>
      <w:r w:rsidRPr="009663A2">
        <w:rPr>
          <w:lang w:val="ru-RU"/>
        </w:rPr>
        <w:t>.</w:t>
      </w:r>
      <w:r w:rsidR="00D83702">
        <w:rPr>
          <w:lang w:val="ru-RU"/>
        </w:rPr>
        <w:t xml:space="preserve"> </w:t>
      </w:r>
      <w:r w:rsidRPr="002B462C">
        <w:rPr>
          <w:lang w:val="ru-RU"/>
        </w:rPr>
        <w:t xml:space="preserve">Как видно, </w:t>
      </w:r>
      <w:r>
        <w:t>Parrot</w:t>
      </w:r>
      <w:r w:rsidRPr="002B462C">
        <w:rPr>
          <w:lang w:val="ru-RU"/>
        </w:rPr>
        <w:t xml:space="preserve"> </w:t>
      </w:r>
      <w:r>
        <w:t>OS</w:t>
      </w:r>
      <w:r w:rsidRPr="002B462C">
        <w:rPr>
          <w:lang w:val="ru-RU"/>
        </w:rPr>
        <w:t xml:space="preserve"> подходит не только для тестов на проникновение, она может и служить ОС для ежедневного</w:t>
      </w:r>
      <w:r w:rsidR="00D83702">
        <w:rPr>
          <w:lang w:val="ru-RU"/>
        </w:rPr>
        <w:t xml:space="preserve"> пользования</w:t>
      </w:r>
      <w:r w:rsidRPr="002B462C">
        <w:rPr>
          <w:lang w:val="ru-RU"/>
        </w:rPr>
        <w:t>.</w:t>
      </w:r>
    </w:p>
    <w:p w14:paraId="2A645A6C" w14:textId="77777777" w:rsidR="00050446" w:rsidRDefault="00050446" w:rsidP="00050446">
      <w:pPr>
        <w:pStyle w:val="21"/>
      </w:pPr>
      <w:r>
        <w:lastRenderedPageBreak/>
        <w:t>BlackArch</w:t>
      </w:r>
    </w:p>
    <w:p w14:paraId="66EDAF75" w14:textId="77777777" w:rsidR="00050446" w:rsidRDefault="00050446" w:rsidP="00362394">
      <w:r>
        <w:t>Первый релиз: неизвестно</w:t>
      </w:r>
    </w:p>
    <w:p w14:paraId="47710D9F" w14:textId="77777777" w:rsidR="00050446" w:rsidRDefault="00050446" w:rsidP="00362394">
      <w:r>
        <w:t>Основан на: Arch</w:t>
      </w:r>
    </w:p>
    <w:p w14:paraId="572458BD" w14:textId="77777777" w:rsidR="00050446" w:rsidRDefault="00050446" w:rsidP="00362394">
      <w:r>
        <w:t>Платформы: x64</w:t>
      </w:r>
    </w:p>
    <w:p w14:paraId="286D2B8B" w14:textId="77777777" w:rsidR="00050446" w:rsidRPr="00050446" w:rsidRDefault="00050446" w:rsidP="00362394">
      <w:pPr>
        <w:rPr>
          <w:lang w:val="ru-RU"/>
        </w:rPr>
      </w:pPr>
      <w:r w:rsidRPr="00050446">
        <w:rPr>
          <w:lang w:val="ru-RU"/>
        </w:rPr>
        <w:t>Графическая оболочка: отсутствует, есть несколько менеджеров рабочего стола</w:t>
      </w:r>
    </w:p>
    <w:p w14:paraId="4A308FC1" w14:textId="2B697D9D" w:rsidR="00050446" w:rsidRPr="00507BDD" w:rsidRDefault="00050446" w:rsidP="00362394">
      <w:pPr>
        <w:rPr>
          <w:lang w:val="ru-RU"/>
        </w:rPr>
      </w:pPr>
      <w:r>
        <w:t>BlackArch</w:t>
      </w:r>
      <w:r w:rsidRPr="009663A2">
        <w:rPr>
          <w:lang w:val="ru-RU"/>
        </w:rPr>
        <w:t xml:space="preserve"> — самый крупный по объему образа дистрибутив. </w:t>
      </w:r>
      <w:r w:rsidRPr="00507BDD">
        <w:rPr>
          <w:lang w:val="ru-RU"/>
        </w:rPr>
        <w:t xml:space="preserve">Актуальная версия занимает больше 14 Гбайт! </w:t>
      </w:r>
      <w:r w:rsidR="00507BDD">
        <w:rPr>
          <w:lang w:val="ru-RU"/>
        </w:rPr>
        <w:t xml:space="preserve">После установки </w:t>
      </w:r>
      <w:r w:rsidRPr="00507BDD">
        <w:rPr>
          <w:lang w:val="ru-RU"/>
        </w:rPr>
        <w:t xml:space="preserve">нужно ввести логин и пароль, о которых </w:t>
      </w:r>
      <w:r w:rsidR="00507BDD">
        <w:rPr>
          <w:lang w:val="ru-RU"/>
        </w:rPr>
        <w:t xml:space="preserve">есть информация </w:t>
      </w:r>
      <w:r w:rsidRPr="00507BDD">
        <w:rPr>
          <w:lang w:val="ru-RU"/>
        </w:rPr>
        <w:t>на сайте в инструкции по установке.</w:t>
      </w:r>
      <w:r w:rsidR="00507BDD">
        <w:rPr>
          <w:lang w:val="ru-RU"/>
        </w:rPr>
        <w:t xml:space="preserve"> </w:t>
      </w:r>
      <w:r w:rsidRPr="00507BDD">
        <w:rPr>
          <w:lang w:val="ru-RU"/>
        </w:rPr>
        <w:t>Дал</w:t>
      </w:r>
      <w:r w:rsidR="00507BDD">
        <w:rPr>
          <w:lang w:val="ru-RU"/>
        </w:rPr>
        <w:t>е</w:t>
      </w:r>
      <w:r w:rsidRPr="00507BDD">
        <w:rPr>
          <w:lang w:val="ru-RU"/>
        </w:rPr>
        <w:t xml:space="preserve">е: после логина не видно никаких намеков на меню или что-то в этом роде. </w:t>
      </w:r>
      <w:r w:rsidR="00507BDD">
        <w:rPr>
          <w:lang w:val="ru-RU"/>
        </w:rPr>
        <w:t>О</w:t>
      </w:r>
      <w:r w:rsidRPr="00507BDD">
        <w:rPr>
          <w:lang w:val="ru-RU"/>
        </w:rPr>
        <w:t>но вызывается по клику правой кнопкой мыши в любом месте рабочего стола.</w:t>
      </w:r>
    </w:p>
    <w:p w14:paraId="5C7D5CE6" w14:textId="3F7F878E" w:rsidR="00050446" w:rsidRPr="009663A2" w:rsidRDefault="00050446" w:rsidP="00362394">
      <w:pPr>
        <w:rPr>
          <w:lang w:val="ru-RU"/>
        </w:rPr>
      </w:pPr>
      <w:r w:rsidRPr="009663A2">
        <w:rPr>
          <w:lang w:val="ru-RU"/>
        </w:rPr>
        <w:t xml:space="preserve">Все приложения удобно разложены по категориям в подменю </w:t>
      </w:r>
      <w:r>
        <w:t>blackarch</w:t>
      </w:r>
      <w:r w:rsidRPr="009663A2">
        <w:rPr>
          <w:lang w:val="ru-RU"/>
        </w:rPr>
        <w:t xml:space="preserve"> основного меню. Представлены 49 категорий, в которых есть инструменты на любой случай жизни. </w:t>
      </w:r>
      <w:r w:rsidR="00465B69">
        <w:rPr>
          <w:lang w:val="ru-RU"/>
        </w:rPr>
        <w:t>Т</w:t>
      </w:r>
      <w:r w:rsidRPr="00465B69">
        <w:rPr>
          <w:lang w:val="ru-RU"/>
        </w:rPr>
        <w:t xml:space="preserve">ут представлены все популярные </w:t>
      </w:r>
      <w:r w:rsidR="00465B69">
        <w:rPr>
          <w:lang w:val="ru-RU"/>
        </w:rPr>
        <w:t>утилиты</w:t>
      </w:r>
      <w:r w:rsidRPr="00465B69">
        <w:rPr>
          <w:lang w:val="ru-RU"/>
        </w:rPr>
        <w:t xml:space="preserve"> для взлома, включая</w:t>
      </w:r>
      <w:r w:rsidR="004F793A">
        <w:rPr>
          <w:lang w:val="ru-RU"/>
        </w:rPr>
        <w:t xml:space="preserve"> </w:t>
      </w:r>
      <w:r w:rsidRPr="00465B69">
        <w:rPr>
          <w:lang w:val="ru-RU"/>
        </w:rPr>
        <w:t xml:space="preserve">такие, как </w:t>
      </w:r>
      <w:r>
        <w:t>Metasploit</w:t>
      </w:r>
      <w:r w:rsidRPr="00465B69">
        <w:rPr>
          <w:lang w:val="ru-RU"/>
        </w:rPr>
        <w:t xml:space="preserve"> и </w:t>
      </w:r>
      <w:r>
        <w:t>BeEF</w:t>
      </w:r>
      <w:r w:rsidRPr="00465B69">
        <w:rPr>
          <w:lang w:val="ru-RU"/>
        </w:rPr>
        <w:t xml:space="preserve"> </w:t>
      </w:r>
      <w:r>
        <w:t>XSS</w:t>
      </w:r>
      <w:r w:rsidRPr="00465B69">
        <w:rPr>
          <w:lang w:val="ru-RU"/>
        </w:rPr>
        <w:t>.</w:t>
      </w:r>
    </w:p>
    <w:p w14:paraId="0928D66F" w14:textId="43E87AA6" w:rsidR="00050446" w:rsidRPr="004F793A" w:rsidRDefault="00050446" w:rsidP="00362394">
      <w:pPr>
        <w:rPr>
          <w:lang w:val="ru-RU"/>
        </w:rPr>
      </w:pPr>
      <w:r w:rsidRPr="004F793A">
        <w:rPr>
          <w:lang w:val="ru-RU"/>
        </w:rPr>
        <w:t xml:space="preserve">Терминал, как и в целом графическая оболочка системы, выглядит </w:t>
      </w:r>
      <w:r w:rsidR="004F793A">
        <w:rPr>
          <w:lang w:val="ru-RU"/>
        </w:rPr>
        <w:t>скудно</w:t>
      </w:r>
      <w:r w:rsidRPr="004F793A">
        <w:rPr>
          <w:lang w:val="ru-RU"/>
        </w:rPr>
        <w:t xml:space="preserve">, зато версии </w:t>
      </w:r>
      <w:r w:rsidR="004F793A">
        <w:rPr>
          <w:lang w:val="ru-RU"/>
        </w:rPr>
        <w:t>ПО</w:t>
      </w:r>
      <w:r w:rsidRPr="004F793A">
        <w:rPr>
          <w:lang w:val="ru-RU"/>
        </w:rPr>
        <w:t xml:space="preserve"> актуальные.</w:t>
      </w:r>
      <w:r w:rsidR="004F793A">
        <w:rPr>
          <w:lang w:val="ru-RU"/>
        </w:rPr>
        <w:t xml:space="preserve"> В итоге, данная ОС подойдет больше для профессионалов и завсегдатаев </w:t>
      </w:r>
      <w:r w:rsidR="004F793A">
        <w:t>Linux</w:t>
      </w:r>
      <w:r w:rsidR="004F793A">
        <w:rPr>
          <w:lang w:val="ru-RU"/>
        </w:rPr>
        <w:t>, новичку здесь разобраться будет крайне тяжело.</w:t>
      </w:r>
    </w:p>
    <w:p w14:paraId="50D5AD44" w14:textId="77777777" w:rsidR="00050446" w:rsidRDefault="00050446" w:rsidP="00050446">
      <w:pPr>
        <w:pStyle w:val="21"/>
      </w:pPr>
      <w:r>
        <w:t>BackBox</w:t>
      </w:r>
    </w:p>
    <w:p w14:paraId="3064DA8D" w14:textId="77777777" w:rsidR="00050446" w:rsidRDefault="00050446" w:rsidP="00362394">
      <w:r>
        <w:t>Первый релиз: 2010</w:t>
      </w:r>
    </w:p>
    <w:p w14:paraId="28212CB0" w14:textId="77777777" w:rsidR="00050446" w:rsidRDefault="00050446" w:rsidP="00362394">
      <w:r>
        <w:t>Основан на: Ubuntu</w:t>
      </w:r>
    </w:p>
    <w:p w14:paraId="1BBC3122" w14:textId="77777777" w:rsidR="00050446" w:rsidRDefault="00050446" w:rsidP="00362394">
      <w:r>
        <w:t>Платформы: x64</w:t>
      </w:r>
    </w:p>
    <w:p w14:paraId="1DB5ACFC" w14:textId="77777777" w:rsidR="00050446" w:rsidRDefault="00050446" w:rsidP="00362394">
      <w:r>
        <w:t>Графическая оболочка: Xfce</w:t>
      </w:r>
    </w:p>
    <w:p w14:paraId="1177D71E" w14:textId="42AB0B70" w:rsidR="00050446" w:rsidRPr="007D2813" w:rsidRDefault="00050446" w:rsidP="00362394">
      <w:pPr>
        <w:rPr>
          <w:lang w:val="ru-RU"/>
        </w:rPr>
      </w:pPr>
      <w:r>
        <w:t>BackBox</w:t>
      </w:r>
      <w:r w:rsidRPr="004F793A">
        <w:rPr>
          <w:lang w:val="ru-RU"/>
        </w:rPr>
        <w:t xml:space="preserve"> основан на </w:t>
      </w:r>
      <w:r>
        <w:t>Ubuntu</w:t>
      </w:r>
      <w:r w:rsidRPr="004F793A">
        <w:rPr>
          <w:lang w:val="ru-RU"/>
        </w:rPr>
        <w:t xml:space="preserve"> (точнее, </w:t>
      </w:r>
      <w:r>
        <w:t>Xubuntu</w:t>
      </w:r>
      <w:r w:rsidRPr="004F793A">
        <w:rPr>
          <w:lang w:val="ru-RU"/>
        </w:rPr>
        <w:t xml:space="preserve">), что делает удобным его использование как домашней ОС, к тому же по </w:t>
      </w:r>
      <w:r>
        <w:t>Ubuntu</w:t>
      </w:r>
      <w:r w:rsidRPr="004F793A">
        <w:rPr>
          <w:lang w:val="ru-RU"/>
        </w:rPr>
        <w:t xml:space="preserve"> доступн</w:t>
      </w:r>
      <w:r w:rsidR="004F793A">
        <w:rPr>
          <w:lang w:val="ru-RU"/>
        </w:rPr>
        <w:t>о</w:t>
      </w:r>
      <w:r w:rsidRPr="004F793A">
        <w:rPr>
          <w:lang w:val="ru-RU"/>
        </w:rPr>
        <w:t xml:space="preserve"> </w:t>
      </w:r>
      <w:r w:rsidR="004F793A">
        <w:rPr>
          <w:lang w:val="ru-RU"/>
        </w:rPr>
        <w:t>множество</w:t>
      </w:r>
      <w:r w:rsidRPr="004F793A">
        <w:rPr>
          <w:lang w:val="ru-RU"/>
        </w:rPr>
        <w:t xml:space="preserve"> документации и форумов с ответами на распространенные вопросы.</w:t>
      </w:r>
      <w:r w:rsidR="004F793A">
        <w:rPr>
          <w:lang w:val="ru-RU"/>
        </w:rPr>
        <w:t xml:space="preserve"> </w:t>
      </w:r>
      <w:r w:rsidRPr="004F793A">
        <w:rPr>
          <w:lang w:val="ru-RU"/>
        </w:rPr>
        <w:t>Инструментов из коробки поставляется не так и много, всего около 200 штук, но для первых шагов в ИБ вполне достаточно.</w:t>
      </w:r>
      <w:r w:rsidR="007C28D4">
        <w:rPr>
          <w:lang w:val="ru-RU"/>
        </w:rPr>
        <w:t xml:space="preserve"> Отлично подойдет для </w:t>
      </w:r>
      <w:r w:rsidR="007C28D4">
        <w:rPr>
          <w:lang w:val="ru-RU"/>
        </w:rPr>
        <w:lastRenderedPageBreak/>
        <w:t xml:space="preserve">ежедневного использования. </w:t>
      </w:r>
      <w:r w:rsidRPr="00F0018C">
        <w:rPr>
          <w:lang w:val="ru-RU"/>
        </w:rPr>
        <w:t>Важный плюс</w:t>
      </w:r>
      <w:r w:rsidR="00F0018C">
        <w:rPr>
          <w:lang w:val="ru-RU"/>
        </w:rPr>
        <w:t xml:space="preserve"> </w:t>
      </w:r>
      <w:r w:rsidRPr="00F0018C">
        <w:rPr>
          <w:lang w:val="ru-RU"/>
        </w:rPr>
        <w:t>— все инструменты очень удобно сгруппированы в меню.</w:t>
      </w:r>
      <w:r w:rsidR="007D2813" w:rsidRPr="009663A2">
        <w:rPr>
          <w:lang w:val="ru-RU"/>
        </w:rPr>
        <w:t xml:space="preserve"> </w:t>
      </w:r>
      <w:r w:rsidR="007D2813">
        <w:t>[4]</w:t>
      </w:r>
    </w:p>
    <w:p w14:paraId="0A2B50F0" w14:textId="77777777" w:rsidR="00050446" w:rsidRPr="00016498" w:rsidRDefault="00050446" w:rsidP="0077012F">
      <w:pPr>
        <w:ind w:firstLine="0"/>
        <w:rPr>
          <w:lang w:val="ru-RU"/>
        </w:rPr>
      </w:pPr>
    </w:p>
    <w:p w14:paraId="7CD384F5" w14:textId="73B45CCA" w:rsidR="00D11461" w:rsidRDefault="00FC274C" w:rsidP="00BD0D51">
      <w:pPr>
        <w:pStyle w:val="1"/>
        <w:jc w:val="left"/>
        <w:rPr>
          <w:lang w:val="en-US"/>
        </w:rPr>
      </w:pPr>
      <w:r>
        <w:t xml:space="preserve">Исследование </w:t>
      </w:r>
      <w:r>
        <w:rPr>
          <w:lang w:val="en-US"/>
        </w:rPr>
        <w:t>Kali Linux</w:t>
      </w:r>
    </w:p>
    <w:p w14:paraId="6958B58E" w14:textId="0ECFB4A5" w:rsidR="003B4923" w:rsidRPr="003B4923" w:rsidRDefault="003B4923" w:rsidP="003B4923">
      <w:pPr>
        <w:pStyle w:val="21"/>
      </w:pPr>
      <w:r>
        <w:t>Краткий обзор всех средств</w:t>
      </w:r>
    </w:p>
    <w:p w14:paraId="5C576025" w14:textId="5A84C83D" w:rsidR="003B4923" w:rsidRDefault="00EC3074" w:rsidP="003B4923">
      <w:pPr>
        <w:rPr>
          <w:lang w:val="ru-RU" w:eastAsia="ru-RU"/>
        </w:rPr>
      </w:pPr>
      <w:r>
        <w:rPr>
          <w:lang w:val="ru-RU" w:eastAsia="ru-RU"/>
        </w:rPr>
        <w:t xml:space="preserve">Для исследования на практике был выбран дистрибутив </w:t>
      </w:r>
      <w:r>
        <w:rPr>
          <w:lang w:eastAsia="ru-RU"/>
        </w:rPr>
        <w:t>Kali</w:t>
      </w:r>
      <w:r w:rsidRPr="00EC3074">
        <w:rPr>
          <w:lang w:val="ru-RU" w:eastAsia="ru-RU"/>
        </w:rPr>
        <w:t xml:space="preserve"> </w:t>
      </w:r>
      <w:r>
        <w:rPr>
          <w:lang w:eastAsia="ru-RU"/>
        </w:rPr>
        <w:t>Linux</w:t>
      </w:r>
      <w:r>
        <w:rPr>
          <w:lang w:val="ru-RU" w:eastAsia="ru-RU"/>
        </w:rPr>
        <w:t xml:space="preserve">, поскольку является наиболее популярным. </w:t>
      </w:r>
      <w:r w:rsidR="003B4923">
        <w:rPr>
          <w:lang w:val="ru-RU" w:eastAsia="ru-RU"/>
        </w:rPr>
        <w:t xml:space="preserve">Как уже говорилось выше, </w:t>
      </w:r>
      <w:r w:rsidR="003B4923">
        <w:rPr>
          <w:lang w:eastAsia="ru-RU"/>
        </w:rPr>
        <w:t>Kali</w:t>
      </w:r>
      <w:r w:rsidR="003B4923" w:rsidRPr="003B4923">
        <w:rPr>
          <w:lang w:val="ru-RU" w:eastAsia="ru-RU"/>
        </w:rPr>
        <w:t xml:space="preserve"> </w:t>
      </w:r>
      <w:r w:rsidR="003B4923">
        <w:rPr>
          <w:lang w:val="ru-RU" w:eastAsia="ru-RU"/>
        </w:rPr>
        <w:t>предоставляет широкий спектр средств для разведки</w:t>
      </w:r>
      <w:r w:rsidR="009869EF">
        <w:rPr>
          <w:lang w:val="ru-RU" w:eastAsia="ru-RU"/>
        </w:rPr>
        <w:t>,</w:t>
      </w:r>
      <w:r w:rsidR="003B4923">
        <w:rPr>
          <w:lang w:val="ru-RU" w:eastAsia="ru-RU"/>
        </w:rPr>
        <w:t xml:space="preserve"> проникновения</w:t>
      </w:r>
      <w:r w:rsidR="009869EF">
        <w:rPr>
          <w:lang w:val="ru-RU" w:eastAsia="ru-RU"/>
        </w:rPr>
        <w:t xml:space="preserve"> и не только</w:t>
      </w:r>
      <w:r w:rsidR="003B4923">
        <w:rPr>
          <w:lang w:val="ru-RU" w:eastAsia="ru-RU"/>
        </w:rPr>
        <w:t>. Рассмотрим каждое из них.</w:t>
      </w:r>
    </w:p>
    <w:p w14:paraId="13F726CA" w14:textId="77777777" w:rsidR="003A27D1" w:rsidRPr="00C93B50" w:rsidRDefault="003A27D1" w:rsidP="003A27D1">
      <w:pPr>
        <w:pStyle w:val="a2"/>
      </w:pPr>
      <w:r w:rsidRPr="00C93B50">
        <w:t>N</w:t>
      </w:r>
      <w:r w:rsidR="003B4923" w:rsidRPr="00C93B50">
        <w:t>map</w:t>
      </w:r>
      <w:r w:rsidRPr="00C93B50">
        <w:t xml:space="preserve"> </w:t>
      </w:r>
      <w:r w:rsidRPr="00C93B50">
        <w:rPr>
          <w:rFonts w:cs="Times New Roman"/>
        </w:rPr>
        <w:t>—</w:t>
      </w:r>
      <w:r w:rsidRPr="00C93B50">
        <w:t xml:space="preserve"> это бесплатная утилита с открытым исходным кодом для обнаружения сетей и аудита безопасности.</w:t>
      </w:r>
    </w:p>
    <w:p w14:paraId="5506F9D6" w14:textId="2223B3C3" w:rsidR="003B4923" w:rsidRPr="00C93B50" w:rsidRDefault="00FB2A7B" w:rsidP="003A27D1">
      <w:pPr>
        <w:pStyle w:val="a2"/>
      </w:pPr>
      <w:r w:rsidRPr="00C93B50">
        <w:t>H</w:t>
      </w:r>
      <w:r w:rsidR="003B4923" w:rsidRPr="00C93B50">
        <w:t>ydra</w:t>
      </w:r>
      <w:r w:rsidRPr="00C93B50">
        <w:t xml:space="preserve"> </w:t>
      </w:r>
      <w:r w:rsidRPr="00C93B50">
        <w:rPr>
          <w:rFonts w:cs="Times New Roman"/>
        </w:rPr>
        <w:t>—</w:t>
      </w:r>
      <w:r w:rsidRPr="00C93B50">
        <w:t xml:space="preserve"> это взломщик входа в систему, который поддерживает множество протоколов для атаки. Он очень быстрый и гибкий, а новые модули легко добавлять.</w:t>
      </w:r>
    </w:p>
    <w:p w14:paraId="14FA00F2" w14:textId="6892A3A4" w:rsidR="003B4923" w:rsidRPr="00C93B50" w:rsidRDefault="003B4923" w:rsidP="00FB2A7B">
      <w:pPr>
        <w:pStyle w:val="a2"/>
      </w:pPr>
      <w:r w:rsidRPr="00C93B50">
        <w:t>metasploit-framework</w:t>
      </w:r>
      <w:r w:rsidR="00FB2A7B" w:rsidRPr="00C93B50">
        <w:t xml:space="preserve"> </w:t>
      </w:r>
      <w:r w:rsidR="00FB2A7B" w:rsidRPr="00C93B50">
        <w:rPr>
          <w:rFonts w:cs="Times New Roman"/>
        </w:rPr>
        <w:t>—</w:t>
      </w:r>
      <w:r w:rsidR="00FB2A7B" w:rsidRPr="00C93B50">
        <w:t xml:space="preserve"> это платформа с открытым исходным кодом, которая поддерживает исследование уязвимостей, разработку эксплойтов и создание пользовательских инструментов безопасности.</w:t>
      </w:r>
    </w:p>
    <w:p w14:paraId="3DF3D390" w14:textId="755411A0" w:rsidR="003B4923" w:rsidRPr="00C93B50" w:rsidRDefault="004B6B41" w:rsidP="00FB2A7B">
      <w:pPr>
        <w:pStyle w:val="a2"/>
      </w:pPr>
      <w:r w:rsidRPr="00C93B50">
        <w:t>S</w:t>
      </w:r>
      <w:r w:rsidR="003B4923" w:rsidRPr="00C93B50">
        <w:t>qlmap</w:t>
      </w:r>
      <w:r w:rsidRPr="00C93B50">
        <w:t xml:space="preserve"> </w:t>
      </w:r>
      <w:r w:rsidRPr="00C93B50">
        <w:rPr>
          <w:rFonts w:cs="Times New Roman"/>
        </w:rPr>
        <w:t>—</w:t>
      </w:r>
      <w:r w:rsidRPr="00C93B50">
        <w:t xml:space="preserve"> это инструмент тестирования на проникновение с открытым исходным кодом, который автоматизирует процесс обнаружения и использования недостатков SQL-инъекций и захвата серверов баз данных.</w:t>
      </w:r>
    </w:p>
    <w:p w14:paraId="4E081A52" w14:textId="63A6C1AD" w:rsidR="003B4923" w:rsidRPr="00C93B50" w:rsidRDefault="0035497E" w:rsidP="00FB2A7B">
      <w:pPr>
        <w:pStyle w:val="a2"/>
      </w:pPr>
      <w:r w:rsidRPr="00C93B50">
        <w:t>G</w:t>
      </w:r>
      <w:r w:rsidR="003B4923" w:rsidRPr="00C93B50">
        <w:t>obuster</w:t>
      </w:r>
      <w:r w:rsidRPr="00C93B50">
        <w:t xml:space="preserve"> </w:t>
      </w:r>
      <w:r w:rsidR="004B6B41" w:rsidRPr="00C93B50">
        <w:rPr>
          <w:rFonts w:cs="Times New Roman"/>
        </w:rPr>
        <w:t>—</w:t>
      </w:r>
      <w:r w:rsidRPr="00C93B50">
        <w:rPr>
          <w:rFonts w:cs="Times New Roman"/>
        </w:rPr>
        <w:t xml:space="preserve"> </w:t>
      </w:r>
      <w:r w:rsidRPr="00C93B50">
        <w:t>инструмент, используемый для перебора URI, включая каталоги и файлы, а также поддомены DNS.</w:t>
      </w:r>
    </w:p>
    <w:p w14:paraId="27E6A1EB" w14:textId="7BB597DE" w:rsidR="003B4923" w:rsidRPr="00C93B50" w:rsidRDefault="0035497E" w:rsidP="00FB2A7B">
      <w:pPr>
        <w:pStyle w:val="a2"/>
      </w:pPr>
      <w:r w:rsidRPr="00C93B50">
        <w:t>W</w:t>
      </w:r>
      <w:r w:rsidR="003B4923" w:rsidRPr="00C93B50">
        <w:t>ireshark</w:t>
      </w:r>
      <w:r w:rsidRPr="00C93B50">
        <w:t xml:space="preserve"> </w:t>
      </w:r>
      <w:r w:rsidR="004B6B41" w:rsidRPr="00C93B50">
        <w:rPr>
          <w:rFonts w:cs="Times New Roman"/>
        </w:rPr>
        <w:t>—</w:t>
      </w:r>
      <w:r w:rsidRPr="00C93B50">
        <w:rPr>
          <w:rFonts w:cs="Times New Roman"/>
        </w:rPr>
        <w:t xml:space="preserve"> </w:t>
      </w:r>
      <w:r w:rsidRPr="00C93B50">
        <w:t>это передовой и широко используемый в мире анализатор сетевых протоколов.</w:t>
      </w:r>
    </w:p>
    <w:p w14:paraId="7F97472C" w14:textId="36086A06" w:rsidR="003B4923" w:rsidRPr="00C93B50" w:rsidRDefault="0035497E" w:rsidP="00FB2A7B">
      <w:pPr>
        <w:pStyle w:val="a2"/>
      </w:pPr>
      <w:r w:rsidRPr="00C93B50">
        <w:t>S</w:t>
      </w:r>
      <w:r w:rsidR="003B4923" w:rsidRPr="00C93B50">
        <w:t>herlock</w:t>
      </w:r>
      <w:r w:rsidRPr="00C93B50">
        <w:t xml:space="preserve"> </w:t>
      </w:r>
      <w:r w:rsidR="004B6B41" w:rsidRPr="00C93B50">
        <w:rPr>
          <w:rFonts w:cs="Times New Roman"/>
        </w:rPr>
        <w:t>—</w:t>
      </w:r>
      <w:r w:rsidRPr="00C93B50">
        <w:rPr>
          <w:rFonts w:cs="Times New Roman"/>
        </w:rPr>
        <w:t xml:space="preserve"> </w:t>
      </w:r>
      <w:r w:rsidR="00F729D9" w:rsidRPr="00C93B50">
        <w:t>содержит инструмент для поиска имен пользователей в социальных сетях.</w:t>
      </w:r>
    </w:p>
    <w:p w14:paraId="6992620F" w14:textId="6004CD0E" w:rsidR="003B4923" w:rsidRPr="00C93B50" w:rsidRDefault="00F729D9" w:rsidP="00FB2A7B">
      <w:pPr>
        <w:pStyle w:val="a2"/>
      </w:pPr>
      <w:r w:rsidRPr="00C93B50">
        <w:t>C</w:t>
      </w:r>
      <w:r w:rsidR="003B4923" w:rsidRPr="00C93B50">
        <w:t>ewl</w:t>
      </w:r>
      <w:r w:rsidRPr="00C93B50">
        <w:t xml:space="preserve"> </w:t>
      </w:r>
      <w:r w:rsidR="004B6B41" w:rsidRPr="00C93B50">
        <w:rPr>
          <w:rFonts w:cs="Times New Roman"/>
        </w:rPr>
        <w:t>—</w:t>
      </w:r>
      <w:r w:rsidRPr="00C93B50">
        <w:rPr>
          <w:rFonts w:cs="Times New Roman"/>
        </w:rPr>
        <w:t xml:space="preserve"> </w:t>
      </w:r>
      <w:r w:rsidRPr="00C93B50">
        <w:t>это приложение, которое просматривает заданный URL-адрес с точностью до указанной глубины и возвращает список слов, которые затем могут быть использованы для взломщиков паролей.</w:t>
      </w:r>
    </w:p>
    <w:p w14:paraId="5152FA5A" w14:textId="3D4B25A1" w:rsidR="003B4923" w:rsidRPr="00C93B50" w:rsidRDefault="003B4923" w:rsidP="00FB2A7B">
      <w:pPr>
        <w:pStyle w:val="a2"/>
      </w:pPr>
      <w:r w:rsidRPr="00C93B50">
        <w:lastRenderedPageBreak/>
        <w:t>aircrack-ng</w:t>
      </w:r>
      <w:r w:rsidR="00746881" w:rsidRPr="00C93B50">
        <w:t xml:space="preserve"> </w:t>
      </w:r>
      <w:r w:rsidR="004B6B41" w:rsidRPr="00C93B50">
        <w:rPr>
          <w:rFonts w:cs="Times New Roman"/>
        </w:rPr>
        <w:t>—</w:t>
      </w:r>
      <w:r w:rsidR="00746881" w:rsidRPr="00C93B50">
        <w:rPr>
          <w:rFonts w:cs="Times New Roman"/>
        </w:rPr>
        <w:t xml:space="preserve"> </w:t>
      </w:r>
      <w:r w:rsidR="00746881" w:rsidRPr="00C93B50">
        <w:t>это программа для взлома WEP/WPA стандарта 802.11a/b/g, которая может восстановить 40-битный, 104-битный, 256-битный или 512-битный ключ WEP после сбора достаточного количества зашифрованных пакетов. Также он может атаковать сети WPA1/2 с помощью некоторых продвинутых методов или просто с помощью грубой силы.</w:t>
      </w:r>
    </w:p>
    <w:p w14:paraId="53A80062" w14:textId="0E7636AA" w:rsidR="003B4923" w:rsidRPr="00C93B50" w:rsidRDefault="00B53291" w:rsidP="00FB2A7B">
      <w:pPr>
        <w:pStyle w:val="a2"/>
      </w:pPr>
      <w:r w:rsidRPr="00C93B50">
        <w:t>W</w:t>
      </w:r>
      <w:r w:rsidR="003B4923" w:rsidRPr="00C93B50">
        <w:t>pscan</w:t>
      </w:r>
      <w:r w:rsidRPr="00C93B50">
        <w:t xml:space="preserve"> сканирует удаленные установки WordPress для поиска проблем с безопасностью.</w:t>
      </w:r>
    </w:p>
    <w:p w14:paraId="6F23A3F6" w14:textId="72443993" w:rsidR="003B4923" w:rsidRPr="00C93B50" w:rsidRDefault="00B53291" w:rsidP="00FB2A7B">
      <w:pPr>
        <w:pStyle w:val="a2"/>
      </w:pPr>
      <w:r w:rsidRPr="00C93B50">
        <w:t>D</w:t>
      </w:r>
      <w:r w:rsidR="003B4923" w:rsidRPr="00C93B50">
        <w:t>irbuster</w:t>
      </w:r>
      <w:r w:rsidRPr="00C93B50">
        <w:t xml:space="preserve"> </w:t>
      </w:r>
      <w:r w:rsidR="004B6B41" w:rsidRPr="00C93B50">
        <w:rPr>
          <w:rFonts w:cs="Times New Roman"/>
        </w:rPr>
        <w:t>—</w:t>
      </w:r>
      <w:r w:rsidRPr="00C93B50">
        <w:t xml:space="preserve"> приложение, предназначенное для перебора имен каталогов и файлов на серверах веб-приложений.</w:t>
      </w:r>
    </w:p>
    <w:p w14:paraId="455617F1" w14:textId="6B21D6CE" w:rsidR="003B4923" w:rsidRPr="00C93B50" w:rsidRDefault="00B53291" w:rsidP="00FB2A7B">
      <w:pPr>
        <w:pStyle w:val="a2"/>
      </w:pPr>
      <w:r w:rsidRPr="00C93B50">
        <w:t>W</w:t>
      </w:r>
      <w:r w:rsidR="003B4923" w:rsidRPr="00C93B50">
        <w:t>ifite</w:t>
      </w:r>
      <w:r w:rsidRPr="00C93B50">
        <w:t xml:space="preserve"> </w:t>
      </w:r>
      <w:r w:rsidR="004B6B41" w:rsidRPr="00C93B50">
        <w:rPr>
          <w:rFonts w:cs="Times New Roman"/>
        </w:rPr>
        <w:t>—</w:t>
      </w:r>
      <w:r w:rsidRPr="00C93B50">
        <w:t xml:space="preserve"> это инструмент для аудита беспроводных сетей с шифрованием WEP или WPA.</w:t>
      </w:r>
    </w:p>
    <w:p w14:paraId="68E91A96" w14:textId="2FAE13B5" w:rsidR="003B4923" w:rsidRPr="00C93B50" w:rsidRDefault="00B53291" w:rsidP="00FB2A7B">
      <w:pPr>
        <w:pStyle w:val="a2"/>
      </w:pPr>
      <w:r w:rsidRPr="00C93B50">
        <w:t>D</w:t>
      </w:r>
      <w:r w:rsidR="003B4923" w:rsidRPr="00C93B50">
        <w:t>irb</w:t>
      </w:r>
      <w:r w:rsidRPr="00C93B50">
        <w:t xml:space="preserve"> </w:t>
      </w:r>
      <w:r w:rsidR="004B6B41" w:rsidRPr="00C93B50">
        <w:rPr>
          <w:rFonts w:cs="Times New Roman"/>
        </w:rPr>
        <w:t>—</w:t>
      </w:r>
      <w:r w:rsidRPr="00C93B50">
        <w:rPr>
          <w:rFonts w:cs="Times New Roman"/>
        </w:rPr>
        <w:t xml:space="preserve"> </w:t>
      </w:r>
      <w:r w:rsidRPr="00C93B50">
        <w:t>это сканер веб-контента. Он ищет существующие (и/или скрытые) Веб-объекты. В основном это работает путем запуска атаки на основе словаря против веб-сервера и анализа ответов.</w:t>
      </w:r>
    </w:p>
    <w:p w14:paraId="0C717175" w14:textId="6857944F" w:rsidR="003B4923" w:rsidRPr="00C93B50" w:rsidRDefault="00E262BA" w:rsidP="00FB2A7B">
      <w:pPr>
        <w:pStyle w:val="a2"/>
      </w:pPr>
      <w:r w:rsidRPr="00C93B50">
        <w:t>M</w:t>
      </w:r>
      <w:r w:rsidR="003B4923" w:rsidRPr="00C93B50">
        <w:t>altego</w:t>
      </w:r>
      <w:r w:rsidRPr="00C93B50">
        <w:t xml:space="preserve"> </w:t>
      </w:r>
      <w:r w:rsidR="004B6B41" w:rsidRPr="00C93B50">
        <w:rPr>
          <w:rFonts w:cs="Times New Roman"/>
        </w:rPr>
        <w:t>—</w:t>
      </w:r>
      <w:r w:rsidRPr="00C93B50">
        <w:rPr>
          <w:rFonts w:cs="Times New Roman"/>
        </w:rPr>
        <w:t xml:space="preserve"> </w:t>
      </w:r>
      <w:r w:rsidRPr="00C93B50">
        <w:t>это приложение для разведки и криминалистики с открытым исходным кодом</w:t>
      </w:r>
      <w:r w:rsidR="00D17D0A">
        <w:t>, которое</w:t>
      </w:r>
      <w:r w:rsidRPr="00C93B50">
        <w:t xml:space="preserve"> предл</w:t>
      </w:r>
      <w:r w:rsidR="00D17D0A">
        <w:t>агает</w:t>
      </w:r>
      <w:r w:rsidRPr="00C93B50">
        <w:t xml:space="preserve"> своевременный анализ и сбор информации, а также представление этой информации в удобном для понимания формате.</w:t>
      </w:r>
    </w:p>
    <w:p w14:paraId="771A50EB" w14:textId="5A59A998" w:rsidR="003B4923" w:rsidRPr="00C93B50" w:rsidRDefault="00E262BA" w:rsidP="00FB2A7B">
      <w:pPr>
        <w:pStyle w:val="a2"/>
      </w:pPr>
      <w:r w:rsidRPr="00C93B50">
        <w:t>W</w:t>
      </w:r>
      <w:r w:rsidR="003B4923" w:rsidRPr="00C93B50">
        <w:t>ordlists</w:t>
      </w:r>
      <w:r w:rsidRPr="00C93B50">
        <w:t xml:space="preserve"> </w:t>
      </w:r>
      <w:r w:rsidR="004B6B41" w:rsidRPr="00C93B50">
        <w:rPr>
          <w:rFonts w:cs="Times New Roman"/>
        </w:rPr>
        <w:t>—</w:t>
      </w:r>
      <w:r w:rsidRPr="00C93B50">
        <w:rPr>
          <w:rFonts w:cs="Times New Roman"/>
        </w:rPr>
        <w:t xml:space="preserve"> </w:t>
      </w:r>
      <w:r w:rsidRPr="00C93B50">
        <w:t>этот пакет содержит rockyou.txt список слов.</w:t>
      </w:r>
    </w:p>
    <w:p w14:paraId="479F4926" w14:textId="295CCF58" w:rsidR="003B4923" w:rsidRPr="00C93B50" w:rsidRDefault="00E262BA" w:rsidP="00FB2A7B">
      <w:pPr>
        <w:pStyle w:val="a2"/>
      </w:pPr>
      <w:r w:rsidRPr="00C93B50">
        <w:t>E</w:t>
      </w:r>
      <w:r w:rsidR="003B4923" w:rsidRPr="00C93B50">
        <w:t>ttercap</w:t>
      </w:r>
      <w:r w:rsidRPr="00C93B50">
        <w:rPr>
          <w:rFonts w:cs="Times New Roman"/>
        </w:rPr>
        <w:t xml:space="preserve"> </w:t>
      </w:r>
      <w:r w:rsidRPr="00C93B50">
        <w:t>поддерживает активное и пассивное разделение многих протоколов (даже зашифрованных) и включает в себя множество функций для анализа сети и хоста.</w:t>
      </w:r>
    </w:p>
    <w:p w14:paraId="7D621DA9" w14:textId="01277AC5" w:rsidR="003B4923" w:rsidRPr="00C93B50" w:rsidRDefault="003B4923" w:rsidP="00FB2A7B">
      <w:pPr>
        <w:pStyle w:val="a2"/>
      </w:pPr>
      <w:r w:rsidRPr="00C93B50">
        <w:rPr>
          <w:lang w:val="en-US"/>
        </w:rPr>
        <w:t>beef</w:t>
      </w:r>
      <w:r w:rsidRPr="00C93B50">
        <w:t>-</w:t>
      </w:r>
      <w:r w:rsidRPr="00C93B50">
        <w:rPr>
          <w:lang w:val="en-US"/>
        </w:rPr>
        <w:t>xss</w:t>
      </w:r>
      <w:r w:rsidR="000C5E15" w:rsidRPr="00C93B50">
        <w:t xml:space="preserve"> </w:t>
      </w:r>
      <w:r w:rsidR="004B6B41" w:rsidRPr="00C93B50">
        <w:rPr>
          <w:rFonts w:cs="Times New Roman"/>
        </w:rPr>
        <w:t>—</w:t>
      </w:r>
      <w:r w:rsidR="000C5E15" w:rsidRPr="00C93B50">
        <w:rPr>
          <w:rFonts w:cs="Times New Roman"/>
        </w:rPr>
        <w:t xml:space="preserve"> </w:t>
      </w:r>
      <w:r w:rsidR="000C5E15" w:rsidRPr="00C93B50">
        <w:rPr>
          <w:rFonts w:cs="Times New Roman"/>
          <w:lang w:val="en-US"/>
        </w:rPr>
        <w:t>Browser</w:t>
      </w:r>
      <w:r w:rsidR="000C5E15" w:rsidRPr="00C93B50">
        <w:rPr>
          <w:rFonts w:cs="Times New Roman"/>
        </w:rPr>
        <w:t xml:space="preserve"> </w:t>
      </w:r>
      <w:r w:rsidR="000C5E15" w:rsidRPr="00C93B50">
        <w:rPr>
          <w:rFonts w:cs="Times New Roman"/>
          <w:lang w:val="en-US"/>
        </w:rPr>
        <w:t>Exploitation</w:t>
      </w:r>
      <w:r w:rsidR="000C5E15" w:rsidRPr="00C93B50">
        <w:rPr>
          <w:rFonts w:cs="Times New Roman"/>
        </w:rPr>
        <w:t xml:space="preserve"> </w:t>
      </w:r>
      <w:r w:rsidR="000C5E15" w:rsidRPr="00C93B50">
        <w:rPr>
          <w:rFonts w:cs="Times New Roman"/>
          <w:lang w:val="en-US"/>
        </w:rPr>
        <w:t>Framework</w:t>
      </w:r>
      <w:r w:rsidR="000C5E15" w:rsidRPr="00C93B50">
        <w:rPr>
          <w:rFonts w:cs="Times New Roman"/>
        </w:rPr>
        <w:t>, это инструмент тестирования на проникновение, который фокусируется на веб-браузере.</w:t>
      </w:r>
    </w:p>
    <w:p w14:paraId="017B4599" w14:textId="453376DD" w:rsidR="003B4923" w:rsidRPr="00C93B50" w:rsidRDefault="000C5E15" w:rsidP="00FB2A7B">
      <w:pPr>
        <w:pStyle w:val="a2"/>
      </w:pPr>
      <w:r w:rsidRPr="00C93B50">
        <w:t>T</w:t>
      </w:r>
      <w:r w:rsidR="003B4923" w:rsidRPr="00C93B50">
        <w:t>cpdump</w:t>
      </w:r>
      <w:r w:rsidR="00E9543E" w:rsidRPr="00C93B50">
        <w:t xml:space="preserve"> </w:t>
      </w:r>
      <w:r w:rsidRPr="00C93B50">
        <w:rPr>
          <w:rFonts w:cs="Times New Roman"/>
        </w:rPr>
        <w:t xml:space="preserve">можно использовать для </w:t>
      </w:r>
      <w:r w:rsidRPr="00C93B50">
        <w:t>фильтрации пакетов, отслеживания сетевых проблем, обнаружения атак или мониторинга сетевой активности.</w:t>
      </w:r>
    </w:p>
    <w:p w14:paraId="7129A8D7" w14:textId="3190CC72" w:rsidR="003B4923" w:rsidRPr="00C93B50" w:rsidRDefault="00972295" w:rsidP="00FB2A7B">
      <w:pPr>
        <w:pStyle w:val="a2"/>
      </w:pPr>
      <w:r w:rsidRPr="00C93B50">
        <w:t>S</w:t>
      </w:r>
      <w:r w:rsidR="003B4923" w:rsidRPr="00C93B50">
        <w:t>ubfinder</w:t>
      </w:r>
      <w:r w:rsidRPr="00C93B50">
        <w:t xml:space="preserve"> содержит инструмент обнаружения поддоменов, который обнаруживает действительные поддомены для веб-сайтов с помощью пассивных онлайн-источников.</w:t>
      </w:r>
      <w:r w:rsidRPr="00C93B50">
        <w:rPr>
          <w:rFonts w:ascii="Segoe UI" w:hAnsi="Segoe UI" w:cs="Segoe UI"/>
          <w:color w:val="000000"/>
          <w:sz w:val="20"/>
          <w:szCs w:val="20"/>
        </w:rPr>
        <w:t> </w:t>
      </w:r>
    </w:p>
    <w:p w14:paraId="663F2B07" w14:textId="1C3E6925" w:rsidR="003B4923" w:rsidRPr="00C93B50" w:rsidRDefault="00972295" w:rsidP="00FB2A7B">
      <w:pPr>
        <w:pStyle w:val="a2"/>
      </w:pPr>
      <w:r w:rsidRPr="00C93B50">
        <w:lastRenderedPageBreak/>
        <w:t>C</w:t>
      </w:r>
      <w:r w:rsidR="003B4923" w:rsidRPr="00C93B50">
        <w:t>runch</w:t>
      </w:r>
      <w:r w:rsidRPr="00C93B50">
        <w:t xml:space="preserve"> </w:t>
      </w:r>
      <w:r w:rsidR="004B6B41" w:rsidRPr="00C93B50">
        <w:rPr>
          <w:rFonts w:cs="Times New Roman"/>
        </w:rPr>
        <w:t>—</w:t>
      </w:r>
      <w:r w:rsidR="00387EB0" w:rsidRPr="00C93B50">
        <w:rPr>
          <w:rFonts w:cs="Times New Roman"/>
        </w:rPr>
        <w:t xml:space="preserve"> </w:t>
      </w:r>
      <w:r w:rsidR="00387EB0" w:rsidRPr="00C93B50">
        <w:t>это генератор списков слов, в котором можно указать стандартный набор символов или любой набор символов, которые будут использоваться при создании списков слов. Списки слов создаются путем комбинирования и перестановки набора символов. Пользователь может определить количество символов и размер списка.</w:t>
      </w:r>
    </w:p>
    <w:p w14:paraId="206298B7" w14:textId="3FF729D0" w:rsidR="003B4923" w:rsidRPr="00C93B50" w:rsidRDefault="007647FD" w:rsidP="007647FD">
      <w:pPr>
        <w:pStyle w:val="a2"/>
      </w:pPr>
      <w:r w:rsidRPr="00C93B50">
        <w:t>H</w:t>
      </w:r>
      <w:r w:rsidR="003B4923" w:rsidRPr="00C93B50">
        <w:t>ashcat</w:t>
      </w:r>
      <w:r w:rsidRPr="00C93B50">
        <w:t> поддерживает пять уникальных режимов атаки для более чем 300 высокооптимизированных алгоритмов хэширования.</w:t>
      </w:r>
    </w:p>
    <w:p w14:paraId="6FC6BA68" w14:textId="050D21DE" w:rsidR="003B4923" w:rsidRPr="00C93B50" w:rsidRDefault="005003E9" w:rsidP="00FB2A7B">
      <w:pPr>
        <w:pStyle w:val="a2"/>
      </w:pPr>
      <w:r w:rsidRPr="00C93B50">
        <w:t>N</w:t>
      </w:r>
      <w:r w:rsidR="003B4923" w:rsidRPr="00C93B50">
        <w:t>etcat</w:t>
      </w:r>
      <w:r w:rsidRPr="00C93B50">
        <w:t xml:space="preserve"> </w:t>
      </w:r>
      <w:r w:rsidR="004B6B41" w:rsidRPr="00C93B50">
        <w:rPr>
          <w:rFonts w:cs="Times New Roman"/>
        </w:rPr>
        <w:t>—</w:t>
      </w:r>
      <w:r w:rsidRPr="00C93B50">
        <w:rPr>
          <w:rFonts w:cs="Times New Roman"/>
        </w:rPr>
        <w:t xml:space="preserve"> </w:t>
      </w:r>
      <w:r w:rsidRPr="00C93B50">
        <w:t>простая утилита Unix, которая считывает и записывает данные через сетевые подключения с использованием протокола TCP или UDP.</w:t>
      </w:r>
    </w:p>
    <w:p w14:paraId="35EA12C8" w14:textId="1FDEBCE4" w:rsidR="003B4923" w:rsidRPr="00C93B50" w:rsidRDefault="00931186" w:rsidP="00FB2A7B">
      <w:pPr>
        <w:pStyle w:val="a2"/>
      </w:pPr>
      <w:r w:rsidRPr="00C93B50">
        <w:t>N</w:t>
      </w:r>
      <w:r w:rsidR="003B4923" w:rsidRPr="00C93B50">
        <w:t>ikto</w:t>
      </w:r>
      <w:r w:rsidRPr="00C93B50">
        <w:t xml:space="preserve"> </w:t>
      </w:r>
      <w:r w:rsidR="004B6B41" w:rsidRPr="00C93B50">
        <w:rPr>
          <w:rFonts w:cs="Times New Roman"/>
        </w:rPr>
        <w:t>—</w:t>
      </w:r>
      <w:r w:rsidRPr="00C93B50">
        <w:rPr>
          <w:rFonts w:cs="Times New Roman"/>
        </w:rPr>
        <w:t xml:space="preserve"> </w:t>
      </w:r>
      <w:r w:rsidRPr="00C93B50">
        <w:t>это подключаемый веб-сервер и CGI-сканер, написанный на Perl, использующий rfp LibWhisker для выполнения быстрых проверок безопасности или информации.</w:t>
      </w:r>
    </w:p>
    <w:p w14:paraId="244D01C0" w14:textId="3546379A" w:rsidR="003B4923" w:rsidRPr="00C93B50" w:rsidRDefault="001C4B26" w:rsidP="00FB2A7B">
      <w:pPr>
        <w:pStyle w:val="a2"/>
      </w:pPr>
      <w:r w:rsidRPr="00C93B50">
        <w:t>A</w:t>
      </w:r>
      <w:r w:rsidR="003B4923" w:rsidRPr="00C93B50">
        <w:t>rmitage</w:t>
      </w:r>
      <w:r w:rsidRPr="00C93B50">
        <w:t xml:space="preserve"> </w:t>
      </w:r>
      <w:r w:rsidR="004B6B41" w:rsidRPr="00C93B50">
        <w:rPr>
          <w:rFonts w:cs="Times New Roman"/>
        </w:rPr>
        <w:t>—</w:t>
      </w:r>
      <w:r w:rsidRPr="00C93B50">
        <w:rPr>
          <w:rFonts w:cs="Times New Roman"/>
        </w:rPr>
        <w:t xml:space="preserve"> </w:t>
      </w:r>
      <w:r w:rsidRPr="00C93B50">
        <w:t>это инструмент с возможностью написания сценариев для Metasploit, который визуализирует цели, рекомендует эксплойты и предоставляет расширенные возможности фреймворка после эксплуатации.</w:t>
      </w:r>
    </w:p>
    <w:p w14:paraId="7B59A757" w14:textId="15B95754" w:rsidR="003B4923" w:rsidRPr="00C93B50" w:rsidRDefault="00A42B24" w:rsidP="00FB2A7B">
      <w:pPr>
        <w:pStyle w:val="a2"/>
      </w:pPr>
      <w:r w:rsidRPr="00C93B50">
        <w:t>T</w:t>
      </w:r>
      <w:r w:rsidR="003B4923" w:rsidRPr="00C93B50">
        <w:t>estdisk</w:t>
      </w:r>
      <w:r w:rsidRPr="00C93B50">
        <w:t xml:space="preserve"> </w:t>
      </w:r>
      <w:r w:rsidR="004B6B41" w:rsidRPr="00C93B50">
        <w:rPr>
          <w:rFonts w:cs="Times New Roman"/>
        </w:rPr>
        <w:t>—</w:t>
      </w:r>
      <w:r w:rsidRPr="00C93B50">
        <w:rPr>
          <w:rFonts w:cs="Times New Roman"/>
        </w:rPr>
        <w:t xml:space="preserve"> </w:t>
      </w:r>
      <w:r w:rsidR="00FC587A" w:rsidRPr="00C93B50">
        <w:t>проверяет раздел и загрузочные сектора ваших дисков. Это очень полезно в криминалистике, при восстановлении потерянных разделов.</w:t>
      </w:r>
    </w:p>
    <w:p w14:paraId="5CEBFA5E" w14:textId="6BCCA3FA" w:rsidR="003B4923" w:rsidRPr="00C93B50" w:rsidRDefault="003B4923" w:rsidP="00FB2A7B">
      <w:pPr>
        <w:pStyle w:val="a2"/>
      </w:pPr>
      <w:r w:rsidRPr="00C93B50">
        <w:t>hping3</w:t>
      </w:r>
      <w:r w:rsidR="00FC587A" w:rsidRPr="00C93B50">
        <w:t xml:space="preserve"> </w:t>
      </w:r>
      <w:r w:rsidR="004B6B41" w:rsidRPr="00C93B50">
        <w:rPr>
          <w:rFonts w:cs="Times New Roman"/>
        </w:rPr>
        <w:t>—</w:t>
      </w:r>
      <w:r w:rsidR="00FC587A" w:rsidRPr="00C93B50">
        <w:t xml:space="preserve"> </w:t>
      </w:r>
      <w:r w:rsidR="002977A4" w:rsidRPr="00C93B50">
        <w:t>это сетевой инструмент, способный отправлять пользовательские пакеты ICMP/UDP/TCP и отображать целевые ответы, как это делает ping с ответами ICMP. Он обрабатывает фрагментацию и произвольный текст пакета и его размер, а также может использоваться для передачи файлов по поддерживаемым протоколам. </w:t>
      </w:r>
    </w:p>
    <w:p w14:paraId="63F0C2BC" w14:textId="18CB5FD3" w:rsidR="003B4923" w:rsidRPr="00C93B50" w:rsidRDefault="00141AF2" w:rsidP="00FB2A7B">
      <w:pPr>
        <w:pStyle w:val="a2"/>
      </w:pPr>
      <w:r w:rsidRPr="00C93B50">
        <w:t>G</w:t>
      </w:r>
      <w:r w:rsidR="003B4923" w:rsidRPr="00C93B50">
        <w:t>oldeneye</w:t>
      </w:r>
      <w:r w:rsidRPr="00C93B50">
        <w:t xml:space="preserve"> </w:t>
      </w:r>
      <w:r w:rsidR="004B6B41" w:rsidRPr="00C93B50">
        <w:rPr>
          <w:rFonts w:cs="Times New Roman"/>
        </w:rPr>
        <w:t>—</w:t>
      </w:r>
      <w:r w:rsidRPr="00C93B50">
        <w:t xml:space="preserve"> </w:t>
      </w:r>
      <w:r w:rsidR="00976B6B" w:rsidRPr="00C93B50">
        <w:t>это инструмент тестирования HTTP DoS.</w:t>
      </w:r>
    </w:p>
    <w:p w14:paraId="266B974A" w14:textId="4960309A" w:rsidR="003B4923" w:rsidRPr="00C93B50" w:rsidRDefault="00976B6B" w:rsidP="00702C17">
      <w:pPr>
        <w:pStyle w:val="a2"/>
      </w:pPr>
      <w:r w:rsidRPr="00C93B50">
        <w:t>P</w:t>
      </w:r>
      <w:r w:rsidR="003B4923" w:rsidRPr="00C93B50">
        <w:t>owershell</w:t>
      </w:r>
      <w:r w:rsidRPr="00C93B50">
        <w:t xml:space="preserve"> </w:t>
      </w:r>
      <w:r w:rsidR="004B6B41" w:rsidRPr="00C93B50">
        <w:rPr>
          <w:rFonts w:cs="Times New Roman"/>
        </w:rPr>
        <w:t>—</w:t>
      </w:r>
      <w:r w:rsidR="00702C17" w:rsidRPr="00C93B50">
        <w:t> состоит из кроссплатформенной оболочки командной строки и связанного с ней языка сценариев.</w:t>
      </w:r>
    </w:p>
    <w:p w14:paraId="1CA9F54B" w14:textId="7600F303" w:rsidR="003B4923" w:rsidRPr="00C93B50" w:rsidRDefault="00702C17" w:rsidP="00702C17">
      <w:pPr>
        <w:pStyle w:val="a2"/>
      </w:pPr>
      <w:r w:rsidRPr="00C93B50">
        <w:t>J</w:t>
      </w:r>
      <w:r w:rsidR="003B4923" w:rsidRPr="00C93B50">
        <w:t>ohn</w:t>
      </w:r>
      <w:r w:rsidRPr="00C93B50">
        <w:t xml:space="preserve"> </w:t>
      </w:r>
      <w:r w:rsidRPr="00C93B50">
        <w:rPr>
          <w:rFonts w:cs="Times New Roman"/>
        </w:rPr>
        <w:t>—</w:t>
      </w:r>
      <w:r w:rsidRPr="00C93B50">
        <w:t xml:space="preserve"> это инструмент, предназначенный для того, чтобы помочь системным администраторам находить слабые (легко угадываемые или взламываемые с помощью грубой силы) пароли и даже автоматически </w:t>
      </w:r>
      <w:r w:rsidRPr="00C93B50">
        <w:lastRenderedPageBreak/>
        <w:t>отправлять пользователям сообщения с предупреждением об этом, если это необходимо.</w:t>
      </w:r>
    </w:p>
    <w:p w14:paraId="1C64DDFE" w14:textId="0E590CD6" w:rsidR="003B4923" w:rsidRPr="00C93B50" w:rsidRDefault="00702C17" w:rsidP="00FB2A7B">
      <w:pPr>
        <w:pStyle w:val="a2"/>
      </w:pPr>
      <w:r w:rsidRPr="00C93B50">
        <w:t>T</w:t>
      </w:r>
      <w:r w:rsidR="003B4923" w:rsidRPr="00C93B50">
        <w:t>heharvester</w:t>
      </w:r>
      <w:r w:rsidRPr="00C93B50">
        <w:t xml:space="preserve"> </w:t>
      </w:r>
      <w:r w:rsidR="002E08B6" w:rsidRPr="00C93B50">
        <w:t>содержит инструмент для сбора имен поддоменов, адресов электронной почты, виртуальных хостов, открытых портов/баннеров и имен сотрудников из различных общедоступных источников (поисковые системы, серверы ключей pgp).</w:t>
      </w:r>
    </w:p>
    <w:p w14:paraId="33283106" w14:textId="07637A57" w:rsidR="003B4923" w:rsidRPr="00C93B50" w:rsidRDefault="00702C17" w:rsidP="00FB2A7B">
      <w:pPr>
        <w:pStyle w:val="a2"/>
      </w:pPr>
      <w:r w:rsidRPr="00C93B50">
        <w:t>T</w:t>
      </w:r>
      <w:r w:rsidR="003B4923" w:rsidRPr="00C93B50">
        <w:t>raceroute</w:t>
      </w:r>
      <w:r w:rsidRPr="00C93B50">
        <w:t xml:space="preserve"> </w:t>
      </w:r>
      <w:r w:rsidR="002E08B6" w:rsidRPr="00C93B50">
        <w:t>отображает маршрут, используемый IP-пакетами на их пути к указанному сетевому (или интернет-) узлу.</w:t>
      </w:r>
    </w:p>
    <w:p w14:paraId="7E7B196E" w14:textId="1FE21167" w:rsidR="003B4923" w:rsidRPr="00C93B50" w:rsidRDefault="00702C17" w:rsidP="00FB2A7B">
      <w:pPr>
        <w:pStyle w:val="a2"/>
      </w:pPr>
      <w:r w:rsidRPr="00C93B50">
        <w:t>W</w:t>
      </w:r>
      <w:r w:rsidR="003B4923" w:rsidRPr="00C93B50">
        <w:t>hois</w:t>
      </w:r>
      <w:r w:rsidR="008E5FD8" w:rsidRPr="00C93B50">
        <w:t xml:space="preserve"> предоставляет клиент командной строки для протокола WHOIS (RFC 3912), который запрашивает у онлайн-серверов такую информацию, как контактные данные для доменов и назначения IP-адресов.</w:t>
      </w:r>
    </w:p>
    <w:p w14:paraId="4F55C807" w14:textId="08DBF7D1" w:rsidR="003B4923" w:rsidRPr="00C93B50" w:rsidRDefault="00702C17" w:rsidP="00FB2A7B">
      <w:pPr>
        <w:pStyle w:val="a2"/>
      </w:pPr>
      <w:r w:rsidRPr="00C93B50">
        <w:t>F</w:t>
      </w:r>
      <w:r w:rsidR="003B4923" w:rsidRPr="00C93B50">
        <w:t>crackzip</w:t>
      </w:r>
      <w:r w:rsidRPr="00C93B50">
        <w:t xml:space="preserve"> </w:t>
      </w:r>
      <w:r w:rsidRPr="00C93B50">
        <w:rPr>
          <w:rFonts w:cs="Times New Roman"/>
        </w:rPr>
        <w:t>—</w:t>
      </w:r>
      <w:r w:rsidRPr="00C93B50">
        <w:t> </w:t>
      </w:r>
      <w:r w:rsidR="00A67BF4" w:rsidRPr="00C93B50">
        <w:t>это быстрый взломщик паролей, частично написанный на ассемблере.</w:t>
      </w:r>
    </w:p>
    <w:p w14:paraId="0B9C4364" w14:textId="78900469" w:rsidR="003B4923" w:rsidRPr="00C93B50" w:rsidRDefault="00702C17" w:rsidP="00FB2A7B">
      <w:pPr>
        <w:pStyle w:val="a2"/>
      </w:pPr>
      <w:r w:rsidRPr="00C93B50">
        <w:t>B</w:t>
      </w:r>
      <w:r w:rsidR="003B4923" w:rsidRPr="00C93B50">
        <w:t>urpsuite</w:t>
      </w:r>
      <w:r w:rsidRPr="00C93B50">
        <w:t xml:space="preserve"> </w:t>
      </w:r>
      <w:r w:rsidRPr="00C93B50">
        <w:rPr>
          <w:rFonts w:cs="Times New Roman"/>
        </w:rPr>
        <w:t>—</w:t>
      </w:r>
      <w:r w:rsidRPr="00C93B50">
        <w:t> </w:t>
      </w:r>
      <w:r w:rsidR="007F27F9" w:rsidRPr="00C93B50">
        <w:t>это интегрированная платформа для проведения тестирования безопасности веб-приложений.</w:t>
      </w:r>
    </w:p>
    <w:p w14:paraId="04D1FBF1" w14:textId="7CF2C8FE" w:rsidR="003B4923" w:rsidRPr="00C93B50" w:rsidRDefault="00702C17" w:rsidP="00FB2A7B">
      <w:pPr>
        <w:pStyle w:val="a2"/>
      </w:pPr>
      <w:r w:rsidRPr="00C93B50">
        <w:t>S</w:t>
      </w:r>
      <w:r w:rsidR="003B4923" w:rsidRPr="00C93B50">
        <w:t>teghide</w:t>
      </w:r>
      <w:r w:rsidRPr="00C93B50">
        <w:t xml:space="preserve"> </w:t>
      </w:r>
      <w:r w:rsidRPr="00C93B50">
        <w:rPr>
          <w:rFonts w:cs="Times New Roman"/>
        </w:rPr>
        <w:t>—</w:t>
      </w:r>
      <w:r w:rsidRPr="00C93B50">
        <w:t> </w:t>
      </w:r>
      <w:r w:rsidR="00D108D3" w:rsidRPr="00C93B50">
        <w:t>это программа стеганографии, которая скрывает биты файла данных в некоторых наименее значимых битах другого файла таким образом, что существование файла данных не видно и не может быть доказано.</w:t>
      </w:r>
    </w:p>
    <w:p w14:paraId="602EC25F" w14:textId="6942BEF5" w:rsidR="003B4923" w:rsidRPr="00C93B50" w:rsidRDefault="00702C17" w:rsidP="00FB2A7B">
      <w:pPr>
        <w:pStyle w:val="a2"/>
      </w:pPr>
      <w:r w:rsidRPr="00C93B50">
        <w:t>R</w:t>
      </w:r>
      <w:r w:rsidR="003B4923" w:rsidRPr="00C93B50">
        <w:t>esponder</w:t>
      </w:r>
      <w:r w:rsidRPr="00C93B50">
        <w:t xml:space="preserve"> </w:t>
      </w:r>
      <w:r w:rsidR="00A2775A" w:rsidRPr="00C93B50">
        <w:t>содержит ответчик/MultiRelay, LLMNR, NBT-NS и MDNS-отравитель. Он будет отвечать на конкретные запросы NBT-NS (служба имен NetBIOS) на основе их суффикса имени.</w:t>
      </w:r>
    </w:p>
    <w:p w14:paraId="6E06F1FC" w14:textId="76EB404F" w:rsidR="003B4923" w:rsidRPr="00C93B50" w:rsidRDefault="003B4923" w:rsidP="00FB2A7B">
      <w:pPr>
        <w:pStyle w:val="a2"/>
      </w:pPr>
      <w:r w:rsidRPr="00C93B50">
        <w:t>recon-ng</w:t>
      </w:r>
      <w:r w:rsidR="00702C17" w:rsidRPr="00C93B50">
        <w:t xml:space="preserve"> </w:t>
      </w:r>
      <w:r w:rsidR="00702C17" w:rsidRPr="00C93B50">
        <w:rPr>
          <w:rFonts w:cs="Times New Roman"/>
        </w:rPr>
        <w:t>—</w:t>
      </w:r>
      <w:r w:rsidR="00702C17" w:rsidRPr="00C93B50">
        <w:t> </w:t>
      </w:r>
      <w:r w:rsidR="00B85899" w:rsidRPr="00C93B50">
        <w:t>это полнофункциональный фреймворк веб-разведки, написанный на Python.</w:t>
      </w:r>
    </w:p>
    <w:p w14:paraId="0A5FB250" w14:textId="5CCAB636" w:rsidR="003B4923" w:rsidRPr="00C93B50" w:rsidRDefault="007A6F61" w:rsidP="00FB2A7B">
      <w:pPr>
        <w:pStyle w:val="a2"/>
      </w:pPr>
      <w:r w:rsidRPr="00C93B50">
        <w:t>F</w:t>
      </w:r>
      <w:r w:rsidR="003B4923" w:rsidRPr="00C93B50">
        <w:t>fuf</w:t>
      </w:r>
      <w:r w:rsidRPr="00C93B50">
        <w:t xml:space="preserve"> </w:t>
      </w:r>
      <w:r w:rsidR="00702C17" w:rsidRPr="00C93B50">
        <w:t>— </w:t>
      </w:r>
      <w:r w:rsidR="00B85899" w:rsidRPr="00C93B50">
        <w:t>это веб-фаззер fest, написанный на Go, который позволяет обнаруживать обычные каталоги, виртуальные хосты (без записей DNS), а также фаззить GET/POST запросы.</w:t>
      </w:r>
    </w:p>
    <w:p w14:paraId="14486EB2" w14:textId="25E8093C" w:rsidR="003B4923" w:rsidRPr="00C93B50" w:rsidRDefault="007A6F61" w:rsidP="00FB2A7B">
      <w:pPr>
        <w:pStyle w:val="a2"/>
      </w:pPr>
      <w:r w:rsidRPr="00C93B50">
        <w:t>A</w:t>
      </w:r>
      <w:r w:rsidR="003B4923" w:rsidRPr="00C93B50">
        <w:t>utopsy</w:t>
      </w:r>
      <w:r w:rsidRPr="00C93B50">
        <w:t xml:space="preserve"> </w:t>
      </w:r>
      <w:r w:rsidR="00702C17" w:rsidRPr="00C93B50">
        <w:rPr>
          <w:rFonts w:cs="Times New Roman"/>
        </w:rPr>
        <w:t>—</w:t>
      </w:r>
      <w:r w:rsidR="006F3D39" w:rsidRPr="00C93B50">
        <w:rPr>
          <w:rFonts w:cs="Times New Roman"/>
        </w:rPr>
        <w:t xml:space="preserve"> </w:t>
      </w:r>
      <w:r w:rsidR="006F3D39" w:rsidRPr="00C93B50">
        <w:t>представляет собой графический интерфейс к инструментам цифрового криминалистического анализа командной строки в наборе Sleuth.</w:t>
      </w:r>
    </w:p>
    <w:p w14:paraId="39CB6F04" w14:textId="4E84CB75" w:rsidR="003B4923" w:rsidRPr="00C93B50" w:rsidRDefault="007A6F61" w:rsidP="00FB2A7B">
      <w:pPr>
        <w:pStyle w:val="a2"/>
      </w:pPr>
      <w:r w:rsidRPr="00C93B50">
        <w:lastRenderedPageBreak/>
        <w:t>B</w:t>
      </w:r>
      <w:r w:rsidR="003B4923" w:rsidRPr="00C93B50">
        <w:t>ettercap</w:t>
      </w:r>
      <w:r w:rsidRPr="00C93B50">
        <w:t xml:space="preserve"> </w:t>
      </w:r>
      <w:r w:rsidR="00702C17" w:rsidRPr="00C93B50">
        <w:t>—</w:t>
      </w:r>
      <w:r w:rsidR="006F3D39" w:rsidRPr="00C93B50">
        <w:t xml:space="preserve"> это мощный, легко расширяемый и переносимый фреймворк для выполнения разведки и атаки на сети Wi-Fi, устройства с низким энергопотреблением Bluetooth, беспроводные HID устройства и сети Ethernet.</w:t>
      </w:r>
    </w:p>
    <w:p w14:paraId="4C6EC9D0" w14:textId="6E4A4F85" w:rsidR="003B4923" w:rsidRPr="00C93B50" w:rsidRDefault="007A6F61" w:rsidP="00FB2A7B">
      <w:pPr>
        <w:pStyle w:val="a2"/>
      </w:pPr>
      <w:r w:rsidRPr="00C93B50">
        <w:t>M</w:t>
      </w:r>
      <w:r w:rsidR="003B4923" w:rsidRPr="00C93B50">
        <w:t>etagoofil</w:t>
      </w:r>
      <w:r w:rsidRPr="00C93B50">
        <w:t xml:space="preserve"> </w:t>
      </w:r>
      <w:r w:rsidR="00702C17" w:rsidRPr="00C93B50">
        <w:rPr>
          <w:rFonts w:cs="Times New Roman"/>
        </w:rPr>
        <w:t>—</w:t>
      </w:r>
      <w:r w:rsidR="00702C17" w:rsidRPr="00C93B50">
        <w:t> </w:t>
      </w:r>
      <w:r w:rsidR="001927A7" w:rsidRPr="00C93B50">
        <w:t>это инструмент сбора информации, предназначенный для извлечения метаданных общедоступных документов (pdf, doc, xls, ppt, docx, pptx, xlsx), принадлежащих целевой компании.</w:t>
      </w:r>
    </w:p>
    <w:p w14:paraId="514116D7" w14:textId="5D86F5EA" w:rsidR="003B4923" w:rsidRPr="00C93B50" w:rsidRDefault="007A6F61" w:rsidP="00FB2A7B">
      <w:pPr>
        <w:pStyle w:val="a2"/>
      </w:pPr>
      <w:r w:rsidRPr="00C93B50">
        <w:t>M</w:t>
      </w:r>
      <w:r w:rsidR="003B4923" w:rsidRPr="00C93B50">
        <w:t>imikatz</w:t>
      </w:r>
      <w:r w:rsidRPr="00C93B50">
        <w:t xml:space="preserve"> </w:t>
      </w:r>
      <w:r w:rsidR="00702C17" w:rsidRPr="00C93B50">
        <w:rPr>
          <w:rFonts w:cs="Times New Roman"/>
        </w:rPr>
        <w:t>—</w:t>
      </w:r>
      <w:r w:rsidR="00E244C5" w:rsidRPr="00C93B50">
        <w:t xml:space="preserve"> использует права администратора в Windows для отображения паролей пользователей, вошедших в систему в данный момент, в виде открытого текста.</w:t>
      </w:r>
    </w:p>
    <w:p w14:paraId="49160D9F" w14:textId="0B626AAF" w:rsidR="003B4923" w:rsidRPr="00C93B50" w:rsidRDefault="007A6F61" w:rsidP="00E244C5">
      <w:pPr>
        <w:pStyle w:val="a2"/>
      </w:pPr>
      <w:r w:rsidRPr="00C93B50">
        <w:t>W</w:t>
      </w:r>
      <w:r w:rsidR="003B4923" w:rsidRPr="00C93B50">
        <w:t>fuzz</w:t>
      </w:r>
      <w:r w:rsidRPr="00C93B50">
        <w:t xml:space="preserve"> </w:t>
      </w:r>
      <w:r w:rsidR="00702C17" w:rsidRPr="00C93B50">
        <w:t>— </w:t>
      </w:r>
      <w:r w:rsidR="00E244C5" w:rsidRPr="00C93B50">
        <w:t>это инструмент, предназначенный для брутфорсинга веб-приложений, его можно использовать для поиска ресурсов.</w:t>
      </w:r>
    </w:p>
    <w:p w14:paraId="46F3E945" w14:textId="6DEBC35D" w:rsidR="003B4923" w:rsidRPr="00C93B50" w:rsidRDefault="007A6F61" w:rsidP="00FB2A7B">
      <w:pPr>
        <w:pStyle w:val="a2"/>
      </w:pPr>
      <w:r w:rsidRPr="00C93B50">
        <w:t>R</w:t>
      </w:r>
      <w:r w:rsidR="003B4923" w:rsidRPr="00C93B50">
        <w:t>eaver</w:t>
      </w:r>
      <w:r w:rsidRPr="00C93B50">
        <w:t xml:space="preserve"> </w:t>
      </w:r>
      <w:r w:rsidR="00702C17" w:rsidRPr="00C93B50">
        <w:t>—</w:t>
      </w:r>
      <w:r w:rsidR="002B7304" w:rsidRPr="00C93B50">
        <w:t xml:space="preserve"> выполняет атаку методом перебора на PIN-код защищенной настройки Wi-Fi точки доступа.</w:t>
      </w:r>
    </w:p>
    <w:p w14:paraId="1B2529BA" w14:textId="4CFC6AD5" w:rsidR="003B4923" w:rsidRPr="00C93B50" w:rsidRDefault="007A6F61" w:rsidP="00FB2A7B">
      <w:pPr>
        <w:pStyle w:val="a2"/>
      </w:pPr>
      <w:r w:rsidRPr="00C93B50">
        <w:t>L</w:t>
      </w:r>
      <w:r w:rsidR="003B4923" w:rsidRPr="00C93B50">
        <w:t>ynis</w:t>
      </w:r>
      <w:r w:rsidRPr="00C93B50">
        <w:t xml:space="preserve"> </w:t>
      </w:r>
      <w:r w:rsidR="00702C17" w:rsidRPr="00C93B50">
        <w:rPr>
          <w:rFonts w:cs="Times New Roman"/>
        </w:rPr>
        <w:t>—</w:t>
      </w:r>
      <w:r w:rsidR="00702C17" w:rsidRPr="00C93B50">
        <w:t> </w:t>
      </w:r>
      <w:r w:rsidR="002B7304" w:rsidRPr="00C93B50">
        <w:t>это инструмент аудита для усиления защиты систем на базе GNU/Linux и Unix. Он сканирует конфигурацию системы и создает обзор системной информации и проблем безопасности, который может быть использован профессиональными аудиторами.</w:t>
      </w:r>
    </w:p>
    <w:p w14:paraId="7BBE927E" w14:textId="72B5165B" w:rsidR="003B4923" w:rsidRPr="00C93B50" w:rsidRDefault="007A6F61" w:rsidP="00FB2A7B">
      <w:pPr>
        <w:pStyle w:val="a2"/>
      </w:pPr>
      <w:r w:rsidRPr="00C93B50">
        <w:t>A</w:t>
      </w:r>
      <w:r w:rsidR="003B4923" w:rsidRPr="00C93B50">
        <w:t>mass</w:t>
      </w:r>
      <w:r w:rsidRPr="00C93B50">
        <w:t xml:space="preserve"> </w:t>
      </w:r>
      <w:r w:rsidR="00847D3A" w:rsidRPr="00C93B50">
        <w:t>содержит инструмент, помогающий выполнять сетевое картографирование поверхностей атак и обнаружение внешних активов с использованием методов сбора информации с открытым исходным кодом и активной разведки.</w:t>
      </w:r>
    </w:p>
    <w:p w14:paraId="02B087CB" w14:textId="6FCDCC3A" w:rsidR="003B4923" w:rsidRPr="00C93B50" w:rsidRDefault="007A6F61" w:rsidP="007A6F61">
      <w:pPr>
        <w:pStyle w:val="a2"/>
      </w:pPr>
      <w:r w:rsidRPr="00C93B50">
        <w:t>A</w:t>
      </w:r>
      <w:r w:rsidR="003B4923" w:rsidRPr="00C93B50">
        <w:t>rpwatch</w:t>
      </w:r>
      <w:r w:rsidR="008B6827" w:rsidRPr="00C93B50">
        <w:t xml:space="preserve"> </w:t>
      </w:r>
      <w:r w:rsidRPr="00C93B50">
        <w:t>поддерживает базу данных MAC-адресов Ethernet, просматриваемых в сети, с соответствующими IP-парами. Оповещает системного администратора по электронной почте, если происходят какие-либо изменения, такие как новая станция/активность, триггеры, измененные и повторно используемые старые адреса.</w:t>
      </w:r>
    </w:p>
    <w:p w14:paraId="6316FE22" w14:textId="09BAAA50" w:rsidR="003B4923" w:rsidRPr="00C93B50" w:rsidRDefault="003B4923" w:rsidP="00FB2A7B">
      <w:pPr>
        <w:pStyle w:val="a2"/>
      </w:pPr>
      <w:r w:rsidRPr="00C93B50">
        <w:t>sublist3r</w:t>
      </w:r>
      <w:r w:rsidR="001F52AD" w:rsidRPr="00C93B50">
        <w:t xml:space="preserve"> содержит средство безопасности Python, предназначенное для перечисления поддоменов веб-сайтов с использованием OSINT.</w:t>
      </w:r>
    </w:p>
    <w:p w14:paraId="04204109" w14:textId="2025275F" w:rsidR="003B4923" w:rsidRPr="00C93B50" w:rsidRDefault="003B4923" w:rsidP="00FB2A7B">
      <w:pPr>
        <w:pStyle w:val="a2"/>
      </w:pPr>
      <w:r w:rsidRPr="00C93B50">
        <w:lastRenderedPageBreak/>
        <w:t>skipfish</w:t>
      </w:r>
      <w:r w:rsidR="007A6F61" w:rsidRPr="00C93B50">
        <w:t xml:space="preserve"> </w:t>
      </w:r>
      <w:r w:rsidR="00702C17" w:rsidRPr="00C93B50">
        <w:t>—</w:t>
      </w:r>
      <w:r w:rsidR="00E64845" w:rsidRPr="00C93B50">
        <w:t xml:space="preserve"> это активный инструмент для проверки безопасности веб-приложений.</w:t>
      </w:r>
    </w:p>
    <w:p w14:paraId="646BB236" w14:textId="39F01C1D" w:rsidR="003B4923" w:rsidRPr="00C93B50" w:rsidRDefault="003B4923" w:rsidP="00FB2A7B">
      <w:pPr>
        <w:pStyle w:val="a2"/>
      </w:pPr>
      <w:r w:rsidRPr="00C93B50">
        <w:t>netdiscover</w:t>
      </w:r>
      <w:r w:rsidR="00702C17" w:rsidRPr="00C93B50">
        <w:t xml:space="preserve"> </w:t>
      </w:r>
      <w:r w:rsidR="00702C17" w:rsidRPr="00C93B50">
        <w:rPr>
          <w:rFonts w:cs="Times New Roman"/>
        </w:rPr>
        <w:t>—</w:t>
      </w:r>
      <w:r w:rsidR="00E64845" w:rsidRPr="00C93B50">
        <w:t xml:space="preserve"> это инструмент активного/пассивного поиска адресов, в основном разработанный для тех беспроводных сетей, в которых нет dhcp-сервера.</w:t>
      </w:r>
    </w:p>
    <w:p w14:paraId="12A0A773" w14:textId="3BF2C77B" w:rsidR="003B4923" w:rsidRPr="00C93B50" w:rsidRDefault="003B4923" w:rsidP="00FB2A7B">
      <w:pPr>
        <w:pStyle w:val="a2"/>
      </w:pPr>
      <w:r w:rsidRPr="00C93B50">
        <w:t>mdk3</w:t>
      </w:r>
      <w:r w:rsidR="00F11B10" w:rsidRPr="00C93B50">
        <w:t xml:space="preserve"> </w:t>
      </w:r>
      <w:r w:rsidR="00F11B10" w:rsidRPr="00C93B50">
        <w:rPr>
          <w:rFonts w:cs="Times New Roman"/>
        </w:rPr>
        <w:t xml:space="preserve">— </w:t>
      </w:r>
      <w:r w:rsidR="006756CE" w:rsidRPr="00C93B50">
        <w:t>это инструмент проверки концепции для использования общих недостатков протокола IEEE 802.11 (Wi-Fi).</w:t>
      </w:r>
    </w:p>
    <w:p w14:paraId="3844947C" w14:textId="4F1AF5AE" w:rsidR="003B4923" w:rsidRPr="00C93B50" w:rsidRDefault="003B4923" w:rsidP="00FB2A7B">
      <w:pPr>
        <w:pStyle w:val="a2"/>
      </w:pPr>
      <w:r w:rsidRPr="00C93B50">
        <w:t>kismet</w:t>
      </w:r>
      <w:r w:rsidR="00F11B10" w:rsidRPr="00C93B50">
        <w:t xml:space="preserve"> </w:t>
      </w:r>
      <w:r w:rsidR="00F11B10" w:rsidRPr="00C93B50">
        <w:rPr>
          <w:rFonts w:cs="Times New Roman"/>
        </w:rPr>
        <w:t xml:space="preserve">— </w:t>
      </w:r>
      <w:r w:rsidR="000C0E89" w:rsidRPr="00C93B50">
        <w:t>это детектор беспроводной сети и устройств, сниффер, инструмент для управления охраной и платформа WIDS (wireless intrusion detection).</w:t>
      </w:r>
    </w:p>
    <w:p w14:paraId="69C7A478" w14:textId="0AF0FD16" w:rsidR="003B4923" w:rsidRPr="00C93B50" w:rsidRDefault="003B4923" w:rsidP="00FB2A7B">
      <w:pPr>
        <w:pStyle w:val="a2"/>
      </w:pPr>
      <w:r w:rsidRPr="00C93B50">
        <w:t>impacket-scripts</w:t>
      </w:r>
      <w:r w:rsidR="00F11B10" w:rsidRPr="00C93B50">
        <w:t xml:space="preserve"> </w:t>
      </w:r>
      <w:r w:rsidR="007B6565" w:rsidRPr="00C93B50">
        <w:t>содержит ссылки на полезные скрипты impacket.</w:t>
      </w:r>
    </w:p>
    <w:p w14:paraId="36B67243" w14:textId="01DBFE66" w:rsidR="003B4923" w:rsidRPr="00C93B50" w:rsidRDefault="003B4923" w:rsidP="00FB2A7B">
      <w:pPr>
        <w:pStyle w:val="a2"/>
      </w:pPr>
      <w:r w:rsidRPr="00C93B50">
        <w:t>dmitry</w:t>
      </w:r>
      <w:r w:rsidR="00F11B10" w:rsidRPr="00C93B50">
        <w:t xml:space="preserve"> </w:t>
      </w:r>
      <w:r w:rsidR="00F11B10" w:rsidRPr="00C93B50">
        <w:rPr>
          <w:rFonts w:cs="Times New Roman"/>
        </w:rPr>
        <w:t>—</w:t>
      </w:r>
      <w:r w:rsidR="00840507" w:rsidRPr="00C93B50">
        <w:rPr>
          <w:rFonts w:cs="Times New Roman"/>
        </w:rPr>
        <w:t xml:space="preserve"> </w:t>
      </w:r>
      <w:r w:rsidR="00840507" w:rsidRPr="00C93B50">
        <w:t>это приложение командной строки UNIX/(GNU) Linux, написанное на C</w:t>
      </w:r>
      <w:r w:rsidR="001034D8">
        <w:t>и</w:t>
      </w:r>
      <w:r w:rsidR="00840507" w:rsidRPr="00C93B50">
        <w:t>. Дмитрий может находить возможные поддомены, адреса электронной почты, информацию о времени безотказной работы, выполнять сканирование tcp-порта, поиск whois и многое другое.</w:t>
      </w:r>
    </w:p>
    <w:p w14:paraId="104A3C59" w14:textId="04AA0728" w:rsidR="003B4923" w:rsidRPr="00C93B50" w:rsidRDefault="003B4923" w:rsidP="00FB2A7B">
      <w:pPr>
        <w:pStyle w:val="a2"/>
      </w:pPr>
      <w:r w:rsidRPr="00C93B50">
        <w:t>airgeddon</w:t>
      </w:r>
      <w:r w:rsidR="00F11B10" w:rsidRPr="00C93B50">
        <w:t xml:space="preserve"> —</w:t>
      </w:r>
      <w:r w:rsidR="001C30C0" w:rsidRPr="00C93B50">
        <w:t xml:space="preserve"> </w:t>
      </w:r>
      <w:r w:rsidR="00087CE3" w:rsidRPr="00C93B50">
        <w:t>это управляемая меню оболочка сторонних инструментов для аудита беспроводных сетей с множеством функций.</w:t>
      </w:r>
    </w:p>
    <w:p w14:paraId="0AF9EB2A" w14:textId="23C79D02" w:rsidR="003B4923" w:rsidRPr="00C93B50" w:rsidRDefault="003B4923" w:rsidP="00FB2A7B">
      <w:pPr>
        <w:pStyle w:val="a2"/>
      </w:pPr>
      <w:r w:rsidRPr="00C93B50">
        <w:t>scapy</w:t>
      </w:r>
      <w:r w:rsidR="00F11B10" w:rsidRPr="00C93B50">
        <w:t xml:space="preserve"> —</w:t>
      </w:r>
      <w:r w:rsidR="00116F51" w:rsidRPr="00C93B50">
        <w:t xml:space="preserve"> </w:t>
      </w:r>
      <w:r w:rsidR="007A7475" w:rsidRPr="00C93B50">
        <w:t>это мощный интерактивный инструмент для обработки пакетов, генератор пакетов, сетевой сканер, анализатор пакетов.</w:t>
      </w:r>
    </w:p>
    <w:p w14:paraId="7B3565F9" w14:textId="5318C71C" w:rsidR="003B4923" w:rsidRPr="00C93B50" w:rsidRDefault="003B4923" w:rsidP="00FB2A7B">
      <w:pPr>
        <w:pStyle w:val="a2"/>
      </w:pPr>
      <w:r w:rsidRPr="00C93B50">
        <w:t>legion</w:t>
      </w:r>
      <w:r w:rsidR="00F11B10" w:rsidRPr="00C93B50">
        <w:t xml:space="preserve"> </w:t>
      </w:r>
      <w:r w:rsidR="00F11B10" w:rsidRPr="00C93B50">
        <w:rPr>
          <w:rFonts w:cs="Times New Roman"/>
        </w:rPr>
        <w:t>—</w:t>
      </w:r>
      <w:r w:rsidR="008258D5" w:rsidRPr="00C93B50">
        <w:t xml:space="preserve"> инструмент тестирования на проникновение в сеть, который помогает в обнаружении, разведке и эксплуатации информационных систем.</w:t>
      </w:r>
    </w:p>
    <w:p w14:paraId="4A96057B" w14:textId="5AA84267" w:rsidR="003B4923" w:rsidRPr="00C93B50" w:rsidRDefault="003B4923" w:rsidP="00FB2A7B">
      <w:pPr>
        <w:pStyle w:val="a2"/>
      </w:pPr>
      <w:r w:rsidRPr="00C93B50">
        <w:t>impacket</w:t>
      </w:r>
      <w:r w:rsidR="00F11B10" w:rsidRPr="00C93B50">
        <w:t xml:space="preserve"> </w:t>
      </w:r>
      <w:r w:rsidR="00F11B10" w:rsidRPr="00C93B50">
        <w:rPr>
          <w:rFonts w:cs="Times New Roman"/>
        </w:rPr>
        <w:t xml:space="preserve">— </w:t>
      </w:r>
      <w:r w:rsidR="00E4156E" w:rsidRPr="00C93B50">
        <w:t>это набор классов Python3, ориентированных на предоставление доступа к сетевым пакетам. Impacket позволяет разработчикам Python3 создавать и декодировать сетевые пакеты простым и последовательным образом.</w:t>
      </w:r>
    </w:p>
    <w:p w14:paraId="1FCC1966" w14:textId="04488F69" w:rsidR="003B4923" w:rsidRPr="00C93B50" w:rsidRDefault="003B4923" w:rsidP="00FB2A7B">
      <w:pPr>
        <w:pStyle w:val="a2"/>
      </w:pPr>
      <w:r w:rsidRPr="00C93B50">
        <w:t>hash-identifier</w:t>
      </w:r>
      <w:r w:rsidR="00F11B10" w:rsidRPr="00C93B50">
        <w:t xml:space="preserve"> </w:t>
      </w:r>
      <w:r w:rsidR="00F11B10" w:rsidRPr="00C93B50">
        <w:rPr>
          <w:rFonts w:cs="Times New Roman"/>
        </w:rPr>
        <w:t>—</w:t>
      </w:r>
      <w:r w:rsidR="00E4156E" w:rsidRPr="00C93B50">
        <w:rPr>
          <w:rFonts w:cs="Times New Roman"/>
        </w:rPr>
        <w:t xml:space="preserve"> </w:t>
      </w:r>
      <w:r w:rsidR="005510DA" w:rsidRPr="00C93B50">
        <w:rPr>
          <w:rFonts w:cs="Times New Roman"/>
        </w:rPr>
        <w:t>п</w:t>
      </w:r>
      <w:r w:rsidR="005510DA" w:rsidRPr="00C93B50">
        <w:t>рограммное обеспечение для идентификации различных типов хэшей, используемых для шифрования данных и особенно паролей.</w:t>
      </w:r>
    </w:p>
    <w:p w14:paraId="73F70F21" w14:textId="4A35D247" w:rsidR="003B4923" w:rsidRPr="00C93B50" w:rsidRDefault="003B4923" w:rsidP="00FB2A7B">
      <w:pPr>
        <w:pStyle w:val="a2"/>
      </w:pPr>
      <w:r w:rsidRPr="00C93B50">
        <w:lastRenderedPageBreak/>
        <w:t>dsniff</w:t>
      </w:r>
      <w:r w:rsidR="00F11B10" w:rsidRPr="00C93B50">
        <w:t xml:space="preserve"> </w:t>
      </w:r>
      <w:r w:rsidR="00CE5ED6" w:rsidRPr="00C93B50">
        <w:t xml:space="preserve">содержит несколько инструментов для </w:t>
      </w:r>
      <w:r w:rsidR="001007F4" w:rsidRPr="00C93B50">
        <w:t>сниффинга</w:t>
      </w:r>
      <w:r w:rsidR="00CE5ED6" w:rsidRPr="00C93B50">
        <w:t xml:space="preserve"> и создания сетевого трафика.</w:t>
      </w:r>
    </w:p>
    <w:p w14:paraId="402C91D0" w14:textId="0DD0BB1F" w:rsidR="003B4923" w:rsidRPr="00C93B50" w:rsidRDefault="003B4923" w:rsidP="00FB2A7B">
      <w:pPr>
        <w:pStyle w:val="a2"/>
      </w:pPr>
      <w:r w:rsidRPr="00C93B50">
        <w:t>dnsmap</w:t>
      </w:r>
      <w:r w:rsidR="00F11B10" w:rsidRPr="00C93B50">
        <w:t xml:space="preserve"> </w:t>
      </w:r>
      <w:r w:rsidR="00A61AD8" w:rsidRPr="00C93B50">
        <w:t>сканирует домен на наличие общих поддоменов с помощью встроенного или внешнего списка слов.</w:t>
      </w:r>
    </w:p>
    <w:p w14:paraId="377262D7" w14:textId="339DDD0C" w:rsidR="003B4923" w:rsidRPr="00C93B50" w:rsidRDefault="003B4923" w:rsidP="00FB2A7B">
      <w:pPr>
        <w:pStyle w:val="a2"/>
      </w:pPr>
      <w:r w:rsidRPr="00C93B50">
        <w:t>bloodhound</w:t>
      </w:r>
      <w:r w:rsidR="00F11B10" w:rsidRPr="00C93B50">
        <w:t xml:space="preserve"> </w:t>
      </w:r>
      <w:r w:rsidR="00E52D33" w:rsidRPr="00C93B50">
        <w:t>использует теорию графов для выявления скрытых и часто непреднамеренных взаимосвязей в среде Active Directory.</w:t>
      </w:r>
    </w:p>
    <w:p w14:paraId="3A46B05E" w14:textId="67F78184" w:rsidR="003B4923" w:rsidRPr="00C93B50" w:rsidRDefault="003B4923" w:rsidP="00FB2A7B">
      <w:pPr>
        <w:pStyle w:val="a2"/>
      </w:pPr>
      <w:r w:rsidRPr="00C93B50">
        <w:t>binwalk</w:t>
      </w:r>
      <w:r w:rsidR="00F11B10" w:rsidRPr="00C93B50">
        <w:t xml:space="preserve"> </w:t>
      </w:r>
      <w:r w:rsidR="00F11B10" w:rsidRPr="00C93B50">
        <w:rPr>
          <w:rFonts w:cs="Times New Roman"/>
        </w:rPr>
        <w:t xml:space="preserve">— </w:t>
      </w:r>
      <w:r w:rsidR="00331E23" w:rsidRPr="00C93B50">
        <w:t>это инструмент для поиска встроенных файлов и исполняемого кода в заданном двоичном изображении.</w:t>
      </w:r>
    </w:p>
    <w:p w14:paraId="5186B00A" w14:textId="26C02024" w:rsidR="003B4923" w:rsidRPr="00C93B50" w:rsidRDefault="003B4923" w:rsidP="00FB2A7B">
      <w:pPr>
        <w:pStyle w:val="a2"/>
      </w:pPr>
      <w:r w:rsidRPr="00C93B50">
        <w:t>wifiphisher</w:t>
      </w:r>
      <w:r w:rsidR="00F11B10" w:rsidRPr="00C93B50">
        <w:t xml:space="preserve"> </w:t>
      </w:r>
      <w:r w:rsidR="004E24D0" w:rsidRPr="00C93B50">
        <w:t>содержит средство безопасности, которое проводит автоматические фишинговые атаки на сети Wi-Fi с целью получения секретных парольных фраз или других учетных данных.</w:t>
      </w:r>
    </w:p>
    <w:p w14:paraId="371C4787" w14:textId="5E9BF974" w:rsidR="003B4923" w:rsidRPr="00C93B50" w:rsidRDefault="003B4923" w:rsidP="00FB2A7B">
      <w:pPr>
        <w:pStyle w:val="a2"/>
      </w:pPr>
      <w:r w:rsidRPr="00C93B50">
        <w:t>sslstrip</w:t>
      </w:r>
      <w:r w:rsidR="00F11B10" w:rsidRPr="00C93B50">
        <w:t xml:space="preserve"> </w:t>
      </w:r>
      <w:r w:rsidR="00BB44C2" w:rsidRPr="00C93B50">
        <w:t>содержит средство безопасности, которое проводит автоматические фишинговые атаки на сети Wi-Fi с целью получения секретных парольных фраз или других учетных данных.</w:t>
      </w:r>
    </w:p>
    <w:p w14:paraId="52F0D2FE" w14:textId="2258C341" w:rsidR="003B4923" w:rsidRPr="00C93B50" w:rsidRDefault="003B4923" w:rsidP="00FB2A7B">
      <w:pPr>
        <w:pStyle w:val="a2"/>
      </w:pPr>
      <w:r w:rsidRPr="00C93B50">
        <w:t>slowhttptest</w:t>
      </w:r>
      <w:r w:rsidR="00F11B10" w:rsidRPr="00C93B50">
        <w:t xml:space="preserve"> — </w:t>
      </w:r>
      <w:r w:rsidR="00FA6897" w:rsidRPr="00C93B50">
        <w:t>это легко настраиваемый инструмент, который имитирует некоторые атаки типа "Отказ в обслуживании" на прикладном уровне.</w:t>
      </w:r>
    </w:p>
    <w:p w14:paraId="7BDB4904" w14:textId="6E91269C" w:rsidR="003B4923" w:rsidRPr="00C93B50" w:rsidRDefault="003B4923" w:rsidP="00FB2A7B">
      <w:pPr>
        <w:pStyle w:val="a2"/>
      </w:pPr>
      <w:r w:rsidRPr="00C93B50">
        <w:t>rkhunter</w:t>
      </w:r>
      <w:r w:rsidR="00F11B10" w:rsidRPr="00C93B50">
        <w:t xml:space="preserve"> </w:t>
      </w:r>
      <w:r w:rsidR="002060E7" w:rsidRPr="00C93B50">
        <w:t>сканирует системы на наличие известных и неизвестных руткитов, бэкдоров, снифферов и эксплойтов.</w:t>
      </w:r>
    </w:p>
    <w:p w14:paraId="268D0A21" w14:textId="460A4C31" w:rsidR="003B4923" w:rsidRPr="00C93B50" w:rsidRDefault="003B4923" w:rsidP="00FB2A7B">
      <w:pPr>
        <w:pStyle w:val="a2"/>
      </w:pPr>
      <w:r w:rsidRPr="00C93B50">
        <w:t>medusa</w:t>
      </w:r>
      <w:r w:rsidR="00F11B10" w:rsidRPr="00C93B50">
        <w:t xml:space="preserve"> </w:t>
      </w:r>
      <w:r w:rsidR="00725C46" w:rsidRPr="00C93B50">
        <w:t>задумана как быстрое, массово параллельное, модульное средство грубой силы для входа в систему. Цель состоит в том, чтобы поддерживать как можно больше сервисов, которые позволяют удаленную аутентификацию, насколько это возможно.</w:t>
      </w:r>
    </w:p>
    <w:p w14:paraId="0BCA4838" w14:textId="57FE69FB" w:rsidR="003B4923" w:rsidRPr="00C93B50" w:rsidRDefault="003B4923" w:rsidP="00FB2A7B">
      <w:pPr>
        <w:pStyle w:val="a2"/>
      </w:pPr>
      <w:r w:rsidRPr="00C93B50">
        <w:t>fierce</w:t>
      </w:r>
      <w:r w:rsidR="00F11B10" w:rsidRPr="00C93B50">
        <w:t xml:space="preserve"> </w:t>
      </w:r>
      <w:r w:rsidR="00F11B10" w:rsidRPr="00C93B50">
        <w:rPr>
          <w:rFonts w:cs="Times New Roman"/>
        </w:rPr>
        <w:t xml:space="preserve">— </w:t>
      </w:r>
      <w:r w:rsidR="00A278B4" w:rsidRPr="00C93B50">
        <w:t>сканер, который помогает находить несмежные IP-адреса и имена хостов в указанных доменах.</w:t>
      </w:r>
    </w:p>
    <w:p w14:paraId="61F2A736" w14:textId="146AC7AA" w:rsidR="003B4923" w:rsidRPr="00C93B50" w:rsidRDefault="003B4923" w:rsidP="00FB2A7B">
      <w:pPr>
        <w:pStyle w:val="a2"/>
      </w:pPr>
      <w:r w:rsidRPr="00C93B50">
        <w:t>crackmapexec</w:t>
      </w:r>
      <w:r w:rsidR="00F11B10" w:rsidRPr="00C93B50">
        <w:t xml:space="preserve"> </w:t>
      </w:r>
      <w:r w:rsidR="00F11B10" w:rsidRPr="00C93B50">
        <w:rPr>
          <w:rFonts w:cs="Times New Roman"/>
        </w:rPr>
        <w:t xml:space="preserve">— </w:t>
      </w:r>
      <w:r w:rsidR="003160C9" w:rsidRPr="00C93B50">
        <w:rPr>
          <w:rFonts w:cs="Times New Roman"/>
        </w:rPr>
        <w:t xml:space="preserve">многофункциональное </w:t>
      </w:r>
      <w:r w:rsidR="003160C9" w:rsidRPr="00C93B50">
        <w:t>средство пентестинга сред Windows/Active Directory.</w:t>
      </w:r>
    </w:p>
    <w:p w14:paraId="71FC1F3C" w14:textId="27CF3CDE" w:rsidR="003B4923" w:rsidRPr="00C93B50" w:rsidRDefault="003B4923" w:rsidP="00FB2A7B">
      <w:pPr>
        <w:pStyle w:val="a2"/>
        <w:rPr>
          <w:lang w:val="en-US"/>
        </w:rPr>
      </w:pPr>
      <w:r w:rsidRPr="00C93B50">
        <w:rPr>
          <w:lang w:val="en-US"/>
        </w:rPr>
        <w:t>commix</w:t>
      </w:r>
      <w:r w:rsidR="00F11B10" w:rsidRPr="00C93B50">
        <w:rPr>
          <w:lang w:val="en-US"/>
        </w:rPr>
        <w:t xml:space="preserve"> </w:t>
      </w:r>
      <w:r w:rsidR="00F11B10" w:rsidRPr="00C93B50">
        <w:rPr>
          <w:rFonts w:cs="Times New Roman"/>
          <w:lang w:val="en-US"/>
        </w:rPr>
        <w:t xml:space="preserve">— </w:t>
      </w:r>
      <w:r w:rsidR="004D4F8B" w:rsidRPr="00C93B50">
        <w:rPr>
          <w:lang w:val="en-US"/>
        </w:rPr>
        <w:t>[comm]and [i]njection e[x]ploiter.</w:t>
      </w:r>
    </w:p>
    <w:p w14:paraId="70473469" w14:textId="6B0BD290" w:rsidR="003B4923" w:rsidRPr="00C93B50" w:rsidRDefault="003B4923" w:rsidP="00FB2A7B">
      <w:pPr>
        <w:pStyle w:val="a2"/>
      </w:pPr>
      <w:r w:rsidRPr="00C93B50">
        <w:lastRenderedPageBreak/>
        <w:t>chntpw</w:t>
      </w:r>
      <w:r w:rsidR="00F11B10" w:rsidRPr="00C93B50">
        <w:t xml:space="preserve"> </w:t>
      </w:r>
      <w:r w:rsidR="00346B9B" w:rsidRPr="00C93B50">
        <w:t>предоставляет способ просмотра информации и изменения пользовательских паролей в файле базы данных пользователей Windows NT/ 2000.</w:t>
      </w:r>
    </w:p>
    <w:p w14:paraId="14A9E1C2" w14:textId="148C0809" w:rsidR="003B4923" w:rsidRPr="00C93B50" w:rsidRDefault="003B4923" w:rsidP="00FB2A7B">
      <w:pPr>
        <w:pStyle w:val="a2"/>
      </w:pPr>
      <w:r w:rsidRPr="00C93B50">
        <w:t>arp-scan</w:t>
      </w:r>
      <w:r w:rsidR="00F11B10" w:rsidRPr="00C93B50">
        <w:t xml:space="preserve"> </w:t>
      </w:r>
      <w:r w:rsidR="00F11B10" w:rsidRPr="00C93B50">
        <w:rPr>
          <w:rFonts w:cs="Times New Roman"/>
        </w:rPr>
        <w:t xml:space="preserve">— </w:t>
      </w:r>
      <w:r w:rsidR="00345C4C" w:rsidRPr="00C93B50">
        <w:t>это инструмент командной строки, который использует протокол ARP для обнаружения и снятия отпечатков пальцев с IP-хостов в локальной сети.</w:t>
      </w:r>
    </w:p>
    <w:p w14:paraId="503AAC3F" w14:textId="5FE703F6" w:rsidR="003B4923" w:rsidRPr="00C93B50" w:rsidRDefault="003B4923" w:rsidP="00FB2A7B">
      <w:pPr>
        <w:pStyle w:val="a2"/>
      </w:pPr>
      <w:r w:rsidRPr="00C93B50">
        <w:t>xsser</w:t>
      </w:r>
      <w:r w:rsidR="00F11B10" w:rsidRPr="00C93B50">
        <w:t xml:space="preserve"> </w:t>
      </w:r>
      <w:r w:rsidR="00F11B10" w:rsidRPr="00C93B50">
        <w:rPr>
          <w:rFonts w:cs="Times New Roman"/>
        </w:rPr>
        <w:t xml:space="preserve">— </w:t>
      </w:r>
      <w:r w:rsidR="008B3E8B" w:rsidRPr="00C93B50">
        <w:rPr>
          <w:rFonts w:cs="Times New Roman"/>
        </w:rPr>
        <w:t>это автоматический фреймворк для обнаружения, использования уязвимостей XSS в веб-приложениях и сообщения о них.</w:t>
      </w:r>
    </w:p>
    <w:p w14:paraId="75EEC513" w14:textId="00AF76D0" w:rsidR="003B4923" w:rsidRPr="00C93B50" w:rsidRDefault="003B4923" w:rsidP="00FB2A7B">
      <w:pPr>
        <w:pStyle w:val="a2"/>
      </w:pPr>
      <w:r w:rsidRPr="00C93B50">
        <w:t>spiderfoot</w:t>
      </w:r>
      <w:r w:rsidR="00F11B10" w:rsidRPr="00C93B50">
        <w:t xml:space="preserve"> </w:t>
      </w:r>
      <w:r w:rsidR="005B6CC9" w:rsidRPr="00C93B50">
        <w:t>автоматизирует процесс сбора информации о заданной цели, которая может быть IP-адресом, доменным именем, именем хоста, сетевой подсетью, ASN, адресом электронной почты или именем человека.</w:t>
      </w:r>
    </w:p>
    <w:p w14:paraId="0CA6E06F" w14:textId="47C31633" w:rsidR="003B4923" w:rsidRPr="00C93B50" w:rsidRDefault="003B4923" w:rsidP="00FB2A7B">
      <w:pPr>
        <w:pStyle w:val="a2"/>
      </w:pPr>
      <w:r w:rsidRPr="00C93B50">
        <w:t>parsero</w:t>
      </w:r>
      <w:r w:rsidR="00F11B10" w:rsidRPr="00C93B50">
        <w:t xml:space="preserve"> </w:t>
      </w:r>
      <w:r w:rsidR="00264C4E" w:rsidRPr="00C93B50">
        <w:t>считывает Robots.txt файл веб-сервера и просматривает запрещенные записи. Запрещенные записи сообщают поисковым системам, какие каталоги или файлы, размещенные на веб-сервере, не должны индексироваться.</w:t>
      </w:r>
    </w:p>
    <w:p w14:paraId="78FCC741" w14:textId="642703A1" w:rsidR="003B4923" w:rsidRPr="00C93B50" w:rsidRDefault="003B4923" w:rsidP="00FB2A7B">
      <w:pPr>
        <w:pStyle w:val="a2"/>
      </w:pPr>
      <w:r w:rsidRPr="00C93B50">
        <w:t>nuclei</w:t>
      </w:r>
      <w:r w:rsidR="00F11B10" w:rsidRPr="00C93B50">
        <w:t xml:space="preserve"> </w:t>
      </w:r>
      <w:r w:rsidR="001341E1" w:rsidRPr="00C93B50">
        <w:t>содержит быстрый инструмент для настраиваемого целевого сканирования на основе шаблонов, предлагающий огромную расширяемость и простоту использования.</w:t>
      </w:r>
    </w:p>
    <w:p w14:paraId="14750D04" w14:textId="2B2922C1" w:rsidR="003B4923" w:rsidRPr="00C93B50" w:rsidRDefault="003B4923" w:rsidP="00FB2A7B">
      <w:pPr>
        <w:pStyle w:val="a2"/>
      </w:pPr>
      <w:r w:rsidRPr="00C93B50">
        <w:t>ghidra</w:t>
      </w:r>
      <w:r w:rsidR="00F11B10" w:rsidRPr="00C93B50">
        <w:t xml:space="preserve"> </w:t>
      </w:r>
      <w:r w:rsidR="00637BAE" w:rsidRPr="00C93B50">
        <w:t>содержит платформу обратного проектирования программного обеспечения (SRE).</w:t>
      </w:r>
    </w:p>
    <w:p w14:paraId="6981046E" w14:textId="6A9E3945" w:rsidR="003B4923" w:rsidRPr="00C93B50" w:rsidRDefault="003B4923" w:rsidP="00FB2A7B">
      <w:pPr>
        <w:pStyle w:val="a2"/>
      </w:pPr>
      <w:r w:rsidRPr="00C93B50">
        <w:t>foremost</w:t>
      </w:r>
      <w:r w:rsidR="00F11B10" w:rsidRPr="00C93B50">
        <w:t xml:space="preserve"> </w:t>
      </w:r>
      <w:r w:rsidR="00F11B10" w:rsidRPr="00C93B50">
        <w:rPr>
          <w:rFonts w:cs="Times New Roman"/>
        </w:rPr>
        <w:t xml:space="preserve">— </w:t>
      </w:r>
      <w:r w:rsidR="00AE4BF6" w:rsidRPr="00C93B50">
        <w:t>это основанная на форензиках программа для восстановления потерянных файлов на основе их верхних и нижних колонтитулов и внутренних структур данных.</w:t>
      </w:r>
    </w:p>
    <w:p w14:paraId="1593CFB9" w14:textId="3DF8DECE" w:rsidR="003B4923" w:rsidRPr="00C93B50" w:rsidRDefault="003B4923" w:rsidP="00FB2A7B">
      <w:pPr>
        <w:pStyle w:val="a2"/>
      </w:pPr>
      <w:r w:rsidRPr="00C93B50">
        <w:t>dnsrecon</w:t>
      </w:r>
      <w:r w:rsidR="00F11B10" w:rsidRPr="00C93B50">
        <w:t xml:space="preserve"> </w:t>
      </w:r>
      <w:r w:rsidR="00F11B10" w:rsidRPr="00C93B50">
        <w:rPr>
          <w:rFonts w:cs="Times New Roman"/>
        </w:rPr>
        <w:t xml:space="preserve">— </w:t>
      </w:r>
      <w:r w:rsidR="00757EC0" w:rsidRPr="00C93B50">
        <w:rPr>
          <w:rFonts w:cs="Times New Roman"/>
        </w:rPr>
        <w:t xml:space="preserve">анализатор сети </w:t>
      </w:r>
      <w:r w:rsidR="00757EC0" w:rsidRPr="00C93B50">
        <w:t>по DNS.</w:t>
      </w:r>
    </w:p>
    <w:p w14:paraId="6294A4ED" w14:textId="05EA8441" w:rsidR="003B4923" w:rsidRPr="00C93B50" w:rsidRDefault="004727F2" w:rsidP="00FB2A7B">
      <w:pPr>
        <w:pStyle w:val="a2"/>
      </w:pPr>
      <w:r w:rsidRPr="00C93B50">
        <w:t>D</w:t>
      </w:r>
      <w:r w:rsidR="003B4923" w:rsidRPr="00C93B50">
        <w:t>irsearch</w:t>
      </w:r>
      <w:r w:rsidRPr="00C93B50">
        <w:t xml:space="preserve"> содержит инструмент командной строки, предназначенный для перебора каталогов и файлов на веб-серверах.</w:t>
      </w:r>
    </w:p>
    <w:p w14:paraId="7B880531" w14:textId="066A4DD2" w:rsidR="003B4923" w:rsidRPr="00C93B50" w:rsidRDefault="003B4923" w:rsidP="00FB2A7B">
      <w:pPr>
        <w:pStyle w:val="a2"/>
      </w:pPr>
      <w:r w:rsidRPr="00C93B50">
        <w:t>capstone</w:t>
      </w:r>
      <w:r w:rsidR="00F11B10" w:rsidRPr="00C93B50">
        <w:t xml:space="preserve"> </w:t>
      </w:r>
      <w:r w:rsidR="00F11B10" w:rsidRPr="00C93B50">
        <w:rPr>
          <w:rFonts w:cs="Times New Roman"/>
        </w:rPr>
        <w:t xml:space="preserve">— </w:t>
      </w:r>
      <w:r w:rsidR="008E485F" w:rsidRPr="00C93B50">
        <w:rPr>
          <w:rFonts w:cs="Times New Roman"/>
        </w:rPr>
        <w:t>и</w:t>
      </w:r>
      <w:r w:rsidR="008E485F" w:rsidRPr="00C93B50">
        <w:t>нструмент командной строки для разбора шестнадцатеричных строк.</w:t>
      </w:r>
    </w:p>
    <w:p w14:paraId="38D547B2" w14:textId="618522AB" w:rsidR="003B4923" w:rsidRPr="00C93B50" w:rsidRDefault="003B4923" w:rsidP="00FB2A7B">
      <w:pPr>
        <w:pStyle w:val="a2"/>
      </w:pPr>
      <w:r w:rsidRPr="00C93B50">
        <w:t>bed</w:t>
      </w:r>
      <w:r w:rsidR="00F11B10" w:rsidRPr="00C93B50">
        <w:t xml:space="preserve"> </w:t>
      </w:r>
      <w:r w:rsidR="00F11B10" w:rsidRPr="00C93B50">
        <w:rPr>
          <w:rFonts w:cs="Times New Roman"/>
        </w:rPr>
        <w:t xml:space="preserve">— </w:t>
      </w:r>
      <w:r w:rsidR="00D43F9E" w:rsidRPr="00C93B50">
        <w:t>это программа, которая предназначена для проверки демонов на предмет возможного переполнения буфера, форматирования строк и т.д.</w:t>
      </w:r>
    </w:p>
    <w:p w14:paraId="692C3BFF" w14:textId="028E806B" w:rsidR="003B4923" w:rsidRPr="00C93B50" w:rsidRDefault="003B4923" w:rsidP="00FB2A7B">
      <w:pPr>
        <w:pStyle w:val="a2"/>
      </w:pPr>
      <w:r w:rsidRPr="00C93B50">
        <w:lastRenderedPageBreak/>
        <w:t>whatweb</w:t>
      </w:r>
      <w:r w:rsidR="00F11B10" w:rsidRPr="00C93B50">
        <w:t xml:space="preserve"> </w:t>
      </w:r>
      <w:r w:rsidR="00D77705" w:rsidRPr="00C93B50">
        <w:rPr>
          <w:rFonts w:cs="Times New Roman"/>
        </w:rPr>
        <w:t>идентифицирует веб-сайты. Он распознает веб-технологии, включая системы управления контентом (CMS), платформы для ведения блогов, пакеты статистики/аналитики, библиотеки JavaScript, веб-серверы и встроенные устройства.</w:t>
      </w:r>
    </w:p>
    <w:p w14:paraId="610698A6" w14:textId="74DB00CD" w:rsidR="003B4923" w:rsidRPr="00C93B50" w:rsidRDefault="003B4923" w:rsidP="00FB2A7B">
      <w:pPr>
        <w:pStyle w:val="a2"/>
      </w:pPr>
      <w:r w:rsidRPr="00C93B50">
        <w:t>shellter</w:t>
      </w:r>
      <w:r w:rsidR="00F11B10" w:rsidRPr="00C93B50">
        <w:t xml:space="preserve"> </w:t>
      </w:r>
      <w:r w:rsidR="00F11B10" w:rsidRPr="00C93B50">
        <w:rPr>
          <w:rFonts w:cs="Times New Roman"/>
        </w:rPr>
        <w:t xml:space="preserve">— </w:t>
      </w:r>
      <w:r w:rsidR="00E461DC" w:rsidRPr="00C93B50">
        <w:t>это инструмент для динамического внедрения шелл-кода, он же dynamic PE infector.</w:t>
      </w:r>
    </w:p>
    <w:p w14:paraId="551B118A" w14:textId="1689F7E2" w:rsidR="003B4923" w:rsidRPr="00C93B50" w:rsidRDefault="00BE1534" w:rsidP="00FB2A7B">
      <w:pPr>
        <w:pStyle w:val="a2"/>
      </w:pPr>
      <w:r w:rsidRPr="00C93B50">
        <w:t>R</w:t>
      </w:r>
      <w:r w:rsidR="003B4923" w:rsidRPr="00C93B50">
        <w:t>ainbowcrack</w:t>
      </w:r>
      <w:r w:rsidRPr="00C93B50">
        <w:t xml:space="preserve"> взламывает хэши с помощью радужных таблиц.</w:t>
      </w:r>
    </w:p>
    <w:p w14:paraId="40D63A5A" w14:textId="60192134" w:rsidR="003B4923" w:rsidRPr="00C93B50" w:rsidRDefault="003B4923" w:rsidP="00FB2A7B">
      <w:pPr>
        <w:pStyle w:val="a2"/>
      </w:pPr>
      <w:r w:rsidRPr="00C93B50">
        <w:t>maryam</w:t>
      </w:r>
      <w:r w:rsidR="00F11B10" w:rsidRPr="00C93B50">
        <w:t xml:space="preserve"> </w:t>
      </w:r>
      <w:r w:rsidR="00F11B10" w:rsidRPr="00C93B50">
        <w:rPr>
          <w:rFonts w:cs="Times New Roman"/>
        </w:rPr>
        <w:t xml:space="preserve">— </w:t>
      </w:r>
      <w:r w:rsidR="00257E8B" w:rsidRPr="00C93B50">
        <w:t>OWASP Maryam модульная платформа, основанн</w:t>
      </w:r>
      <w:r w:rsidR="008B67E3" w:rsidRPr="00C93B50">
        <w:t>ая</w:t>
      </w:r>
      <w:r w:rsidR="00257E8B" w:rsidRPr="00C93B50">
        <w:t xml:space="preserve"> на OSINT и сборе данных.</w:t>
      </w:r>
    </w:p>
    <w:p w14:paraId="758976D8" w14:textId="0091FFE4" w:rsidR="003B4923" w:rsidRPr="00C93B50" w:rsidRDefault="003B4923" w:rsidP="00FB2A7B">
      <w:pPr>
        <w:pStyle w:val="a2"/>
      </w:pPr>
      <w:r w:rsidRPr="00C93B50">
        <w:t>macchanger</w:t>
      </w:r>
      <w:r w:rsidR="00F11B10" w:rsidRPr="00C93B50">
        <w:t xml:space="preserve"> — </w:t>
      </w:r>
      <w:r w:rsidR="0060122A" w:rsidRPr="00C93B50">
        <w:t>это утилита, которая упрощает манипулирование MAC-адресами сетевых интерфейсов.</w:t>
      </w:r>
    </w:p>
    <w:p w14:paraId="35A13FBE" w14:textId="46FB9D9A" w:rsidR="003B4923" w:rsidRPr="00C93B50" w:rsidRDefault="003B4923" w:rsidP="00FB2A7B">
      <w:pPr>
        <w:pStyle w:val="a2"/>
      </w:pPr>
      <w:r w:rsidRPr="00C93B50">
        <w:t>jsql</w:t>
      </w:r>
      <w:r w:rsidR="00F11B10" w:rsidRPr="00C93B50">
        <w:t xml:space="preserve"> — </w:t>
      </w:r>
      <w:r w:rsidR="00111B6B" w:rsidRPr="00C93B50">
        <w:t>это легкое приложение, используемое для поиска информации в базе данных с удаленного сервера.</w:t>
      </w:r>
    </w:p>
    <w:p w14:paraId="63A2893F" w14:textId="23BACD9F" w:rsidR="003B4923" w:rsidRPr="00C93B50" w:rsidRDefault="003B4923" w:rsidP="00FB2A7B">
      <w:pPr>
        <w:pStyle w:val="a2"/>
      </w:pPr>
      <w:r w:rsidRPr="00C93B50">
        <w:t>hakrawler</w:t>
      </w:r>
      <w:r w:rsidR="00F11B10" w:rsidRPr="00C93B50">
        <w:t xml:space="preserve"> </w:t>
      </w:r>
      <w:r w:rsidR="00F11B10" w:rsidRPr="00C93B50">
        <w:rPr>
          <w:rFonts w:cs="Times New Roman"/>
        </w:rPr>
        <w:t xml:space="preserve">— </w:t>
      </w:r>
      <w:r w:rsidR="00A74C46" w:rsidRPr="00C93B50">
        <w:rPr>
          <w:rFonts w:cs="Times New Roman"/>
        </w:rPr>
        <w:t>б</w:t>
      </w:r>
      <w:r w:rsidR="00A74C46" w:rsidRPr="00C93B50">
        <w:t>ыстрый веб-сканер golang для сбора URL-адресов и расположения файлов JavaSript.</w:t>
      </w:r>
    </w:p>
    <w:p w14:paraId="6D782767" w14:textId="196ABC88" w:rsidR="003B4923" w:rsidRPr="00C93B50" w:rsidRDefault="003B4923" w:rsidP="00FB2A7B">
      <w:pPr>
        <w:pStyle w:val="a2"/>
      </w:pPr>
      <w:r w:rsidRPr="00C93B50">
        <w:t>dnsenum</w:t>
      </w:r>
      <w:r w:rsidR="00F11B10" w:rsidRPr="00C93B50">
        <w:t xml:space="preserve"> </w:t>
      </w:r>
      <w:r w:rsidR="00F11B10" w:rsidRPr="00C93B50">
        <w:rPr>
          <w:rFonts w:cs="Times New Roman"/>
        </w:rPr>
        <w:t xml:space="preserve">— </w:t>
      </w:r>
      <w:r w:rsidR="00DE454E" w:rsidRPr="00C93B50">
        <w:t>это многопоточный perl-скрипт для перечисления DNS-информации домена и обнаружения несмежных ip-блоков.</w:t>
      </w:r>
    </w:p>
    <w:p w14:paraId="358C7B60" w14:textId="769E9B87" w:rsidR="003B4923" w:rsidRPr="00C93B50" w:rsidRDefault="003B4923" w:rsidP="00FB2A7B">
      <w:pPr>
        <w:pStyle w:val="a2"/>
      </w:pPr>
      <w:r w:rsidRPr="00C93B50">
        <w:t>chisel</w:t>
      </w:r>
      <w:r w:rsidR="00F11B10" w:rsidRPr="00C93B50">
        <w:t xml:space="preserve"> </w:t>
      </w:r>
      <w:r w:rsidR="00DC3724" w:rsidRPr="00C93B50">
        <w:t>содержит быстрый туннель TCP/UDP, передаваемый по протоколу HTTP, защищенный через SSH.</w:t>
      </w:r>
    </w:p>
    <w:p w14:paraId="6965ED83" w14:textId="6150B3B9" w:rsidR="003B4923" w:rsidRPr="00C93B50" w:rsidRDefault="003B4923" w:rsidP="00FB2A7B">
      <w:pPr>
        <w:pStyle w:val="a2"/>
      </w:pPr>
      <w:r w:rsidRPr="00C93B50">
        <w:t>arjun</w:t>
      </w:r>
      <w:r w:rsidR="00F11B10" w:rsidRPr="00C93B50">
        <w:t xml:space="preserve"> </w:t>
      </w:r>
      <w:r w:rsidR="00F11B10" w:rsidRPr="00C93B50">
        <w:rPr>
          <w:rFonts w:cs="Times New Roman"/>
        </w:rPr>
        <w:t xml:space="preserve">— </w:t>
      </w:r>
      <w:r w:rsidR="00CA5F01" w:rsidRPr="00C93B50">
        <w:t>содержит инструменты для поиска параметров запроса для конечных точек URL.</w:t>
      </w:r>
    </w:p>
    <w:p w14:paraId="06559A0D" w14:textId="722DF9A7" w:rsidR="003B4923" w:rsidRPr="00C93B50" w:rsidRDefault="003B4923" w:rsidP="00FB2A7B">
      <w:pPr>
        <w:pStyle w:val="a2"/>
      </w:pPr>
      <w:r w:rsidRPr="00C93B50">
        <w:t>android-sdk</w:t>
      </w:r>
      <w:r w:rsidR="00F11B10" w:rsidRPr="00C93B50">
        <w:t xml:space="preserve"> </w:t>
      </w:r>
      <w:r w:rsidR="00F11B10" w:rsidRPr="00C93B50">
        <w:rPr>
          <w:rFonts w:cs="Times New Roman"/>
        </w:rPr>
        <w:t xml:space="preserve">— </w:t>
      </w:r>
      <w:r w:rsidR="004E6875" w:rsidRPr="00C93B50">
        <w:t>Android SDK предоставляет вам библиотеки API и инструменты разработчика, необходимые для создания, тестирования и отладки приложений для Android.</w:t>
      </w:r>
    </w:p>
    <w:p w14:paraId="1D03A7F0" w14:textId="67E612B0" w:rsidR="003B4923" w:rsidRPr="00C93B50" w:rsidRDefault="003B4923" w:rsidP="00FB2A7B">
      <w:pPr>
        <w:pStyle w:val="a2"/>
      </w:pPr>
      <w:r w:rsidRPr="00C93B50">
        <w:t>amap</w:t>
      </w:r>
      <w:r w:rsidR="00F11B10" w:rsidRPr="00C93B50">
        <w:t xml:space="preserve"> </w:t>
      </w:r>
      <w:r w:rsidR="00F11B10" w:rsidRPr="00C93B50">
        <w:rPr>
          <w:rFonts w:cs="Times New Roman"/>
        </w:rPr>
        <w:t>—</w:t>
      </w:r>
      <w:r w:rsidR="00F11B10" w:rsidRPr="00C93B50">
        <w:t xml:space="preserve"> </w:t>
      </w:r>
      <w:r w:rsidR="00634BFC" w:rsidRPr="00C93B50">
        <w:t>инструмент сканирования нового поколения для пентестеров. Он пытается идентифицировать приложения, даже если они запущены на другом порту.</w:t>
      </w:r>
    </w:p>
    <w:p w14:paraId="1A5AF5AA" w14:textId="450BAD91" w:rsidR="003B4923" w:rsidRPr="00C93B50" w:rsidRDefault="003B4923" w:rsidP="00FB2A7B">
      <w:pPr>
        <w:pStyle w:val="a2"/>
      </w:pPr>
      <w:r w:rsidRPr="00C93B50">
        <w:t>wafw00f</w:t>
      </w:r>
      <w:r w:rsidR="00F11B10" w:rsidRPr="00C93B50">
        <w:t xml:space="preserve"> — </w:t>
      </w:r>
      <w:r w:rsidR="006A1EA4" w:rsidRPr="00C93B50">
        <w:t>идентифицирует и снимает отпечатки пальцев с продуктов брандмауэра веб-приложений (WAF).</w:t>
      </w:r>
    </w:p>
    <w:p w14:paraId="2E8F4071" w14:textId="0B441568" w:rsidR="003B4923" w:rsidRPr="00C93B50" w:rsidRDefault="003B4923" w:rsidP="00FB2A7B">
      <w:pPr>
        <w:pStyle w:val="a2"/>
      </w:pPr>
      <w:r w:rsidRPr="00C93B50">
        <w:lastRenderedPageBreak/>
        <w:t>veil</w:t>
      </w:r>
      <w:r w:rsidR="00F11B10" w:rsidRPr="00C93B50">
        <w:t xml:space="preserve"> — </w:t>
      </w:r>
      <w:r w:rsidR="006A1EA4" w:rsidRPr="00C93B50">
        <w:t>это инструмент, предназначенный для создания полезных нагрузок metasploit, которые обходят обычные антивирусные решения.</w:t>
      </w:r>
    </w:p>
    <w:p w14:paraId="7FBA34AF" w14:textId="57637700" w:rsidR="003B4923" w:rsidRPr="00C93B50" w:rsidRDefault="003B4923" w:rsidP="00FB2A7B">
      <w:pPr>
        <w:pStyle w:val="a2"/>
      </w:pPr>
      <w:r w:rsidRPr="00C93B50">
        <w:t>sslyze</w:t>
      </w:r>
      <w:r w:rsidR="00F11B10" w:rsidRPr="00C93B50">
        <w:t xml:space="preserve"> </w:t>
      </w:r>
      <w:r w:rsidR="006A1EA4" w:rsidRPr="00C93B50">
        <w:t>может анализировать конфигурацию SSL сервера, подключаясь к нему.</w:t>
      </w:r>
    </w:p>
    <w:p w14:paraId="25841B88" w14:textId="323DB2FE" w:rsidR="003B4923" w:rsidRPr="00C93B50" w:rsidRDefault="003B4923" w:rsidP="00FB2A7B">
      <w:pPr>
        <w:pStyle w:val="a2"/>
      </w:pPr>
      <w:r w:rsidRPr="00C93B50">
        <w:t>sslscan</w:t>
      </w:r>
      <w:r w:rsidR="00F11B10" w:rsidRPr="00C93B50">
        <w:t xml:space="preserve"> </w:t>
      </w:r>
      <w:r w:rsidR="006A1EA4" w:rsidRPr="00C93B50">
        <w:t>запрашивает службы SSL, такие как HTTPS, чтобы определить поддерживаемые шифры.</w:t>
      </w:r>
    </w:p>
    <w:p w14:paraId="2866C4A4" w14:textId="2FE2A3A3" w:rsidR="003B4923" w:rsidRPr="00C93B50" w:rsidRDefault="003B4923" w:rsidP="00080792">
      <w:pPr>
        <w:pStyle w:val="a2"/>
      </w:pPr>
      <w:r w:rsidRPr="00C93B50">
        <w:t>set</w:t>
      </w:r>
      <w:r w:rsidR="00F11B10" w:rsidRPr="00C93B50">
        <w:t xml:space="preserve"> </w:t>
      </w:r>
      <w:r w:rsidR="00F11B10" w:rsidRPr="00C93B50">
        <w:rPr>
          <w:rFonts w:cs="Times New Roman"/>
        </w:rPr>
        <w:t>—</w:t>
      </w:r>
      <w:r w:rsidR="001663BF" w:rsidRPr="00C93B50">
        <w:rPr>
          <w:rFonts w:cs="Times New Roman"/>
        </w:rPr>
        <w:t xml:space="preserve"> </w:t>
      </w:r>
      <w:r w:rsidR="001663BF" w:rsidRPr="00C93B50">
        <w:t>Social-Engineer Toolkit,</w:t>
      </w:r>
      <w:r w:rsidR="00F11B10" w:rsidRPr="00C93B50">
        <w:t xml:space="preserve"> </w:t>
      </w:r>
      <w:r w:rsidR="001663BF" w:rsidRPr="00C93B50">
        <w:t>предназначен для тестирования на проникновение в области социальной инженерии.</w:t>
      </w:r>
      <w:r w:rsidR="007D2813" w:rsidRPr="00C93B50">
        <w:t xml:space="preserve"> </w:t>
      </w:r>
      <w:r w:rsidR="007D2813" w:rsidRPr="00C93B50">
        <w:rPr>
          <w:lang w:val="en-US"/>
        </w:rPr>
        <w:t>[5]</w:t>
      </w:r>
    </w:p>
    <w:p w14:paraId="02A471C5" w14:textId="5B7ADC24" w:rsidR="00EC3074" w:rsidRPr="003073BF" w:rsidRDefault="00B13787" w:rsidP="003073BF">
      <w:pPr>
        <w:pStyle w:val="21"/>
        <w:rPr>
          <w:lang w:val="en-US"/>
        </w:rPr>
      </w:pPr>
      <w:r>
        <w:t xml:space="preserve">Средства </w:t>
      </w:r>
      <w:r>
        <w:rPr>
          <w:lang w:val="en-US"/>
        </w:rPr>
        <w:t>OSINT</w:t>
      </w:r>
    </w:p>
    <w:p w14:paraId="246265B1" w14:textId="135C3290" w:rsidR="007E56A0" w:rsidRDefault="004C7488" w:rsidP="007E56A0">
      <w:pPr>
        <w:pStyle w:val="3"/>
      </w:pPr>
      <w:r w:rsidRPr="007E56A0">
        <w:t>Sherlock</w:t>
      </w:r>
    </w:p>
    <w:p w14:paraId="20102B49" w14:textId="75A78BBF" w:rsidR="003073BF" w:rsidRDefault="003073BF" w:rsidP="003073BF">
      <w:pPr>
        <w:rPr>
          <w:lang w:val="ru-RU" w:eastAsia="ru-RU"/>
        </w:rPr>
      </w:pPr>
      <w:r>
        <w:rPr>
          <w:lang w:val="ru-RU" w:eastAsia="ru-RU"/>
        </w:rPr>
        <w:t>На целевую машину была установлена данная утилита, по неизвестным причинам, её не было в системе</w:t>
      </w:r>
      <w:r w:rsidR="007D25B8">
        <w:rPr>
          <w:lang w:val="ru-RU" w:eastAsia="ru-RU"/>
        </w:rPr>
        <w:t xml:space="preserve"> заранее</w:t>
      </w:r>
      <w:r>
        <w:rPr>
          <w:lang w:val="ru-RU" w:eastAsia="ru-RU"/>
        </w:rPr>
        <w:t xml:space="preserve">. </w:t>
      </w:r>
      <w:r w:rsidR="007E56A0">
        <w:rPr>
          <w:lang w:val="ru-RU" w:eastAsia="ru-RU"/>
        </w:rPr>
        <w:t>Рассмотрим подробнее некоторые функции данной утилиты</w:t>
      </w:r>
      <w:r>
        <w:rPr>
          <w:lang w:val="ru-RU" w:eastAsia="ru-RU"/>
        </w:rPr>
        <w:t xml:space="preserve"> (Рисунок 1)</w:t>
      </w:r>
      <w:r w:rsidR="007E56A0">
        <w:rPr>
          <w:lang w:val="ru-RU" w:eastAsia="ru-RU"/>
        </w:rPr>
        <w:t>.</w:t>
      </w:r>
    </w:p>
    <w:p w14:paraId="2B42EA92" w14:textId="2FDE8B33" w:rsidR="003073BF" w:rsidRDefault="003073BF" w:rsidP="003073BF">
      <w:pPr>
        <w:pStyle w:val="af6"/>
      </w:pPr>
      <w:r w:rsidRPr="003073BF">
        <w:rPr>
          <w:noProof/>
        </w:rPr>
        <w:drawing>
          <wp:inline distT="0" distB="0" distL="0" distR="0" wp14:anchorId="7788A804" wp14:editId="0C9A0996">
            <wp:extent cx="5752230" cy="2697480"/>
            <wp:effectExtent l="0" t="0" r="1270" b="762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6"/>
                    <a:srcRect r="25059"/>
                    <a:stretch/>
                  </pic:blipFill>
                  <pic:spPr bwMode="auto">
                    <a:xfrm>
                      <a:off x="0" y="0"/>
                      <a:ext cx="5773573" cy="2707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8EF115" w14:textId="332C8F57" w:rsidR="00E34955" w:rsidRPr="00E34955" w:rsidRDefault="00E34955" w:rsidP="0053366B">
      <w:pPr>
        <w:pStyle w:val="aa"/>
      </w:pPr>
      <w:r>
        <w:t>Рисунок 1 — Опции утилиты</w:t>
      </w:r>
    </w:p>
    <w:p w14:paraId="3E074C7A" w14:textId="01C36E30" w:rsidR="00C81824" w:rsidRPr="00AB1D4E" w:rsidRDefault="007E56A0" w:rsidP="00F52893">
      <w:pPr>
        <w:rPr>
          <w:lang w:val="ru-RU"/>
        </w:rPr>
      </w:pPr>
      <w:r>
        <w:rPr>
          <w:lang w:val="ru-RU" w:eastAsia="ru-RU"/>
        </w:rPr>
        <w:t>Обязательным</w:t>
      </w:r>
      <w:r w:rsidRPr="007E56A0">
        <w:rPr>
          <w:lang w:val="ru-RU" w:eastAsia="ru-RU"/>
        </w:rPr>
        <w:t xml:space="preserve"> </w:t>
      </w:r>
      <w:r>
        <w:rPr>
          <w:lang w:val="ru-RU" w:eastAsia="ru-RU"/>
        </w:rPr>
        <w:t>аргументом</w:t>
      </w:r>
      <w:r w:rsidRPr="007E56A0">
        <w:rPr>
          <w:lang w:val="ru-RU" w:eastAsia="ru-RU"/>
        </w:rPr>
        <w:t xml:space="preserve"> </w:t>
      </w:r>
      <w:r>
        <w:rPr>
          <w:lang w:val="ru-RU" w:eastAsia="ru-RU"/>
        </w:rPr>
        <w:t>является имя пользователя, по которому будет совершаться поиск. Можно</w:t>
      </w:r>
      <w:r w:rsidRPr="007E56A0">
        <w:rPr>
          <w:lang w:val="ru-RU" w:eastAsia="ru-RU"/>
        </w:rPr>
        <w:t xml:space="preserve"> </w:t>
      </w:r>
      <w:r>
        <w:rPr>
          <w:lang w:val="ru-RU" w:eastAsia="ru-RU"/>
        </w:rPr>
        <w:t>ввести</w:t>
      </w:r>
      <w:r w:rsidRPr="007E56A0">
        <w:rPr>
          <w:lang w:val="ru-RU" w:eastAsia="ru-RU"/>
        </w:rPr>
        <w:t xml:space="preserve"> </w:t>
      </w:r>
      <w:r>
        <w:rPr>
          <w:lang w:val="ru-RU" w:eastAsia="ru-RU"/>
        </w:rPr>
        <w:t>сразу</w:t>
      </w:r>
      <w:r w:rsidRPr="007E56A0">
        <w:rPr>
          <w:lang w:val="ru-RU" w:eastAsia="ru-RU"/>
        </w:rPr>
        <w:t xml:space="preserve"> </w:t>
      </w:r>
      <w:r>
        <w:rPr>
          <w:lang w:val="ru-RU" w:eastAsia="ru-RU"/>
        </w:rPr>
        <w:t>несколько</w:t>
      </w:r>
      <w:r w:rsidRPr="007E56A0">
        <w:rPr>
          <w:lang w:val="ru-RU" w:eastAsia="ru-RU"/>
        </w:rPr>
        <w:t xml:space="preserve"> </w:t>
      </w:r>
      <w:r>
        <w:rPr>
          <w:lang w:val="ru-RU" w:eastAsia="ru-RU"/>
        </w:rPr>
        <w:t>имён</w:t>
      </w:r>
      <w:r w:rsidRPr="007E56A0">
        <w:rPr>
          <w:lang w:val="ru-RU" w:eastAsia="ru-RU"/>
        </w:rPr>
        <w:t>.</w:t>
      </w:r>
      <w:r>
        <w:rPr>
          <w:lang w:val="ru-RU" w:eastAsia="ru-RU"/>
        </w:rPr>
        <w:t xml:space="preserve"> Сохранить</w:t>
      </w:r>
      <w:r w:rsidRPr="007E56A0">
        <w:rPr>
          <w:lang w:val="ru-RU" w:eastAsia="ru-RU"/>
        </w:rPr>
        <w:t xml:space="preserve"> </w:t>
      </w:r>
      <w:r>
        <w:rPr>
          <w:lang w:val="ru-RU" w:eastAsia="ru-RU"/>
        </w:rPr>
        <w:t>результаты</w:t>
      </w:r>
      <w:r w:rsidRPr="007E56A0">
        <w:rPr>
          <w:lang w:val="ru-RU" w:eastAsia="ru-RU"/>
        </w:rPr>
        <w:t xml:space="preserve"> </w:t>
      </w:r>
      <w:r>
        <w:rPr>
          <w:lang w:val="ru-RU" w:eastAsia="ru-RU"/>
        </w:rPr>
        <w:t>можно</w:t>
      </w:r>
      <w:r w:rsidRPr="007E56A0">
        <w:rPr>
          <w:lang w:val="ru-RU" w:eastAsia="ru-RU"/>
        </w:rPr>
        <w:t xml:space="preserve"> </w:t>
      </w:r>
      <w:r>
        <w:rPr>
          <w:lang w:val="ru-RU" w:eastAsia="ru-RU"/>
        </w:rPr>
        <w:t>в</w:t>
      </w:r>
      <w:r w:rsidRPr="007E56A0">
        <w:rPr>
          <w:lang w:val="ru-RU" w:eastAsia="ru-RU"/>
        </w:rPr>
        <w:t xml:space="preserve"> </w:t>
      </w:r>
      <w:r>
        <w:rPr>
          <w:lang w:val="ru-RU" w:eastAsia="ru-RU"/>
        </w:rPr>
        <w:t xml:space="preserve">специальную папку или файл, также поддерживается создание </w:t>
      </w:r>
      <w:r w:rsidRPr="007E56A0">
        <w:rPr>
          <w:lang w:val="ru-RU"/>
        </w:rPr>
        <w:t xml:space="preserve">файлов </w:t>
      </w:r>
      <w:r w:rsidRPr="007E56A0">
        <w:t>CSV</w:t>
      </w:r>
      <w:r w:rsidRPr="007E56A0">
        <w:rPr>
          <w:lang w:val="ru-RU"/>
        </w:rPr>
        <w:t xml:space="preserve">, </w:t>
      </w:r>
      <w:r w:rsidRPr="007E56A0">
        <w:t>Excel</w:t>
      </w:r>
      <w:r w:rsidRPr="007E56A0">
        <w:rPr>
          <w:lang w:val="ru-RU"/>
        </w:rPr>
        <w:t xml:space="preserve"> и </w:t>
      </w:r>
      <w:r w:rsidRPr="007E56A0">
        <w:t>json</w:t>
      </w:r>
      <w:r w:rsidRPr="007E56A0">
        <w:rPr>
          <w:lang w:val="ru-RU"/>
        </w:rPr>
        <w:t>.</w:t>
      </w:r>
      <w:r>
        <w:rPr>
          <w:lang w:val="ru-RU"/>
        </w:rPr>
        <w:t xml:space="preserve"> Возможен поиск через </w:t>
      </w:r>
      <w:r>
        <w:t>Tor</w:t>
      </w:r>
      <w:r w:rsidRPr="007E56A0">
        <w:rPr>
          <w:lang w:val="ru-RU"/>
        </w:rPr>
        <w:t xml:space="preserve"> </w:t>
      </w:r>
      <w:r>
        <w:rPr>
          <w:lang w:val="ru-RU"/>
        </w:rPr>
        <w:t xml:space="preserve">браузер, ограничение поиска по указанным сайтам, с использованием </w:t>
      </w:r>
      <w:r>
        <w:t>proxy</w:t>
      </w:r>
      <w:r>
        <w:rPr>
          <w:lang w:val="ru-RU"/>
        </w:rPr>
        <w:t>.</w:t>
      </w:r>
      <w:r w:rsidR="00B363BE" w:rsidRPr="00B363BE">
        <w:rPr>
          <w:lang w:val="ru-RU"/>
        </w:rPr>
        <w:t xml:space="preserve"> </w:t>
      </w:r>
      <w:r w:rsidR="00B363BE" w:rsidRPr="00AB1D4E">
        <w:rPr>
          <w:lang w:val="ru-RU"/>
        </w:rPr>
        <w:t>[6]</w:t>
      </w:r>
    </w:p>
    <w:p w14:paraId="1EBE7927" w14:textId="009FCAF1" w:rsidR="003073BF" w:rsidRDefault="003073BF" w:rsidP="003073BF">
      <w:pPr>
        <w:rPr>
          <w:lang w:val="ru-RU" w:eastAsia="ru-RU"/>
        </w:rPr>
      </w:pPr>
      <w:r>
        <w:rPr>
          <w:lang w:val="ru-RU" w:eastAsia="ru-RU"/>
        </w:rPr>
        <w:t>В качестве имени пользователя было выбрано собственное имя, которое используется в некоторых аккаунтах в соцсетях.</w:t>
      </w:r>
      <w:r w:rsidR="00706DA4">
        <w:rPr>
          <w:lang w:val="ru-RU" w:eastAsia="ru-RU"/>
        </w:rPr>
        <w:t xml:space="preserve"> Данная утилита ищет по </w:t>
      </w:r>
      <w:r w:rsidR="00706DA4">
        <w:rPr>
          <w:lang w:val="ru-RU" w:eastAsia="ru-RU"/>
        </w:rPr>
        <w:lastRenderedPageBreak/>
        <w:t xml:space="preserve">конечной строке, а не по подстроке. Таким образом, при вводе имени </w:t>
      </w:r>
      <w:r w:rsidR="00706DA4">
        <w:rPr>
          <w:lang w:eastAsia="ru-RU"/>
        </w:rPr>
        <w:t>heatherhoney</w:t>
      </w:r>
      <w:r w:rsidR="00706DA4" w:rsidRPr="00706DA4">
        <w:rPr>
          <w:lang w:val="ru-RU" w:eastAsia="ru-RU"/>
        </w:rPr>
        <w:t xml:space="preserve"> </w:t>
      </w:r>
      <w:r w:rsidR="00706DA4">
        <w:rPr>
          <w:lang w:val="ru-RU" w:eastAsia="ru-RU"/>
        </w:rPr>
        <w:t xml:space="preserve">были исключены результаты, содержащие различные вариации, например: </w:t>
      </w:r>
      <w:r w:rsidR="00706DA4" w:rsidRPr="00706DA4">
        <w:rPr>
          <w:lang w:val="ru-RU" w:eastAsia="ru-RU"/>
        </w:rPr>
        <w:t>_</w:t>
      </w:r>
      <w:r w:rsidR="00706DA4">
        <w:rPr>
          <w:lang w:eastAsia="ru-RU"/>
        </w:rPr>
        <w:t>heatherhoney</w:t>
      </w:r>
      <w:r w:rsidR="00706DA4" w:rsidRPr="00706DA4">
        <w:rPr>
          <w:lang w:val="ru-RU" w:eastAsia="ru-RU"/>
        </w:rPr>
        <w:t xml:space="preserve">_, </w:t>
      </w:r>
      <w:r w:rsidR="00706DA4">
        <w:rPr>
          <w:lang w:eastAsia="ru-RU"/>
        </w:rPr>
        <w:t>heatherhoneyy</w:t>
      </w:r>
      <w:r w:rsidR="00706DA4" w:rsidRPr="00706DA4">
        <w:rPr>
          <w:lang w:val="ru-RU" w:eastAsia="ru-RU"/>
        </w:rPr>
        <w:t xml:space="preserve">, </w:t>
      </w:r>
      <w:r w:rsidR="00706DA4">
        <w:rPr>
          <w:lang w:eastAsia="ru-RU"/>
        </w:rPr>
        <w:t>heatherhoney</w:t>
      </w:r>
      <w:r w:rsidR="00706DA4" w:rsidRPr="00706DA4">
        <w:rPr>
          <w:lang w:val="ru-RU" w:eastAsia="ru-RU"/>
        </w:rPr>
        <w:t>.</w:t>
      </w:r>
      <w:r w:rsidR="00706DA4">
        <w:rPr>
          <w:lang w:eastAsia="ru-RU"/>
        </w:rPr>
        <w:t>y</w:t>
      </w:r>
      <w:r w:rsidR="00706DA4" w:rsidRPr="00706DA4">
        <w:rPr>
          <w:lang w:val="ru-RU" w:eastAsia="ru-RU"/>
        </w:rPr>
        <w:t>.</w:t>
      </w:r>
      <w:r w:rsidR="00706DA4">
        <w:rPr>
          <w:lang w:eastAsia="ru-RU"/>
        </w:rPr>
        <w:t>y</w:t>
      </w:r>
      <w:r w:rsidR="00706DA4" w:rsidRPr="00706DA4">
        <w:rPr>
          <w:lang w:val="ru-RU" w:eastAsia="ru-RU"/>
        </w:rPr>
        <w:t xml:space="preserve"> </w:t>
      </w:r>
      <w:r w:rsidR="00706DA4">
        <w:rPr>
          <w:lang w:val="ru-RU" w:eastAsia="ru-RU"/>
        </w:rPr>
        <w:t>и им подобные</w:t>
      </w:r>
      <w:r w:rsidR="00D676BF">
        <w:rPr>
          <w:lang w:val="ru-RU" w:eastAsia="ru-RU"/>
        </w:rPr>
        <w:t>:</w:t>
      </w:r>
      <w:r w:rsidR="00706DA4">
        <w:rPr>
          <w:lang w:val="ru-RU" w:eastAsia="ru-RU"/>
        </w:rPr>
        <w:t xml:space="preserve"> которые повторяют перв</w:t>
      </w:r>
      <w:r w:rsidR="008334BE">
        <w:rPr>
          <w:lang w:val="ru-RU" w:eastAsia="ru-RU"/>
        </w:rPr>
        <w:t>ую</w:t>
      </w:r>
      <w:r w:rsidR="00706DA4">
        <w:rPr>
          <w:lang w:val="ru-RU" w:eastAsia="ru-RU"/>
        </w:rPr>
        <w:t xml:space="preserve"> или последн</w:t>
      </w:r>
      <w:r w:rsidR="008334BE">
        <w:rPr>
          <w:lang w:val="ru-RU" w:eastAsia="ru-RU"/>
        </w:rPr>
        <w:t>юю букву</w:t>
      </w:r>
      <w:r w:rsidR="00706DA4">
        <w:rPr>
          <w:lang w:val="ru-RU" w:eastAsia="ru-RU"/>
        </w:rPr>
        <w:t>, содержат точки и нижние подчеркивания.</w:t>
      </w:r>
      <w:r w:rsidR="00605B5B">
        <w:rPr>
          <w:lang w:val="ru-RU" w:eastAsia="ru-RU"/>
        </w:rPr>
        <w:t xml:space="preserve"> Соответственно, чтобы понизить свою узнаваемость, лучше использовать несколько видоизменённые никнеймы в различных соцсетях.</w:t>
      </w:r>
    </w:p>
    <w:p w14:paraId="004DC9D1" w14:textId="1CF98A2D" w:rsidR="0007474A" w:rsidRDefault="0007474A" w:rsidP="003073BF">
      <w:pPr>
        <w:rPr>
          <w:lang w:val="ru-RU" w:eastAsia="ru-RU"/>
        </w:rPr>
      </w:pPr>
      <w:r>
        <w:rPr>
          <w:lang w:val="ru-RU" w:eastAsia="ru-RU"/>
        </w:rPr>
        <w:t xml:space="preserve">На Рисунке </w:t>
      </w:r>
      <w:r w:rsidR="00E34955">
        <w:rPr>
          <w:lang w:val="ru-RU" w:eastAsia="ru-RU"/>
        </w:rPr>
        <w:t>2</w:t>
      </w:r>
      <w:r>
        <w:rPr>
          <w:lang w:val="ru-RU" w:eastAsia="ru-RU"/>
        </w:rPr>
        <w:t xml:space="preserve"> можно наблюдать мой </w:t>
      </w:r>
      <w:r>
        <w:rPr>
          <w:lang w:eastAsia="ru-RU"/>
        </w:rPr>
        <w:t>Telegram</w:t>
      </w:r>
      <w:r>
        <w:rPr>
          <w:lang w:val="ru-RU" w:eastAsia="ru-RU"/>
        </w:rPr>
        <w:t xml:space="preserve">, но </w:t>
      </w:r>
      <w:r>
        <w:rPr>
          <w:lang w:eastAsia="ru-RU"/>
        </w:rPr>
        <w:t>Instagram</w:t>
      </w:r>
      <w:r>
        <w:rPr>
          <w:lang w:val="ru-RU" w:eastAsia="ru-RU"/>
        </w:rPr>
        <w:t xml:space="preserve"> отсутствует, хотя в не</w:t>
      </w:r>
      <w:r w:rsidR="009D26B0">
        <w:rPr>
          <w:lang w:val="ru-RU" w:eastAsia="ru-RU"/>
        </w:rPr>
        <w:t xml:space="preserve">м </w:t>
      </w:r>
      <w:r>
        <w:rPr>
          <w:lang w:val="ru-RU" w:eastAsia="ru-RU"/>
        </w:rPr>
        <w:t xml:space="preserve">такой же ник. Также нет результатов с адресами почт. Например, при нахождении </w:t>
      </w:r>
      <w:r>
        <w:rPr>
          <w:lang w:eastAsia="ru-RU"/>
        </w:rPr>
        <w:t>Google</w:t>
      </w:r>
      <w:r>
        <w:rPr>
          <w:lang w:val="ru-RU" w:eastAsia="ru-RU"/>
        </w:rPr>
        <w:t xml:space="preserve"> почты можно узнать имя от аккаунта </w:t>
      </w:r>
      <w:r>
        <w:rPr>
          <w:lang w:eastAsia="ru-RU"/>
        </w:rPr>
        <w:t>Google</w:t>
      </w:r>
      <w:r w:rsidRPr="0007474A">
        <w:rPr>
          <w:lang w:val="ru-RU" w:eastAsia="ru-RU"/>
        </w:rPr>
        <w:t xml:space="preserve"> </w:t>
      </w:r>
      <w:r>
        <w:rPr>
          <w:lang w:val="ru-RU" w:eastAsia="ru-RU"/>
        </w:rPr>
        <w:t xml:space="preserve">в целом, а отсюда раскрывается большое множество сайтов, поскольку очень много где можно войти под учетной записью </w:t>
      </w:r>
      <w:r>
        <w:rPr>
          <w:lang w:eastAsia="ru-RU"/>
        </w:rPr>
        <w:t>Google</w:t>
      </w:r>
      <w:r w:rsidRPr="003951B5">
        <w:rPr>
          <w:lang w:val="ru-RU" w:eastAsia="ru-RU"/>
        </w:rPr>
        <w:t>.</w:t>
      </w:r>
    </w:p>
    <w:p w14:paraId="2C369360" w14:textId="37BED497" w:rsidR="00E34955" w:rsidRDefault="00E34955" w:rsidP="00F925A0">
      <w:pPr>
        <w:pStyle w:val="af6"/>
      </w:pPr>
      <w:r w:rsidRPr="00F925A0">
        <w:rPr>
          <w:noProof/>
        </w:rPr>
        <w:drawing>
          <wp:inline distT="0" distB="0" distL="0" distR="0" wp14:anchorId="5AB16E8F" wp14:editId="256BE863">
            <wp:extent cx="5483860" cy="2380401"/>
            <wp:effectExtent l="0" t="0" r="2540" b="127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664" cy="2385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E684B" w14:textId="26454492" w:rsidR="00E34955" w:rsidRPr="00E34955" w:rsidRDefault="00E34955" w:rsidP="00E34955">
      <w:pPr>
        <w:pStyle w:val="aa"/>
      </w:pPr>
      <w:r>
        <w:t xml:space="preserve">Рисунок </w:t>
      </w:r>
      <w:r w:rsidR="00F925A0">
        <w:t>2 — Результат поиска аккаунтов</w:t>
      </w:r>
    </w:p>
    <w:p w14:paraId="4166C5C9" w14:textId="5B53127F" w:rsidR="003073BF" w:rsidRPr="003951B5" w:rsidRDefault="003951B5" w:rsidP="00F52893">
      <w:pPr>
        <w:rPr>
          <w:lang w:val="ru-RU" w:eastAsia="ru-RU"/>
        </w:rPr>
      </w:pPr>
      <w:r>
        <w:rPr>
          <w:lang w:val="ru-RU" w:eastAsia="ru-RU"/>
        </w:rPr>
        <w:t>Также можно отметить, что без указания выходного файла, он все равно создается. А с указанием выходного файла, все равно происходит печать в консоль. Также по умолчани</w:t>
      </w:r>
      <w:r w:rsidR="00E34955">
        <w:rPr>
          <w:lang w:val="ru-RU" w:eastAsia="ru-RU"/>
        </w:rPr>
        <w:t>ю</w:t>
      </w:r>
      <w:r>
        <w:rPr>
          <w:lang w:val="ru-RU" w:eastAsia="ru-RU"/>
        </w:rPr>
        <w:t xml:space="preserve"> используется аргумент </w:t>
      </w:r>
      <w:r w:rsidRPr="003951B5">
        <w:rPr>
          <w:lang w:val="ru-RU" w:eastAsia="ru-RU"/>
        </w:rPr>
        <w:t>--print-found</w:t>
      </w:r>
      <w:r>
        <w:rPr>
          <w:lang w:val="ru-RU" w:eastAsia="ru-RU"/>
        </w:rPr>
        <w:t xml:space="preserve">, который выводит информацию только о найденных аккаунтах. </w:t>
      </w:r>
      <w:r w:rsidRPr="003951B5">
        <w:rPr>
          <w:lang w:val="ru-RU"/>
        </w:rPr>
        <w:t>Флаг --</w:t>
      </w:r>
      <w:r w:rsidRPr="003951B5">
        <w:t>print</w:t>
      </w:r>
      <w:r w:rsidRPr="003951B5">
        <w:rPr>
          <w:lang w:val="ru-RU"/>
        </w:rPr>
        <w:t>-</w:t>
      </w:r>
      <w:r w:rsidRPr="003951B5">
        <w:t>all</w:t>
      </w:r>
      <w:r>
        <w:rPr>
          <w:lang w:val="ru-RU"/>
        </w:rPr>
        <w:t xml:space="preserve"> выводит информацию о</w:t>
      </w:r>
      <w:r w:rsidR="00A66CC6">
        <w:rPr>
          <w:lang w:val="ru-RU"/>
        </w:rPr>
        <w:t>бо всех</w:t>
      </w:r>
      <w:r>
        <w:rPr>
          <w:lang w:val="ru-RU"/>
        </w:rPr>
        <w:t xml:space="preserve"> сайтах, </w:t>
      </w:r>
      <w:r w:rsidR="00A66CC6">
        <w:rPr>
          <w:lang w:val="ru-RU"/>
        </w:rPr>
        <w:t>даже если они</w:t>
      </w:r>
      <w:r>
        <w:rPr>
          <w:lang w:val="ru-RU"/>
        </w:rPr>
        <w:t xml:space="preserve"> не дали результата.</w:t>
      </w:r>
    </w:p>
    <w:p w14:paraId="6ABA546C" w14:textId="77777777" w:rsidR="00C81824" w:rsidRPr="00C81824" w:rsidRDefault="004C7488" w:rsidP="00C81824">
      <w:pPr>
        <w:pStyle w:val="3"/>
      </w:pPr>
      <w:r w:rsidRPr="00C81824">
        <w:t>Theharvester</w:t>
      </w:r>
    </w:p>
    <w:p w14:paraId="2A31E6B0" w14:textId="71ABD1FF" w:rsidR="00C81824" w:rsidRPr="009663A2" w:rsidRDefault="00C81824" w:rsidP="00C81824">
      <w:pPr>
        <w:rPr>
          <w:lang w:val="ru-RU"/>
        </w:rPr>
      </w:pPr>
      <w:r w:rsidRPr="009663A2">
        <w:rPr>
          <w:lang w:val="ru-RU"/>
        </w:rPr>
        <w:t>Он выполняет сбор данных с целью определения</w:t>
      </w:r>
      <w:r w:rsidRPr="009663A2">
        <w:rPr>
          <w:lang w:val="ru-RU"/>
        </w:rPr>
        <w:br/>
        <w:t xml:space="preserve">ландшафта внешних угроз домена. Выполняет как пассивную, так и активную разведку. Пассивная разведка включает в себя поиск в нескольких специализированных поисковых системах, а также разведку на сайтах </w:t>
      </w:r>
      <w:r w:rsidRPr="009663A2">
        <w:rPr>
          <w:lang w:val="ru-RU"/>
        </w:rPr>
        <w:lastRenderedPageBreak/>
        <w:t xml:space="preserve">(например, </w:t>
      </w:r>
      <w:r>
        <w:t>github</w:t>
      </w:r>
      <w:r w:rsidRPr="009663A2">
        <w:rPr>
          <w:lang w:val="ru-RU"/>
        </w:rPr>
        <w:t xml:space="preserve">). Список всех этих ресурсов внушителен. </w:t>
      </w:r>
      <w:r w:rsidRPr="00C81824">
        <w:rPr>
          <w:lang w:val="ru-RU"/>
        </w:rPr>
        <w:t xml:space="preserve">Активная разведка включает </w:t>
      </w:r>
      <w:r w:rsidRPr="00C81824">
        <w:t>DNS</w:t>
      </w:r>
      <w:r w:rsidRPr="00C81824">
        <w:rPr>
          <w:lang w:val="ru-RU"/>
        </w:rPr>
        <w:t xml:space="preserve"> </w:t>
      </w:r>
      <w:r w:rsidRPr="00C81824">
        <w:t>brute</w:t>
      </w:r>
      <w:r w:rsidRPr="00C81824">
        <w:rPr>
          <w:lang w:val="ru-RU"/>
        </w:rPr>
        <w:t xml:space="preserve"> </w:t>
      </w:r>
      <w:r w:rsidRPr="00C81824">
        <w:t>force</w:t>
      </w:r>
      <w:r w:rsidRPr="00C81824">
        <w:rPr>
          <w:lang w:val="ru-RU"/>
        </w:rPr>
        <w:t xml:space="preserve">, </w:t>
      </w:r>
      <w:r>
        <w:rPr>
          <w:lang w:val="ru-RU"/>
        </w:rPr>
        <w:t>то</w:t>
      </w:r>
      <w:r w:rsidRPr="00C81824">
        <w:rPr>
          <w:lang w:val="ru-RU"/>
        </w:rPr>
        <w:t xml:space="preserve"> </w:t>
      </w:r>
      <w:r>
        <w:rPr>
          <w:lang w:val="ru-RU"/>
        </w:rPr>
        <w:t>есть</w:t>
      </w:r>
      <w:r w:rsidRPr="00C81824">
        <w:rPr>
          <w:lang w:val="ru-RU"/>
        </w:rPr>
        <w:t xml:space="preserve"> </w:t>
      </w:r>
      <w:r>
        <w:rPr>
          <w:lang w:val="ru-RU"/>
        </w:rPr>
        <w:t>перебор</w:t>
      </w:r>
      <w:r w:rsidRPr="00C81824">
        <w:rPr>
          <w:lang w:val="ru-RU"/>
        </w:rPr>
        <w:t xml:space="preserve"> </w:t>
      </w:r>
      <w:r>
        <w:rPr>
          <w:lang w:val="ru-RU"/>
        </w:rPr>
        <w:t>доменов</w:t>
      </w:r>
      <w:r w:rsidRPr="00C81824">
        <w:rPr>
          <w:lang w:val="ru-RU"/>
        </w:rPr>
        <w:t xml:space="preserve"> </w:t>
      </w:r>
      <w:r>
        <w:rPr>
          <w:lang w:val="ru-RU"/>
        </w:rPr>
        <w:t>по</w:t>
      </w:r>
      <w:r w:rsidRPr="00C81824">
        <w:rPr>
          <w:lang w:val="ru-RU"/>
        </w:rPr>
        <w:t xml:space="preserve"> </w:t>
      </w:r>
      <w:r>
        <w:rPr>
          <w:lang w:val="ru-RU"/>
        </w:rPr>
        <w:t>словарю.</w:t>
      </w:r>
      <w:r w:rsidR="00F52893" w:rsidRPr="00F52893">
        <w:rPr>
          <w:lang w:val="ru-RU"/>
        </w:rPr>
        <w:t xml:space="preserve"> </w:t>
      </w:r>
      <w:r w:rsidR="00F52893" w:rsidRPr="009663A2">
        <w:rPr>
          <w:lang w:val="ru-RU"/>
        </w:rPr>
        <w:t>[7]</w:t>
      </w:r>
    </w:p>
    <w:p w14:paraId="7B8CCB00" w14:textId="3C27501F" w:rsidR="002337D9" w:rsidRPr="00A21242" w:rsidRDefault="00511999" w:rsidP="00C81824">
      <w:pPr>
        <w:rPr>
          <w:lang w:val="ru-RU"/>
        </w:rPr>
      </w:pPr>
      <w:r>
        <w:rPr>
          <w:lang w:val="ru-RU"/>
        </w:rPr>
        <w:t xml:space="preserve">Поиск осуществляется по домену. Из дополнительных функций: можно использовать </w:t>
      </w:r>
      <w:r>
        <w:t>proxy</w:t>
      </w:r>
      <w:r w:rsidR="002337D9">
        <w:rPr>
          <w:lang w:val="ru-RU"/>
        </w:rPr>
        <w:t>, делать скриншоты найденных доменов, искать по виртуальным хостам,</w:t>
      </w:r>
      <w:r w:rsidR="003A2B6E">
        <w:rPr>
          <w:lang w:val="ru-RU"/>
        </w:rPr>
        <w:t xml:space="preserve"> проводить</w:t>
      </w:r>
      <w:r w:rsidR="00A21242">
        <w:rPr>
          <w:lang w:val="ru-RU"/>
        </w:rPr>
        <w:t xml:space="preserve"> проверку </w:t>
      </w:r>
      <w:r w:rsidR="00A21242">
        <w:rPr>
          <w:shd w:val="clear" w:color="auto" w:fill="FFFFFF"/>
        </w:rPr>
        <w:t>takeover</w:t>
      </w:r>
      <w:r w:rsidR="00A21242">
        <w:rPr>
          <w:shd w:val="clear" w:color="auto" w:fill="FFFFFF"/>
          <w:lang w:val="ru-RU"/>
        </w:rPr>
        <w:t>.</w:t>
      </w:r>
    </w:p>
    <w:p w14:paraId="1C200D80" w14:textId="6E4C2DFA" w:rsidR="00511999" w:rsidRPr="002337D9" w:rsidRDefault="007D2813" w:rsidP="00C81824">
      <w:pPr>
        <w:rPr>
          <w:lang w:val="ru-RU"/>
        </w:rPr>
      </w:pPr>
      <w:r>
        <w:rPr>
          <w:lang w:val="ru-RU"/>
        </w:rPr>
        <w:t xml:space="preserve">Поддерживается поиск в </w:t>
      </w:r>
      <w:r>
        <w:rPr>
          <w:shd w:val="clear" w:color="auto" w:fill="FFFFFF"/>
        </w:rPr>
        <w:t>Shodan</w:t>
      </w:r>
      <w:r>
        <w:rPr>
          <w:shd w:val="clear" w:color="auto" w:fill="FFFFFF"/>
          <w:lang w:val="ru-RU"/>
        </w:rPr>
        <w:t>.</w:t>
      </w:r>
      <w:r>
        <w:rPr>
          <w:lang w:val="ru-RU"/>
        </w:rPr>
        <w:t xml:space="preserve"> Это п</w:t>
      </w:r>
      <w:r w:rsidRPr="007D2813">
        <w:rPr>
          <w:lang w:val="ru-RU"/>
        </w:rPr>
        <w:t xml:space="preserve">оисковая система, позволяющая пользователям искать различные типы серверов, подключённых к сети Интернет, с использованием различных фильтров. </w:t>
      </w:r>
      <w:r w:rsidR="007E1CF2">
        <w:rPr>
          <w:lang w:val="ru-RU"/>
        </w:rPr>
        <w:t xml:space="preserve">Её также </w:t>
      </w:r>
      <w:r w:rsidRPr="007D2813">
        <w:rPr>
          <w:lang w:val="ru-RU"/>
        </w:rPr>
        <w:t>описывают</w:t>
      </w:r>
      <w:r w:rsidR="007E1CF2">
        <w:rPr>
          <w:lang w:val="ru-RU"/>
        </w:rPr>
        <w:t xml:space="preserve"> </w:t>
      </w:r>
      <w:r w:rsidRPr="007D2813">
        <w:rPr>
          <w:lang w:val="ru-RU"/>
        </w:rPr>
        <w:t>как поисковую систему сервисных баннеров, представляющие собой метаданные, которые сервер отправляет обратно клиенту. Этими метаданными могут быть информация о серверном программном обеспечении, какие опции поддерживает сервис, приветственное сообщение или что-то ещё, что клиент должен выяснить перед взаимодействием с сервером.</w:t>
      </w:r>
      <w:r w:rsidR="007E1CF2">
        <w:rPr>
          <w:lang w:val="ru-RU"/>
        </w:rPr>
        <w:t xml:space="preserve"> </w:t>
      </w:r>
      <w:r w:rsidR="007E1CF2" w:rsidRPr="002337D9">
        <w:rPr>
          <w:lang w:val="ru-RU"/>
        </w:rPr>
        <w:t xml:space="preserve">[8] </w:t>
      </w:r>
      <w:r w:rsidR="007E1CF2">
        <w:rPr>
          <w:lang w:val="ru-RU"/>
        </w:rPr>
        <w:t>С</w:t>
      </w:r>
      <w:r w:rsidR="007E1CF2" w:rsidRPr="002337D9">
        <w:rPr>
          <w:lang w:val="ru-RU"/>
        </w:rPr>
        <w:t xml:space="preserve"> </w:t>
      </w:r>
      <w:r w:rsidR="007E1CF2">
        <w:rPr>
          <w:lang w:val="ru-RU"/>
        </w:rPr>
        <w:t>помощью такого поиска можно проникнуть в чужую сеть как на предприятии, так и в умном доме и нанести значительный ущерб.</w:t>
      </w:r>
    </w:p>
    <w:p w14:paraId="0463EA3C" w14:textId="01DDE1AA" w:rsidR="00511999" w:rsidRPr="00AB1D4E" w:rsidRDefault="00B56A1B" w:rsidP="00511999">
      <w:pPr>
        <w:rPr>
          <w:shd w:val="clear" w:color="auto" w:fill="FFFFFF"/>
          <w:lang w:val="ru-RU"/>
        </w:rPr>
      </w:pPr>
      <w:r>
        <w:rPr>
          <w:lang w:val="ru-RU"/>
        </w:rPr>
        <w:t>В</w:t>
      </w:r>
      <w:r w:rsidRPr="00B56A1B">
        <w:rPr>
          <w:lang w:val="ru-RU"/>
        </w:rPr>
        <w:t xml:space="preserve"> </w:t>
      </w:r>
      <w:r>
        <w:rPr>
          <w:lang w:val="ru-RU"/>
        </w:rPr>
        <w:t>качестве</w:t>
      </w:r>
      <w:r w:rsidRPr="00B56A1B">
        <w:rPr>
          <w:lang w:val="ru-RU"/>
        </w:rPr>
        <w:t xml:space="preserve"> </w:t>
      </w:r>
      <w:r>
        <w:rPr>
          <w:lang w:val="ru-RU"/>
        </w:rPr>
        <w:t>ресурса для поиска можно указать</w:t>
      </w:r>
      <w:r w:rsidR="009B613A">
        <w:rPr>
          <w:lang w:val="ru-RU"/>
        </w:rPr>
        <w:t>:</w:t>
      </w:r>
      <w:r>
        <w:rPr>
          <w:lang w:val="ru-RU"/>
        </w:rPr>
        <w:t xml:space="preserve"> </w:t>
      </w:r>
      <w:r w:rsidR="00511999">
        <w:rPr>
          <w:shd w:val="clear" w:color="auto" w:fill="FFFFFF"/>
        </w:rPr>
        <w:t>anubis</w:t>
      </w:r>
      <w:r w:rsidR="00511999" w:rsidRPr="00B56A1B">
        <w:rPr>
          <w:shd w:val="clear" w:color="auto" w:fill="FFFFFF"/>
          <w:lang w:val="ru-RU"/>
        </w:rPr>
        <w:t xml:space="preserve">, </w:t>
      </w:r>
      <w:r w:rsidR="00511999">
        <w:rPr>
          <w:shd w:val="clear" w:color="auto" w:fill="FFFFFF"/>
        </w:rPr>
        <w:t>baidu</w:t>
      </w:r>
      <w:r w:rsidR="00511999" w:rsidRPr="00B56A1B">
        <w:rPr>
          <w:shd w:val="clear" w:color="auto" w:fill="FFFFFF"/>
          <w:lang w:val="ru-RU"/>
        </w:rPr>
        <w:t xml:space="preserve">, </w:t>
      </w:r>
      <w:r w:rsidR="00511999">
        <w:rPr>
          <w:shd w:val="clear" w:color="auto" w:fill="FFFFFF"/>
        </w:rPr>
        <w:t>bevigil</w:t>
      </w:r>
      <w:r w:rsidR="00511999" w:rsidRPr="00B56A1B">
        <w:rPr>
          <w:shd w:val="clear" w:color="auto" w:fill="FFFFFF"/>
          <w:lang w:val="ru-RU"/>
        </w:rPr>
        <w:t>,</w:t>
      </w:r>
      <w:r>
        <w:rPr>
          <w:shd w:val="clear" w:color="auto" w:fill="FFFFFF"/>
          <w:lang w:val="ru-RU"/>
        </w:rPr>
        <w:t xml:space="preserve"> </w:t>
      </w:r>
      <w:r w:rsidR="00511999">
        <w:rPr>
          <w:shd w:val="clear" w:color="auto" w:fill="FFFFFF"/>
        </w:rPr>
        <w:t>binaryedge</w:t>
      </w:r>
      <w:r w:rsidR="00511999" w:rsidRPr="00B56A1B">
        <w:rPr>
          <w:shd w:val="clear" w:color="auto" w:fill="FFFFFF"/>
          <w:lang w:val="ru-RU"/>
        </w:rPr>
        <w:t xml:space="preserve">, </w:t>
      </w:r>
      <w:r w:rsidR="00511999">
        <w:rPr>
          <w:shd w:val="clear" w:color="auto" w:fill="FFFFFF"/>
        </w:rPr>
        <w:t>bing</w:t>
      </w:r>
      <w:r w:rsidR="00511999" w:rsidRPr="00B56A1B">
        <w:rPr>
          <w:shd w:val="clear" w:color="auto" w:fill="FFFFFF"/>
          <w:lang w:val="ru-RU"/>
        </w:rPr>
        <w:t xml:space="preserve">, </w:t>
      </w:r>
      <w:r w:rsidR="00511999">
        <w:rPr>
          <w:shd w:val="clear" w:color="auto" w:fill="FFFFFF"/>
        </w:rPr>
        <w:t>bingapi</w:t>
      </w:r>
      <w:r w:rsidR="00511999" w:rsidRPr="00B56A1B">
        <w:rPr>
          <w:shd w:val="clear" w:color="auto" w:fill="FFFFFF"/>
          <w:lang w:val="ru-RU"/>
        </w:rPr>
        <w:t>,</w:t>
      </w:r>
      <w:r>
        <w:rPr>
          <w:shd w:val="clear" w:color="auto" w:fill="FFFFFF"/>
          <w:lang w:val="ru-RU"/>
        </w:rPr>
        <w:t xml:space="preserve"> </w:t>
      </w:r>
      <w:r w:rsidR="00511999">
        <w:rPr>
          <w:shd w:val="clear" w:color="auto" w:fill="FFFFFF"/>
        </w:rPr>
        <w:t>bufferoverun</w:t>
      </w:r>
      <w:r w:rsidR="00511999" w:rsidRPr="00B56A1B">
        <w:rPr>
          <w:shd w:val="clear" w:color="auto" w:fill="FFFFFF"/>
          <w:lang w:val="ru-RU"/>
        </w:rPr>
        <w:t xml:space="preserve">, </w:t>
      </w:r>
      <w:r w:rsidR="00511999">
        <w:rPr>
          <w:shd w:val="clear" w:color="auto" w:fill="FFFFFF"/>
        </w:rPr>
        <w:t>censys</w:t>
      </w:r>
      <w:r w:rsidR="00511999" w:rsidRPr="00B56A1B">
        <w:rPr>
          <w:shd w:val="clear" w:color="auto" w:fill="FFFFFF"/>
          <w:lang w:val="ru-RU"/>
        </w:rPr>
        <w:t xml:space="preserve">, </w:t>
      </w:r>
      <w:r w:rsidR="00511999">
        <w:rPr>
          <w:shd w:val="clear" w:color="auto" w:fill="FFFFFF"/>
        </w:rPr>
        <w:t>certspotter</w:t>
      </w:r>
      <w:r w:rsidR="00511999" w:rsidRPr="00B56A1B">
        <w:rPr>
          <w:shd w:val="clear" w:color="auto" w:fill="FFFFFF"/>
          <w:lang w:val="ru-RU"/>
        </w:rPr>
        <w:t xml:space="preserve">, </w:t>
      </w:r>
      <w:r w:rsidR="00511999">
        <w:rPr>
          <w:shd w:val="clear" w:color="auto" w:fill="FFFFFF"/>
        </w:rPr>
        <w:t>crtsh</w:t>
      </w:r>
      <w:r w:rsidR="00511999" w:rsidRPr="00B56A1B">
        <w:rPr>
          <w:shd w:val="clear" w:color="auto" w:fill="FFFFFF"/>
          <w:lang w:val="ru-RU"/>
        </w:rPr>
        <w:t xml:space="preserve">, </w:t>
      </w:r>
      <w:r w:rsidR="00511999">
        <w:rPr>
          <w:shd w:val="clear" w:color="auto" w:fill="FFFFFF"/>
        </w:rPr>
        <w:t>dnsdumpster</w:t>
      </w:r>
      <w:r w:rsidR="00511999" w:rsidRPr="00B56A1B">
        <w:rPr>
          <w:shd w:val="clear" w:color="auto" w:fill="FFFFFF"/>
          <w:lang w:val="ru-RU"/>
        </w:rPr>
        <w:t>,</w:t>
      </w:r>
      <w:r>
        <w:rPr>
          <w:shd w:val="clear" w:color="auto" w:fill="FFFFFF"/>
          <w:lang w:val="ru-RU"/>
        </w:rPr>
        <w:t xml:space="preserve"> </w:t>
      </w:r>
      <w:r w:rsidR="00511999">
        <w:rPr>
          <w:shd w:val="clear" w:color="auto" w:fill="FFFFFF"/>
        </w:rPr>
        <w:t>duckduckgo</w:t>
      </w:r>
      <w:r w:rsidR="00511999" w:rsidRPr="00B56A1B">
        <w:rPr>
          <w:shd w:val="clear" w:color="auto" w:fill="FFFFFF"/>
          <w:lang w:val="ru-RU"/>
        </w:rPr>
        <w:t xml:space="preserve">, </w:t>
      </w:r>
      <w:r w:rsidR="00511999">
        <w:rPr>
          <w:shd w:val="clear" w:color="auto" w:fill="FFFFFF"/>
        </w:rPr>
        <w:t>fullhunt</w:t>
      </w:r>
      <w:r w:rsidR="00511999" w:rsidRPr="00B56A1B">
        <w:rPr>
          <w:shd w:val="clear" w:color="auto" w:fill="FFFFFF"/>
          <w:lang w:val="ru-RU"/>
        </w:rPr>
        <w:t xml:space="preserve">, </w:t>
      </w:r>
      <w:r w:rsidR="00511999">
        <w:rPr>
          <w:shd w:val="clear" w:color="auto" w:fill="FFFFFF"/>
        </w:rPr>
        <w:t>github</w:t>
      </w:r>
      <w:r w:rsidR="00511999" w:rsidRPr="00B56A1B">
        <w:rPr>
          <w:shd w:val="clear" w:color="auto" w:fill="FFFFFF"/>
          <w:lang w:val="ru-RU"/>
        </w:rPr>
        <w:t>-</w:t>
      </w:r>
      <w:r w:rsidR="00511999">
        <w:rPr>
          <w:shd w:val="clear" w:color="auto" w:fill="FFFFFF"/>
        </w:rPr>
        <w:t>code</w:t>
      </w:r>
      <w:r w:rsidR="00511999" w:rsidRPr="00B56A1B">
        <w:rPr>
          <w:shd w:val="clear" w:color="auto" w:fill="FFFFFF"/>
          <w:lang w:val="ru-RU"/>
        </w:rPr>
        <w:t xml:space="preserve">, </w:t>
      </w:r>
      <w:r w:rsidR="00511999">
        <w:rPr>
          <w:shd w:val="clear" w:color="auto" w:fill="FFFFFF"/>
        </w:rPr>
        <w:t>hackertarget</w:t>
      </w:r>
      <w:r w:rsidR="00511999" w:rsidRPr="00B56A1B">
        <w:rPr>
          <w:shd w:val="clear" w:color="auto" w:fill="FFFFFF"/>
          <w:lang w:val="ru-RU"/>
        </w:rPr>
        <w:t>,</w:t>
      </w:r>
      <w:r>
        <w:rPr>
          <w:shd w:val="clear" w:color="auto" w:fill="FFFFFF"/>
          <w:lang w:val="ru-RU"/>
        </w:rPr>
        <w:t xml:space="preserve"> </w:t>
      </w:r>
      <w:r w:rsidR="00511999">
        <w:rPr>
          <w:shd w:val="clear" w:color="auto" w:fill="FFFFFF"/>
        </w:rPr>
        <w:t>hunter</w:t>
      </w:r>
      <w:r w:rsidR="00511999" w:rsidRPr="00B56A1B">
        <w:rPr>
          <w:shd w:val="clear" w:color="auto" w:fill="FFFFFF"/>
          <w:lang w:val="ru-RU"/>
        </w:rPr>
        <w:t xml:space="preserve">, </w:t>
      </w:r>
      <w:r w:rsidR="00511999">
        <w:rPr>
          <w:shd w:val="clear" w:color="auto" w:fill="FFFFFF"/>
        </w:rPr>
        <w:t>intelx</w:t>
      </w:r>
      <w:r w:rsidR="00511999" w:rsidRPr="00B56A1B">
        <w:rPr>
          <w:shd w:val="clear" w:color="auto" w:fill="FFFFFF"/>
          <w:lang w:val="ru-RU"/>
        </w:rPr>
        <w:t xml:space="preserve">, </w:t>
      </w:r>
      <w:r w:rsidR="00511999">
        <w:rPr>
          <w:shd w:val="clear" w:color="auto" w:fill="FFFFFF"/>
        </w:rPr>
        <w:t>omnisint</w:t>
      </w:r>
      <w:r w:rsidR="00511999" w:rsidRPr="00B56A1B">
        <w:rPr>
          <w:shd w:val="clear" w:color="auto" w:fill="FFFFFF"/>
          <w:lang w:val="ru-RU"/>
        </w:rPr>
        <w:t xml:space="preserve">, </w:t>
      </w:r>
      <w:r w:rsidR="00511999">
        <w:rPr>
          <w:shd w:val="clear" w:color="auto" w:fill="FFFFFF"/>
        </w:rPr>
        <w:t>otx</w:t>
      </w:r>
      <w:r w:rsidR="00511999" w:rsidRPr="00B56A1B">
        <w:rPr>
          <w:shd w:val="clear" w:color="auto" w:fill="FFFFFF"/>
          <w:lang w:val="ru-RU"/>
        </w:rPr>
        <w:t xml:space="preserve">, </w:t>
      </w:r>
      <w:r w:rsidR="00511999">
        <w:rPr>
          <w:shd w:val="clear" w:color="auto" w:fill="FFFFFF"/>
        </w:rPr>
        <w:t>pentesttools</w:t>
      </w:r>
      <w:r w:rsidR="00511999" w:rsidRPr="00B56A1B">
        <w:rPr>
          <w:shd w:val="clear" w:color="auto" w:fill="FFFFFF"/>
          <w:lang w:val="ru-RU"/>
        </w:rPr>
        <w:t>,</w:t>
      </w:r>
      <w:r>
        <w:rPr>
          <w:shd w:val="clear" w:color="auto" w:fill="FFFFFF"/>
          <w:lang w:val="ru-RU"/>
        </w:rPr>
        <w:t xml:space="preserve"> </w:t>
      </w:r>
      <w:r w:rsidR="00511999">
        <w:rPr>
          <w:shd w:val="clear" w:color="auto" w:fill="FFFFFF"/>
        </w:rPr>
        <w:t>projectdiscovery</w:t>
      </w:r>
      <w:r w:rsidR="00511999" w:rsidRPr="00B56A1B">
        <w:rPr>
          <w:shd w:val="clear" w:color="auto" w:fill="FFFFFF"/>
          <w:lang w:val="ru-RU"/>
        </w:rPr>
        <w:t xml:space="preserve">, </w:t>
      </w:r>
      <w:r w:rsidR="00511999">
        <w:rPr>
          <w:shd w:val="clear" w:color="auto" w:fill="FFFFFF"/>
        </w:rPr>
        <w:t>qwant</w:t>
      </w:r>
      <w:r w:rsidR="00511999" w:rsidRPr="00B56A1B">
        <w:rPr>
          <w:shd w:val="clear" w:color="auto" w:fill="FFFFFF"/>
          <w:lang w:val="ru-RU"/>
        </w:rPr>
        <w:t xml:space="preserve">, </w:t>
      </w:r>
      <w:r w:rsidR="00511999">
        <w:rPr>
          <w:shd w:val="clear" w:color="auto" w:fill="FFFFFF"/>
        </w:rPr>
        <w:t>rapiddns</w:t>
      </w:r>
      <w:r w:rsidR="00511999" w:rsidRPr="00B56A1B">
        <w:rPr>
          <w:shd w:val="clear" w:color="auto" w:fill="FFFFFF"/>
          <w:lang w:val="ru-RU"/>
        </w:rPr>
        <w:t xml:space="preserve">, </w:t>
      </w:r>
      <w:r w:rsidR="00511999">
        <w:rPr>
          <w:shd w:val="clear" w:color="auto" w:fill="FFFFFF"/>
        </w:rPr>
        <w:t>rocketreach</w:t>
      </w:r>
      <w:r w:rsidR="00511999" w:rsidRPr="00B56A1B">
        <w:rPr>
          <w:shd w:val="clear" w:color="auto" w:fill="FFFFFF"/>
          <w:lang w:val="ru-RU"/>
        </w:rPr>
        <w:t>,</w:t>
      </w:r>
      <w:r>
        <w:rPr>
          <w:shd w:val="clear" w:color="auto" w:fill="FFFFFF"/>
          <w:lang w:val="ru-RU"/>
        </w:rPr>
        <w:t xml:space="preserve"> </w:t>
      </w:r>
      <w:r w:rsidR="00511999">
        <w:rPr>
          <w:shd w:val="clear" w:color="auto" w:fill="FFFFFF"/>
        </w:rPr>
        <w:t>securityTrails</w:t>
      </w:r>
      <w:r w:rsidR="00511999" w:rsidRPr="00B56A1B">
        <w:rPr>
          <w:shd w:val="clear" w:color="auto" w:fill="FFFFFF"/>
          <w:lang w:val="ru-RU"/>
        </w:rPr>
        <w:t xml:space="preserve">, </w:t>
      </w:r>
      <w:r w:rsidR="00511999">
        <w:rPr>
          <w:shd w:val="clear" w:color="auto" w:fill="FFFFFF"/>
        </w:rPr>
        <w:t>sublist</w:t>
      </w:r>
      <w:r w:rsidR="00511999" w:rsidRPr="00B56A1B">
        <w:rPr>
          <w:shd w:val="clear" w:color="auto" w:fill="FFFFFF"/>
          <w:lang w:val="ru-RU"/>
        </w:rPr>
        <w:t>3</w:t>
      </w:r>
      <w:r w:rsidR="00511999">
        <w:rPr>
          <w:shd w:val="clear" w:color="auto" w:fill="FFFFFF"/>
        </w:rPr>
        <w:t>r</w:t>
      </w:r>
      <w:r w:rsidR="00511999" w:rsidRPr="00B56A1B">
        <w:rPr>
          <w:shd w:val="clear" w:color="auto" w:fill="FFFFFF"/>
          <w:lang w:val="ru-RU"/>
        </w:rPr>
        <w:t xml:space="preserve">, </w:t>
      </w:r>
      <w:r w:rsidR="00511999">
        <w:rPr>
          <w:shd w:val="clear" w:color="auto" w:fill="FFFFFF"/>
        </w:rPr>
        <w:t>threatcrowd</w:t>
      </w:r>
      <w:r w:rsidR="00511999" w:rsidRPr="00B56A1B">
        <w:rPr>
          <w:shd w:val="clear" w:color="auto" w:fill="FFFFFF"/>
          <w:lang w:val="ru-RU"/>
        </w:rPr>
        <w:t xml:space="preserve">, </w:t>
      </w:r>
      <w:r w:rsidR="00511999">
        <w:rPr>
          <w:shd w:val="clear" w:color="auto" w:fill="FFFFFF"/>
        </w:rPr>
        <w:t>threatminer</w:t>
      </w:r>
      <w:r w:rsidR="00511999" w:rsidRPr="00B56A1B">
        <w:rPr>
          <w:shd w:val="clear" w:color="auto" w:fill="FFFFFF"/>
          <w:lang w:val="ru-RU"/>
        </w:rPr>
        <w:t>,</w:t>
      </w:r>
      <w:r>
        <w:rPr>
          <w:shd w:val="clear" w:color="auto" w:fill="FFFFFF"/>
          <w:lang w:val="ru-RU"/>
        </w:rPr>
        <w:t xml:space="preserve"> </w:t>
      </w:r>
      <w:r w:rsidR="00511999">
        <w:rPr>
          <w:shd w:val="clear" w:color="auto" w:fill="FFFFFF"/>
        </w:rPr>
        <w:t>urlscan</w:t>
      </w:r>
      <w:r w:rsidR="00511999" w:rsidRPr="00B56A1B">
        <w:rPr>
          <w:shd w:val="clear" w:color="auto" w:fill="FFFFFF"/>
          <w:lang w:val="ru-RU"/>
        </w:rPr>
        <w:t xml:space="preserve">, </w:t>
      </w:r>
      <w:r w:rsidR="00511999">
        <w:rPr>
          <w:shd w:val="clear" w:color="auto" w:fill="FFFFFF"/>
        </w:rPr>
        <w:t>virustotal</w:t>
      </w:r>
      <w:r w:rsidR="00511999" w:rsidRPr="00B56A1B">
        <w:rPr>
          <w:shd w:val="clear" w:color="auto" w:fill="FFFFFF"/>
          <w:lang w:val="ru-RU"/>
        </w:rPr>
        <w:t xml:space="preserve">, </w:t>
      </w:r>
      <w:r w:rsidR="00511999">
        <w:rPr>
          <w:shd w:val="clear" w:color="auto" w:fill="FFFFFF"/>
        </w:rPr>
        <w:t>yahoo</w:t>
      </w:r>
      <w:r w:rsidR="00511999" w:rsidRPr="00B56A1B">
        <w:rPr>
          <w:shd w:val="clear" w:color="auto" w:fill="FFFFFF"/>
          <w:lang w:val="ru-RU"/>
        </w:rPr>
        <w:t xml:space="preserve">, </w:t>
      </w:r>
      <w:r w:rsidR="00511999">
        <w:rPr>
          <w:shd w:val="clear" w:color="auto" w:fill="FFFFFF"/>
        </w:rPr>
        <w:t>zoomeye</w:t>
      </w:r>
    </w:p>
    <w:p w14:paraId="3826DDF2" w14:textId="54EF4120" w:rsidR="00B258B4" w:rsidRDefault="00B258B4" w:rsidP="00511999">
      <w:pPr>
        <w:rPr>
          <w:shd w:val="clear" w:color="auto" w:fill="FFFFFF"/>
          <w:lang w:val="ru-RU"/>
        </w:rPr>
      </w:pPr>
      <w:r>
        <w:rPr>
          <w:shd w:val="clear" w:color="auto" w:fill="FFFFFF"/>
          <w:lang w:val="ru-RU"/>
        </w:rPr>
        <w:t>На Рисунке 3 представлены все функции утилиты.</w:t>
      </w:r>
    </w:p>
    <w:p w14:paraId="79A24BE7" w14:textId="31CCFBFF" w:rsidR="00226542" w:rsidRPr="00226542" w:rsidRDefault="00226542" w:rsidP="00511999">
      <w:pPr>
        <w:rPr>
          <w:shd w:val="clear" w:color="auto" w:fill="FFFFFF"/>
          <w:lang w:val="ru-RU"/>
        </w:rPr>
      </w:pPr>
      <w:r>
        <w:rPr>
          <w:shd w:val="clear" w:color="auto" w:fill="FFFFFF"/>
          <w:lang w:val="ru-RU"/>
        </w:rPr>
        <w:t xml:space="preserve">В качестве исследуемого домена был выбран </w:t>
      </w:r>
      <w:r>
        <w:rPr>
          <w:shd w:val="clear" w:color="auto" w:fill="FFFFFF"/>
        </w:rPr>
        <w:t>neobit</w:t>
      </w:r>
      <w:r w:rsidRPr="00226542">
        <w:rPr>
          <w:shd w:val="clear" w:color="auto" w:fill="FFFFFF"/>
          <w:lang w:val="ru-RU"/>
        </w:rPr>
        <w:t>.</w:t>
      </w:r>
      <w:r>
        <w:rPr>
          <w:shd w:val="clear" w:color="auto" w:fill="FFFFFF"/>
        </w:rPr>
        <w:t>ru</w:t>
      </w:r>
      <w:r>
        <w:rPr>
          <w:shd w:val="clear" w:color="auto" w:fill="FFFFFF"/>
          <w:lang w:val="ru-RU"/>
        </w:rPr>
        <w:t>. Во-первых, это не такой большой и популярный сайт, поэтому его анализ будет быстрее. Во-вторых, сервера географически находятся в России, поэтому было интересно проверить, насколько адекватными будут результаты.</w:t>
      </w:r>
    </w:p>
    <w:p w14:paraId="63E10E3B" w14:textId="6480C519" w:rsidR="00B258B4" w:rsidRDefault="00B258B4" w:rsidP="00B258B4">
      <w:pPr>
        <w:pStyle w:val="af6"/>
        <w:rPr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3A908FE" wp14:editId="1F463C37">
            <wp:extent cx="5677613" cy="2948940"/>
            <wp:effectExtent l="0" t="0" r="0" b="381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082"/>
                    <a:stretch/>
                  </pic:blipFill>
                  <pic:spPr bwMode="auto">
                    <a:xfrm>
                      <a:off x="0" y="0"/>
                      <a:ext cx="5717679" cy="296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1635FC" w14:textId="2773F116" w:rsidR="00B258B4" w:rsidRDefault="00B258B4" w:rsidP="00B258B4">
      <w:pPr>
        <w:pStyle w:val="aa"/>
      </w:pPr>
      <w:r>
        <w:t>Рисунок 3 — Опции утилиты</w:t>
      </w:r>
    </w:p>
    <w:p w14:paraId="0362960B" w14:textId="640EA606" w:rsidR="00226542" w:rsidRDefault="00B258B4" w:rsidP="00B258B4">
      <w:pPr>
        <w:rPr>
          <w:lang w:val="ru-RU" w:eastAsia="ru-RU"/>
        </w:rPr>
      </w:pPr>
      <w:r>
        <w:rPr>
          <w:lang w:val="ru-RU" w:eastAsia="ru-RU"/>
        </w:rPr>
        <w:t>В результате тестирования выяснилось, что без указания ресурса ничего работать не будет. Следовательно, нужно все ресурсы перебирать вручную.</w:t>
      </w:r>
      <w:r w:rsidR="00226542">
        <w:rPr>
          <w:lang w:val="ru-RU" w:eastAsia="ru-RU"/>
        </w:rPr>
        <w:t xml:space="preserve"> На Рисунках 4-5 представлены запросы к некоторым ресурсам.</w:t>
      </w:r>
    </w:p>
    <w:p w14:paraId="3D6C7E79" w14:textId="19D58029" w:rsidR="00226542" w:rsidRDefault="00226542" w:rsidP="00226542">
      <w:pPr>
        <w:pStyle w:val="af6"/>
      </w:pPr>
      <w:r>
        <w:rPr>
          <w:noProof/>
        </w:rPr>
        <w:drawing>
          <wp:inline distT="0" distB="0" distL="0" distR="0" wp14:anchorId="5FB14F17" wp14:editId="37036F66">
            <wp:extent cx="4947402" cy="4023360"/>
            <wp:effectExtent l="0" t="0" r="5715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633" cy="4030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27226" w14:textId="2EF1B122" w:rsidR="00226542" w:rsidRPr="00AB1D4E" w:rsidRDefault="00226542" w:rsidP="00226542">
      <w:pPr>
        <w:pStyle w:val="aa"/>
      </w:pPr>
      <w:r>
        <w:t xml:space="preserve">Рисунок 4 — Результат поиска домена через </w:t>
      </w:r>
      <w:r>
        <w:rPr>
          <w:lang w:val="en-US"/>
        </w:rPr>
        <w:t>bing</w:t>
      </w:r>
    </w:p>
    <w:p w14:paraId="09252E43" w14:textId="35A27E20" w:rsidR="00226542" w:rsidRDefault="00226542" w:rsidP="00226542">
      <w:pPr>
        <w:pStyle w:val="af6"/>
      </w:pPr>
      <w:r>
        <w:rPr>
          <w:noProof/>
        </w:rPr>
        <w:lastRenderedPageBreak/>
        <w:drawing>
          <wp:inline distT="0" distB="0" distL="0" distR="0" wp14:anchorId="50713883" wp14:editId="31F77A2C">
            <wp:extent cx="3550920" cy="6659880"/>
            <wp:effectExtent l="0" t="0" r="0" b="762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920" cy="665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D57E9" w14:textId="6E676A9B" w:rsidR="00226542" w:rsidRPr="00AB1D4E" w:rsidRDefault="00226542" w:rsidP="00226542">
      <w:pPr>
        <w:pStyle w:val="aa"/>
      </w:pPr>
      <w:r>
        <w:t xml:space="preserve">Рисунок 5 — Результат поиска домена через </w:t>
      </w:r>
      <w:r>
        <w:rPr>
          <w:lang w:val="en-US"/>
        </w:rPr>
        <w:t>otx</w:t>
      </w:r>
    </w:p>
    <w:p w14:paraId="1071A343" w14:textId="401D3814" w:rsidR="00243F70" w:rsidRDefault="00243F70" w:rsidP="00243F70">
      <w:pPr>
        <w:rPr>
          <w:lang w:val="ru-RU" w:eastAsia="ru-RU"/>
        </w:rPr>
      </w:pPr>
      <w:r>
        <w:rPr>
          <w:lang w:val="ru-RU" w:eastAsia="ru-RU"/>
        </w:rPr>
        <w:t xml:space="preserve">При этом для некоторых ресурсов требуются </w:t>
      </w:r>
      <w:r>
        <w:rPr>
          <w:lang w:eastAsia="ru-RU"/>
        </w:rPr>
        <w:t>API</w:t>
      </w:r>
      <w:r w:rsidRPr="00243F70">
        <w:rPr>
          <w:lang w:val="ru-RU" w:eastAsia="ru-RU"/>
        </w:rPr>
        <w:t xml:space="preserve"> </w:t>
      </w:r>
      <w:r>
        <w:rPr>
          <w:lang w:val="ru-RU" w:eastAsia="ru-RU"/>
        </w:rPr>
        <w:t>ключи (Рисунок 6).</w:t>
      </w:r>
    </w:p>
    <w:p w14:paraId="3BFD34DA" w14:textId="09D605B6" w:rsidR="00243F70" w:rsidRDefault="00243F70" w:rsidP="00243F70">
      <w:pPr>
        <w:pStyle w:val="af6"/>
      </w:pPr>
      <w:r>
        <w:rPr>
          <w:noProof/>
        </w:rPr>
        <w:lastRenderedPageBreak/>
        <w:drawing>
          <wp:inline distT="0" distB="0" distL="0" distR="0" wp14:anchorId="6A8D39D7" wp14:editId="1BDD0A04">
            <wp:extent cx="4568370" cy="3197860"/>
            <wp:effectExtent l="0" t="0" r="3810" b="254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862" cy="320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5CAD1" w14:textId="5253D69E" w:rsidR="00243F70" w:rsidRPr="00243F70" w:rsidRDefault="00243F70" w:rsidP="00243F70">
      <w:pPr>
        <w:pStyle w:val="aa"/>
      </w:pPr>
      <w:r>
        <w:t xml:space="preserve">Рисунок 6 — Результат поиска домена через </w:t>
      </w:r>
      <w:r>
        <w:rPr>
          <w:lang w:val="en-US"/>
        </w:rPr>
        <w:t>github</w:t>
      </w:r>
    </w:p>
    <w:p w14:paraId="25F48EDE" w14:textId="0990EEFA" w:rsidR="00B258B4" w:rsidRDefault="00226542" w:rsidP="00B258B4">
      <w:pPr>
        <w:rPr>
          <w:lang w:val="ru-RU" w:eastAsia="ru-RU"/>
        </w:rPr>
      </w:pPr>
      <w:r>
        <w:rPr>
          <w:lang w:val="ru-RU" w:eastAsia="ru-RU"/>
        </w:rPr>
        <w:t xml:space="preserve">Также при использовании флагов </w:t>
      </w:r>
      <w:r>
        <w:rPr>
          <w:lang w:eastAsia="ru-RU"/>
        </w:rPr>
        <w:t>brute</w:t>
      </w:r>
      <w:r w:rsidRPr="00226542">
        <w:rPr>
          <w:lang w:val="ru-RU" w:eastAsia="ru-RU"/>
        </w:rPr>
        <w:t>-</w:t>
      </w:r>
      <w:r>
        <w:rPr>
          <w:lang w:eastAsia="ru-RU"/>
        </w:rPr>
        <w:t>force</w:t>
      </w:r>
      <w:r w:rsidRPr="00226542">
        <w:rPr>
          <w:lang w:val="ru-RU" w:eastAsia="ru-RU"/>
        </w:rPr>
        <w:t xml:space="preserve">, </w:t>
      </w:r>
      <w:r>
        <w:rPr>
          <w:lang w:eastAsia="ru-RU"/>
        </w:rPr>
        <w:t>lookup</w:t>
      </w:r>
      <w:r w:rsidRPr="00226542">
        <w:rPr>
          <w:lang w:val="ru-RU" w:eastAsia="ru-RU"/>
        </w:rPr>
        <w:t xml:space="preserve"> </w:t>
      </w:r>
      <w:r>
        <w:rPr>
          <w:lang w:val="ru-RU" w:eastAsia="ru-RU"/>
        </w:rPr>
        <w:t>тоже требуется ресурс поиска.</w:t>
      </w:r>
      <w:r w:rsidR="00E054D0">
        <w:rPr>
          <w:lang w:val="ru-RU" w:eastAsia="ru-RU"/>
        </w:rPr>
        <w:t xml:space="preserve"> Результат вывода с этими флагами представлен на Рисунках 6 и 7 соответственно.</w:t>
      </w:r>
    </w:p>
    <w:p w14:paraId="182CADDC" w14:textId="324A23F1" w:rsidR="00E054D0" w:rsidRDefault="00E054D0" w:rsidP="00E054D0">
      <w:pPr>
        <w:pStyle w:val="af6"/>
      </w:pPr>
      <w:r>
        <w:rPr>
          <w:noProof/>
        </w:rPr>
        <w:drawing>
          <wp:inline distT="0" distB="0" distL="0" distR="0" wp14:anchorId="273ED48D" wp14:editId="258316BC">
            <wp:extent cx="3733800" cy="2712720"/>
            <wp:effectExtent l="0" t="0" r="0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1B608" w14:textId="6C4EEEAA" w:rsidR="00E054D0" w:rsidRDefault="00E054D0" w:rsidP="00E054D0">
      <w:pPr>
        <w:pStyle w:val="aa"/>
      </w:pPr>
      <w:r>
        <w:t xml:space="preserve">Рисунок </w:t>
      </w:r>
      <w:r w:rsidR="002C5E4B">
        <w:t>7</w:t>
      </w:r>
      <w:r>
        <w:t xml:space="preserve"> — Результат брут-форса домена</w:t>
      </w:r>
    </w:p>
    <w:p w14:paraId="1623D96E" w14:textId="0E7119BD" w:rsidR="00E054D0" w:rsidRDefault="00E054D0" w:rsidP="00E054D0">
      <w:pPr>
        <w:pStyle w:val="af6"/>
      </w:pPr>
      <w:r>
        <w:rPr>
          <w:noProof/>
        </w:rPr>
        <w:lastRenderedPageBreak/>
        <w:drawing>
          <wp:inline distT="0" distB="0" distL="0" distR="0" wp14:anchorId="10C802A6" wp14:editId="6DAF5363">
            <wp:extent cx="4461062" cy="5547360"/>
            <wp:effectExtent l="0" t="0" r="0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3795" cy="5550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53104" w14:textId="0BABD1EA" w:rsidR="00E054D0" w:rsidRPr="00E054D0" w:rsidRDefault="00E054D0" w:rsidP="00E054D0">
      <w:pPr>
        <w:pStyle w:val="aa"/>
      </w:pPr>
      <w:r>
        <w:t xml:space="preserve">Рисунок </w:t>
      </w:r>
      <w:r w:rsidR="002C5E4B">
        <w:t>8</w:t>
      </w:r>
      <w:r>
        <w:t xml:space="preserve"> — Результат запроса </w:t>
      </w:r>
      <w:r>
        <w:rPr>
          <w:lang w:val="en-US"/>
        </w:rPr>
        <w:t>lookup</w:t>
      </w:r>
      <w:r>
        <w:t xml:space="preserve"> домена</w:t>
      </w:r>
    </w:p>
    <w:p w14:paraId="0C977C2D" w14:textId="301EDCFF" w:rsidR="00DD3525" w:rsidRDefault="008B7968" w:rsidP="00DD3525">
      <w:pPr>
        <w:pStyle w:val="3"/>
      </w:pPr>
      <w:r>
        <w:rPr>
          <w:lang w:val="en-US"/>
        </w:rPr>
        <w:t>S</w:t>
      </w:r>
      <w:r w:rsidR="004C7488" w:rsidRPr="00DD3525">
        <w:t>ublist3r</w:t>
      </w:r>
    </w:p>
    <w:p w14:paraId="5E7D7FC9" w14:textId="101EA60B" w:rsidR="009E196B" w:rsidRDefault="009E196B" w:rsidP="00F95337">
      <w:pPr>
        <w:rPr>
          <w:lang w:val="ru-RU"/>
        </w:rPr>
      </w:pPr>
      <w:r w:rsidRPr="009E196B">
        <w:rPr>
          <w:lang w:val="ru-RU"/>
        </w:rPr>
        <w:t xml:space="preserve">Этот пакет содержит средство безопасности </w:t>
      </w:r>
      <w:r>
        <w:t>Python</w:t>
      </w:r>
      <w:r w:rsidRPr="009E196B">
        <w:rPr>
          <w:lang w:val="ru-RU"/>
        </w:rPr>
        <w:t xml:space="preserve">, предназначенное для перечисления поддоменов веб-сайтов с использованием </w:t>
      </w:r>
      <w:r>
        <w:t>OSINT</w:t>
      </w:r>
      <w:r w:rsidRPr="009E196B">
        <w:rPr>
          <w:lang w:val="ru-RU"/>
        </w:rPr>
        <w:t xml:space="preserve">. Это помогает </w:t>
      </w:r>
      <w:r>
        <w:rPr>
          <w:lang w:val="ru-RU"/>
        </w:rPr>
        <w:t>пентерстерам</w:t>
      </w:r>
      <w:r w:rsidRPr="009E196B">
        <w:rPr>
          <w:lang w:val="ru-RU"/>
        </w:rPr>
        <w:t xml:space="preserve"> и охотникам за ошибками собирать поддомены для домена, на который они ориентируются по сети. </w:t>
      </w:r>
      <w:r>
        <w:t>Sublist</w:t>
      </w:r>
      <w:r w:rsidRPr="009E196B">
        <w:rPr>
          <w:lang w:val="ru-RU"/>
        </w:rPr>
        <w:t>3</w:t>
      </w:r>
      <w:r>
        <w:t>r</w:t>
      </w:r>
      <w:r w:rsidRPr="009E196B">
        <w:rPr>
          <w:lang w:val="ru-RU"/>
        </w:rPr>
        <w:t xml:space="preserve"> перечисляет поддомены с помощью многих поисковых систем, таких как </w:t>
      </w:r>
      <w:r>
        <w:t>Google</w:t>
      </w:r>
      <w:r w:rsidRPr="009E196B">
        <w:rPr>
          <w:lang w:val="ru-RU"/>
        </w:rPr>
        <w:t xml:space="preserve">, </w:t>
      </w:r>
      <w:r>
        <w:t>Yahoo</w:t>
      </w:r>
      <w:r w:rsidRPr="009E196B">
        <w:rPr>
          <w:lang w:val="ru-RU"/>
        </w:rPr>
        <w:t xml:space="preserve">, </w:t>
      </w:r>
      <w:r>
        <w:t>Bing</w:t>
      </w:r>
      <w:r w:rsidRPr="009E196B">
        <w:rPr>
          <w:lang w:val="ru-RU"/>
        </w:rPr>
        <w:t xml:space="preserve">, </w:t>
      </w:r>
      <w:r>
        <w:t>Baidu</w:t>
      </w:r>
      <w:r w:rsidRPr="009E196B">
        <w:rPr>
          <w:lang w:val="ru-RU"/>
        </w:rPr>
        <w:t xml:space="preserve"> и </w:t>
      </w:r>
      <w:r>
        <w:t>Ask</w:t>
      </w:r>
      <w:r w:rsidRPr="009E196B">
        <w:rPr>
          <w:lang w:val="ru-RU"/>
        </w:rPr>
        <w:t xml:space="preserve">. </w:t>
      </w:r>
      <w:r>
        <w:t>Sublist</w:t>
      </w:r>
      <w:r w:rsidRPr="009E196B">
        <w:rPr>
          <w:lang w:val="ru-RU"/>
        </w:rPr>
        <w:t>3</w:t>
      </w:r>
      <w:r>
        <w:t>r</w:t>
      </w:r>
      <w:r w:rsidRPr="009E196B">
        <w:rPr>
          <w:lang w:val="ru-RU"/>
        </w:rPr>
        <w:t xml:space="preserve"> также перечисляет поддомены, используя </w:t>
      </w:r>
      <w:r>
        <w:t>Netcraft</w:t>
      </w:r>
      <w:r w:rsidRPr="009E196B">
        <w:rPr>
          <w:lang w:val="ru-RU"/>
        </w:rPr>
        <w:t xml:space="preserve">, </w:t>
      </w:r>
      <w:r>
        <w:t>Virustotal</w:t>
      </w:r>
      <w:r w:rsidRPr="009E196B">
        <w:rPr>
          <w:lang w:val="ru-RU"/>
        </w:rPr>
        <w:t xml:space="preserve">, </w:t>
      </w:r>
      <w:r>
        <w:t>ThreatCrowd</w:t>
      </w:r>
      <w:r w:rsidRPr="009E196B">
        <w:rPr>
          <w:lang w:val="ru-RU"/>
        </w:rPr>
        <w:t xml:space="preserve">, </w:t>
      </w:r>
      <w:r>
        <w:t>DNSdumpster</w:t>
      </w:r>
      <w:r w:rsidRPr="009E196B">
        <w:rPr>
          <w:lang w:val="ru-RU"/>
        </w:rPr>
        <w:t xml:space="preserve"> и </w:t>
      </w:r>
      <w:r>
        <w:t>ReverseDNS</w:t>
      </w:r>
      <w:r w:rsidRPr="009E196B">
        <w:rPr>
          <w:lang w:val="ru-RU"/>
        </w:rPr>
        <w:t>.</w:t>
      </w:r>
      <w:r>
        <w:rPr>
          <w:lang w:val="ru-RU"/>
        </w:rPr>
        <w:t xml:space="preserve"> Имеется опция брутфорса, которая</w:t>
      </w:r>
      <w:r w:rsidRPr="009E196B">
        <w:rPr>
          <w:lang w:val="ru-RU"/>
        </w:rPr>
        <w:t xml:space="preserve"> увеличи</w:t>
      </w:r>
      <w:r>
        <w:rPr>
          <w:lang w:val="ru-RU"/>
        </w:rPr>
        <w:t>вает</w:t>
      </w:r>
      <w:r w:rsidRPr="009E196B">
        <w:rPr>
          <w:lang w:val="ru-RU"/>
        </w:rPr>
        <w:t xml:space="preserve"> возможность поиска большего количества поддоменов с помощью грубой силы с улучшенным списком слов.</w:t>
      </w:r>
    </w:p>
    <w:p w14:paraId="70155738" w14:textId="5BC7380C" w:rsidR="00AD25D5" w:rsidRDefault="002C5E4B" w:rsidP="00F95337">
      <w:pPr>
        <w:rPr>
          <w:lang w:val="ru-RU"/>
        </w:rPr>
      </w:pPr>
      <w:r>
        <w:rPr>
          <w:lang w:val="ru-RU"/>
        </w:rPr>
        <w:lastRenderedPageBreak/>
        <w:t xml:space="preserve">Данное средство также </w:t>
      </w:r>
      <w:r w:rsidR="00AD25D5">
        <w:rPr>
          <w:lang w:val="ru-RU"/>
        </w:rPr>
        <w:t xml:space="preserve">не </w:t>
      </w:r>
      <w:r>
        <w:rPr>
          <w:lang w:val="ru-RU"/>
        </w:rPr>
        <w:t xml:space="preserve">было </w:t>
      </w:r>
      <w:r w:rsidR="00AD25D5">
        <w:rPr>
          <w:lang w:val="ru-RU"/>
        </w:rPr>
        <w:t>предустановлен</w:t>
      </w:r>
      <w:r>
        <w:rPr>
          <w:lang w:val="ru-RU"/>
        </w:rPr>
        <w:t>о в систему. На Рисунке 1 представлены все его функции.</w:t>
      </w:r>
    </w:p>
    <w:p w14:paraId="04BDFF1A" w14:textId="1FC2D6C4" w:rsidR="002C5E4B" w:rsidRDefault="002C5E4B" w:rsidP="002C5E4B">
      <w:pPr>
        <w:pStyle w:val="af6"/>
      </w:pPr>
      <w:r>
        <w:rPr>
          <w:noProof/>
        </w:rPr>
        <w:drawing>
          <wp:inline distT="0" distB="0" distL="0" distR="0" wp14:anchorId="6BFCA25A" wp14:editId="2E8E2F8C">
            <wp:extent cx="5422900" cy="2118039"/>
            <wp:effectExtent l="0" t="0" r="6350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8308" cy="2120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5ECEE" w14:textId="730B33FB" w:rsidR="002C5E4B" w:rsidRDefault="002C5E4B" w:rsidP="002C5E4B">
      <w:pPr>
        <w:pStyle w:val="aa"/>
      </w:pPr>
      <w:r>
        <w:t>Рисунок 9 — Опции утилиты</w:t>
      </w:r>
    </w:p>
    <w:p w14:paraId="430962F6" w14:textId="6202A754" w:rsidR="002C5E4B" w:rsidRPr="002C5E4B" w:rsidRDefault="002C5E4B" w:rsidP="002C5E4B">
      <w:pPr>
        <w:rPr>
          <w:lang w:val="ru-RU" w:eastAsia="ru-RU"/>
        </w:rPr>
      </w:pPr>
      <w:r>
        <w:rPr>
          <w:lang w:val="ru-RU" w:eastAsia="ru-RU"/>
        </w:rPr>
        <w:t xml:space="preserve">По итогу с этой утилитой ничего не удалось выяснить. В самом начале исследования запросы были заблокированы ресурсом </w:t>
      </w:r>
      <w:r>
        <w:rPr>
          <w:lang w:eastAsia="ru-RU"/>
        </w:rPr>
        <w:t>Virustotal</w:t>
      </w:r>
      <w:r>
        <w:rPr>
          <w:lang w:val="ru-RU" w:eastAsia="ru-RU"/>
        </w:rPr>
        <w:t xml:space="preserve">, а через несколько попыток ещё и </w:t>
      </w:r>
      <w:r>
        <w:rPr>
          <w:lang w:eastAsia="ru-RU"/>
        </w:rPr>
        <w:t>Google</w:t>
      </w:r>
      <w:r w:rsidRPr="002C5E4B">
        <w:rPr>
          <w:lang w:val="ru-RU" w:eastAsia="ru-RU"/>
        </w:rPr>
        <w:t xml:space="preserve"> </w:t>
      </w:r>
      <w:r>
        <w:rPr>
          <w:lang w:val="ru-RU" w:eastAsia="ru-RU"/>
        </w:rPr>
        <w:t>(Рисунок 10)</w:t>
      </w:r>
      <w:r w:rsidRPr="002C5E4B">
        <w:rPr>
          <w:lang w:val="ru-RU" w:eastAsia="ru-RU"/>
        </w:rPr>
        <w:t>.</w:t>
      </w:r>
    </w:p>
    <w:p w14:paraId="6F90C6B3" w14:textId="5E473253" w:rsidR="002C5E4B" w:rsidRDefault="002C5E4B" w:rsidP="002C5E4B">
      <w:pPr>
        <w:pStyle w:val="af6"/>
      </w:pPr>
      <w:r>
        <w:rPr>
          <w:noProof/>
        </w:rPr>
        <w:drawing>
          <wp:inline distT="0" distB="0" distL="0" distR="0" wp14:anchorId="257EC547" wp14:editId="16AB824E">
            <wp:extent cx="4572000" cy="3506056"/>
            <wp:effectExtent l="0" t="0" r="0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651" cy="351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284EC" w14:textId="33588018" w:rsidR="00EF67E8" w:rsidRDefault="00EF67E8" w:rsidP="00EF67E8">
      <w:pPr>
        <w:pStyle w:val="aa"/>
      </w:pPr>
      <w:r>
        <w:t>Рисунок 10 — Попытка запуска утилиты</w:t>
      </w:r>
    </w:p>
    <w:p w14:paraId="6536E1D9" w14:textId="4846A4AD" w:rsidR="00EF67E8" w:rsidRDefault="00EF67E8" w:rsidP="00EF67E8">
      <w:pPr>
        <w:rPr>
          <w:lang w:val="ru-RU" w:eastAsia="ru-RU"/>
        </w:rPr>
      </w:pPr>
      <w:r>
        <w:rPr>
          <w:lang w:val="ru-RU" w:eastAsia="ru-RU"/>
        </w:rPr>
        <w:t xml:space="preserve">Далее было принято решение искать только на одном ресурсе и в качестве цели выбрать </w:t>
      </w:r>
      <w:r w:rsidR="00AC3C43">
        <w:rPr>
          <w:lang w:val="ru-RU" w:eastAsia="ru-RU"/>
        </w:rPr>
        <w:t>такой домен, который</w:t>
      </w:r>
      <w:r>
        <w:rPr>
          <w:lang w:val="ru-RU" w:eastAsia="ru-RU"/>
        </w:rPr>
        <w:t xml:space="preserve"> точно долж</w:t>
      </w:r>
      <w:r w:rsidR="00AC3C43">
        <w:rPr>
          <w:lang w:val="ru-RU" w:eastAsia="ru-RU"/>
        </w:rPr>
        <w:t>ен</w:t>
      </w:r>
      <w:r>
        <w:rPr>
          <w:lang w:val="ru-RU" w:eastAsia="ru-RU"/>
        </w:rPr>
        <w:t xml:space="preserve"> выдать ответ.</w:t>
      </w:r>
      <w:r w:rsidR="00AC3C43">
        <w:rPr>
          <w:lang w:val="ru-RU" w:eastAsia="ru-RU"/>
        </w:rPr>
        <w:t xml:space="preserve"> В качестве такой цели был выбран</w:t>
      </w:r>
      <w:r w:rsidR="00AC3C43" w:rsidRPr="00AC3C43">
        <w:rPr>
          <w:lang w:val="ru-RU" w:eastAsia="ru-RU"/>
        </w:rPr>
        <w:t xml:space="preserve"> </w:t>
      </w:r>
      <w:r w:rsidR="00AC3C43">
        <w:rPr>
          <w:lang w:eastAsia="ru-RU"/>
        </w:rPr>
        <w:t>google</w:t>
      </w:r>
      <w:r w:rsidR="00AC3C43" w:rsidRPr="00AC3C43">
        <w:rPr>
          <w:lang w:val="ru-RU" w:eastAsia="ru-RU"/>
        </w:rPr>
        <w:t>.</w:t>
      </w:r>
      <w:r w:rsidR="00AC3C43">
        <w:rPr>
          <w:lang w:eastAsia="ru-RU"/>
        </w:rPr>
        <w:t>com</w:t>
      </w:r>
      <w:r w:rsidR="00AC3C43" w:rsidRPr="00AC3C43">
        <w:rPr>
          <w:lang w:val="ru-RU" w:eastAsia="ru-RU"/>
        </w:rPr>
        <w:t xml:space="preserve">. </w:t>
      </w:r>
      <w:r w:rsidR="00AC3C43">
        <w:rPr>
          <w:lang w:val="ru-RU" w:eastAsia="ru-RU"/>
        </w:rPr>
        <w:t>К сожалению, это тоже не принесло никаких плодов (Рисунок 11).</w:t>
      </w:r>
    </w:p>
    <w:p w14:paraId="592868EC" w14:textId="7844CCE6" w:rsidR="00AC3C43" w:rsidRDefault="00AC3C43" w:rsidP="00AC3C43">
      <w:pPr>
        <w:pStyle w:val="af6"/>
      </w:pPr>
      <w:r>
        <w:rPr>
          <w:noProof/>
        </w:rPr>
        <w:lastRenderedPageBreak/>
        <w:drawing>
          <wp:inline distT="0" distB="0" distL="0" distR="0" wp14:anchorId="669307AF" wp14:editId="71DC10AB">
            <wp:extent cx="4168140" cy="1932071"/>
            <wp:effectExtent l="0" t="0" r="3810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140" cy="1932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587B3" w14:textId="789B4F66" w:rsidR="00AC3C43" w:rsidRPr="00AC3C43" w:rsidRDefault="00AC3C43" w:rsidP="00AC3C43">
      <w:pPr>
        <w:pStyle w:val="aa"/>
      </w:pPr>
      <w:r>
        <w:t>Рисунок 11 — Попытка запуска утилиты</w:t>
      </w:r>
      <w:r w:rsidR="00F36DA1">
        <w:t xml:space="preserve"> с новыми аргументами</w:t>
      </w:r>
    </w:p>
    <w:p w14:paraId="0D06C655" w14:textId="2CEDCC73" w:rsidR="00F95337" w:rsidRPr="00F95337" w:rsidRDefault="00F95337" w:rsidP="00F95337">
      <w:pPr>
        <w:pStyle w:val="3"/>
      </w:pPr>
      <w:r w:rsidRPr="00F95337">
        <w:t>S</w:t>
      </w:r>
      <w:r w:rsidR="004C7488" w:rsidRPr="00F95337">
        <w:t>piderfoot</w:t>
      </w:r>
    </w:p>
    <w:p w14:paraId="097827C2" w14:textId="39EDBA9F" w:rsidR="00085BC1" w:rsidRDefault="00085BC1" w:rsidP="00085BC1">
      <w:pPr>
        <w:rPr>
          <w:lang w:val="ru-RU"/>
        </w:rPr>
      </w:pPr>
      <w:r>
        <w:rPr>
          <w:lang w:val="ru-RU"/>
        </w:rPr>
        <w:t>С помощью данной утилиты можно анализировать не только сети, но и получать информацию об адресах почты и людях.</w:t>
      </w:r>
      <w:r w:rsidR="00432031">
        <w:rPr>
          <w:lang w:val="ru-RU"/>
        </w:rPr>
        <w:t xml:space="preserve"> Утилита предоставляет достаточно обширный функционал для исследования (Рисунок 12).</w:t>
      </w:r>
    </w:p>
    <w:p w14:paraId="23A0A02E" w14:textId="7241BF31" w:rsidR="00432031" w:rsidRDefault="00432031" w:rsidP="00432031">
      <w:pPr>
        <w:pStyle w:val="af6"/>
      </w:pPr>
      <w:r>
        <w:rPr>
          <w:noProof/>
        </w:rPr>
        <w:drawing>
          <wp:inline distT="0" distB="0" distL="0" distR="0" wp14:anchorId="35965CC8" wp14:editId="5EB9A68A">
            <wp:extent cx="5605780" cy="1676729"/>
            <wp:effectExtent l="0" t="0" r="0" b="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347" cy="1678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0A68C" w14:textId="2340DB0E" w:rsidR="00432031" w:rsidRDefault="00432031" w:rsidP="00432031">
      <w:pPr>
        <w:pStyle w:val="aa"/>
      </w:pPr>
      <w:r>
        <w:t>Рисунок 12 — Опции утилиты</w:t>
      </w:r>
    </w:p>
    <w:p w14:paraId="0A206AC7" w14:textId="6F6DF14D" w:rsidR="00B11D70" w:rsidRDefault="00B11D70" w:rsidP="00B11D70">
      <w:pPr>
        <w:rPr>
          <w:lang w:val="ru-RU" w:eastAsia="ru-RU"/>
        </w:rPr>
      </w:pPr>
      <w:r>
        <w:rPr>
          <w:lang w:val="ru-RU" w:eastAsia="ru-RU"/>
        </w:rPr>
        <w:t>Данное средство разработано не совсем удачно. Во-первых, при поиске по умолчанию логируется процесс работы, из-за чего данные теряются. Во-вторых, при работе необходимо указывать конкретный модуль. По умолчанию выводятся все модули подряд и опять в выводе ничего невозможно разобрать.</w:t>
      </w:r>
      <w:r w:rsidR="00ED778C">
        <w:rPr>
          <w:lang w:val="ru-RU" w:eastAsia="ru-RU"/>
        </w:rPr>
        <w:t xml:space="preserve"> Один из модулей вообще начал парсить весь сайт.</w:t>
      </w:r>
      <w:r>
        <w:rPr>
          <w:lang w:val="ru-RU" w:eastAsia="ru-RU"/>
        </w:rPr>
        <w:t xml:space="preserve"> Тем не менее, на Рисунках 13-14 представлен вывод некоторых модулей.</w:t>
      </w:r>
    </w:p>
    <w:p w14:paraId="4A55E242" w14:textId="424D4314" w:rsidR="00B11D70" w:rsidRDefault="00234336" w:rsidP="00234336">
      <w:pPr>
        <w:pStyle w:val="af6"/>
      </w:pPr>
      <w:r>
        <w:rPr>
          <w:noProof/>
        </w:rPr>
        <w:drawing>
          <wp:inline distT="0" distB="0" distL="0" distR="0" wp14:anchorId="7CFD6052" wp14:editId="2DE21745">
            <wp:extent cx="5578703" cy="1005840"/>
            <wp:effectExtent l="0" t="0" r="3175" b="381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397" r="30162"/>
                    <a:stretch/>
                  </pic:blipFill>
                  <pic:spPr bwMode="auto">
                    <a:xfrm>
                      <a:off x="0" y="0"/>
                      <a:ext cx="5596188" cy="1008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1323AB" w14:textId="0561B3AC" w:rsidR="00696D04" w:rsidRDefault="00696D04" w:rsidP="00696D04">
      <w:pPr>
        <w:pStyle w:val="aa"/>
      </w:pPr>
      <w:r>
        <w:t>Рисунок 13 — Результат вывода</w:t>
      </w:r>
    </w:p>
    <w:p w14:paraId="10367546" w14:textId="23EB7D56" w:rsidR="00ED778C" w:rsidRDefault="00ED778C" w:rsidP="00ED778C">
      <w:pPr>
        <w:pStyle w:val="af6"/>
      </w:pPr>
      <w:r>
        <w:rPr>
          <w:noProof/>
        </w:rPr>
        <w:lastRenderedPageBreak/>
        <w:drawing>
          <wp:inline distT="0" distB="0" distL="0" distR="0" wp14:anchorId="3F0B41B3" wp14:editId="0B968625">
            <wp:extent cx="5685343" cy="1112520"/>
            <wp:effectExtent l="0" t="0" r="0" b="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981" b="70706"/>
                    <a:stretch/>
                  </pic:blipFill>
                  <pic:spPr bwMode="auto">
                    <a:xfrm>
                      <a:off x="0" y="0"/>
                      <a:ext cx="5704733" cy="1116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73131C" w14:textId="6D2EAE00" w:rsidR="00B11D70" w:rsidRPr="00B11D70" w:rsidRDefault="00F23639" w:rsidP="00DB3C67">
      <w:pPr>
        <w:pStyle w:val="aa"/>
      </w:pPr>
      <w:r>
        <w:t>Рисунок 14 — Результат вывода</w:t>
      </w:r>
    </w:p>
    <w:p w14:paraId="21C4DD7F" w14:textId="77777777" w:rsidR="001D0879" w:rsidRDefault="00394CAA" w:rsidP="001D0879">
      <w:pPr>
        <w:pStyle w:val="3"/>
      </w:pPr>
      <w:r w:rsidRPr="001D0879">
        <w:t>Subfinder</w:t>
      </w:r>
    </w:p>
    <w:p w14:paraId="4E8425CB" w14:textId="5284AAE2" w:rsidR="00394CAA" w:rsidRDefault="00394CAA" w:rsidP="008E5BB7">
      <w:pPr>
        <w:rPr>
          <w:lang w:val="ru-RU" w:eastAsia="ru-RU"/>
        </w:rPr>
      </w:pPr>
      <w:r w:rsidRPr="00C81824">
        <w:rPr>
          <w:lang w:val="ru-RU"/>
        </w:rPr>
        <w:t xml:space="preserve"> </w:t>
      </w:r>
      <w:r w:rsidR="00985781">
        <w:rPr>
          <w:lang w:val="ru-RU"/>
        </w:rPr>
        <w:t>Создан исключительно для</w:t>
      </w:r>
      <w:r w:rsidRPr="00C81824">
        <w:rPr>
          <w:lang w:val="ru-RU"/>
        </w:rPr>
        <w:t xml:space="preserve"> обнаружения поддоменов</w:t>
      </w:r>
      <w:r w:rsidR="00985781">
        <w:rPr>
          <w:lang w:val="ru-RU"/>
        </w:rPr>
        <w:t>. Оптимизирован по скорости и памяти</w:t>
      </w:r>
      <w:r w:rsidRPr="00C81824">
        <w:rPr>
          <w:lang w:val="ru-RU"/>
        </w:rPr>
        <w:t>.</w:t>
      </w:r>
      <w:r w:rsidR="00244E12">
        <w:rPr>
          <w:lang w:val="ru-RU"/>
        </w:rPr>
        <w:t xml:space="preserve"> Все флаги данной утилиты в основном </w:t>
      </w:r>
      <w:r w:rsidR="0082214D">
        <w:rPr>
          <w:lang w:val="ru-RU"/>
        </w:rPr>
        <w:t>форматируют вывод, указывают тип файла, указывают параметры вывода (например, можно убрать маски и мертвые поддомены).</w:t>
      </w:r>
      <w:r w:rsidR="00BB3BFD">
        <w:rPr>
          <w:lang w:val="ru-RU"/>
        </w:rPr>
        <w:t xml:space="preserve"> На Рисунке 15 представлены все опции средства.</w:t>
      </w:r>
      <w:r w:rsidR="009F536C">
        <w:rPr>
          <w:lang w:val="ru-RU"/>
        </w:rPr>
        <w:t xml:space="preserve"> На Рисунке 16 </w:t>
      </w:r>
      <w:r w:rsidR="008E5BB7" w:rsidRPr="008E5BB7">
        <w:rPr>
          <w:lang w:val="ru-RU"/>
        </w:rPr>
        <w:t xml:space="preserve">— </w:t>
      </w:r>
      <w:r w:rsidR="009F536C">
        <w:rPr>
          <w:lang w:val="ru-RU"/>
        </w:rPr>
        <w:t xml:space="preserve">результаты запроса. На Рисунке 17 </w:t>
      </w:r>
      <w:r w:rsidR="008E5BB7" w:rsidRPr="008E5BB7">
        <w:rPr>
          <w:lang w:val="ru-RU"/>
        </w:rPr>
        <w:t xml:space="preserve">— </w:t>
      </w:r>
      <w:r w:rsidR="009F536C">
        <w:rPr>
          <w:lang w:val="ru-RU"/>
        </w:rPr>
        <w:t>используемые для поиска ресурсы.</w:t>
      </w:r>
      <w:r w:rsidR="008E5BB7">
        <w:rPr>
          <w:lang w:val="ru-RU"/>
        </w:rPr>
        <w:t xml:space="preserve"> </w:t>
      </w:r>
      <w:r w:rsidR="008E5BB7">
        <w:rPr>
          <w:lang w:val="ru-RU" w:eastAsia="ru-RU"/>
        </w:rPr>
        <w:t xml:space="preserve">В отличие от </w:t>
      </w:r>
      <w:r w:rsidR="008E5BB7">
        <w:rPr>
          <w:lang w:eastAsia="ru-RU"/>
        </w:rPr>
        <w:t>theharvester</w:t>
      </w:r>
      <w:r w:rsidR="008E5BB7">
        <w:rPr>
          <w:lang w:val="ru-RU" w:eastAsia="ru-RU"/>
        </w:rPr>
        <w:t>, в выводе</w:t>
      </w:r>
      <w:r w:rsidR="008E5BB7" w:rsidRPr="005B1F56">
        <w:rPr>
          <w:lang w:val="ru-RU" w:eastAsia="ru-RU"/>
        </w:rPr>
        <w:t xml:space="preserve"> </w:t>
      </w:r>
      <w:r w:rsidR="008E5BB7">
        <w:rPr>
          <w:lang w:val="ru-RU" w:eastAsia="ru-RU"/>
        </w:rPr>
        <w:t xml:space="preserve">отсутствуют </w:t>
      </w:r>
      <w:r w:rsidR="008E5BB7">
        <w:rPr>
          <w:lang w:eastAsia="ru-RU"/>
        </w:rPr>
        <w:t>ip</w:t>
      </w:r>
      <w:r w:rsidR="008E5BB7" w:rsidRPr="005B1F56">
        <w:rPr>
          <w:lang w:val="ru-RU" w:eastAsia="ru-RU"/>
        </w:rPr>
        <w:t>-</w:t>
      </w:r>
      <w:r w:rsidR="008E5BB7">
        <w:rPr>
          <w:lang w:val="ru-RU" w:eastAsia="ru-RU"/>
        </w:rPr>
        <w:t>адреса.</w:t>
      </w:r>
    </w:p>
    <w:p w14:paraId="4100E440" w14:textId="4FE2C4FB" w:rsidR="00BB3BFD" w:rsidRDefault="00BB3BFD" w:rsidP="00BB3BFD">
      <w:pPr>
        <w:pStyle w:val="af6"/>
      </w:pPr>
      <w:r>
        <w:rPr>
          <w:noProof/>
        </w:rPr>
        <w:drawing>
          <wp:inline distT="0" distB="0" distL="0" distR="0" wp14:anchorId="3C96A276" wp14:editId="001DDBBB">
            <wp:extent cx="4983620" cy="4157847"/>
            <wp:effectExtent l="0" t="0" r="7620" b="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047" cy="4166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BA03C" w14:textId="3DAF76BE" w:rsidR="00750A3D" w:rsidRDefault="00750A3D" w:rsidP="00750A3D">
      <w:pPr>
        <w:pStyle w:val="aa"/>
      </w:pPr>
      <w:r>
        <w:t>Рисунок 15 — Опции утилиты</w:t>
      </w:r>
    </w:p>
    <w:p w14:paraId="0F6B1957" w14:textId="30CDA115" w:rsidR="009F536C" w:rsidRDefault="000D69B1" w:rsidP="000D69B1">
      <w:pPr>
        <w:pStyle w:val="af6"/>
      </w:pPr>
      <w:r>
        <w:rPr>
          <w:noProof/>
        </w:rPr>
        <w:lastRenderedPageBreak/>
        <w:drawing>
          <wp:inline distT="0" distB="0" distL="0" distR="0" wp14:anchorId="5BB28EFF" wp14:editId="435A881C">
            <wp:extent cx="4609535" cy="3840480"/>
            <wp:effectExtent l="0" t="0" r="635" b="762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490" cy="38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95E7F" w14:textId="2B9588BD" w:rsidR="000D69B1" w:rsidRDefault="000D69B1" w:rsidP="000D69B1">
      <w:pPr>
        <w:pStyle w:val="aa"/>
      </w:pPr>
      <w:r>
        <w:t>Рисунок 1</w:t>
      </w:r>
      <w:r w:rsidR="005B1F56">
        <w:t>6</w:t>
      </w:r>
      <w:r>
        <w:t xml:space="preserve"> — Результат поиска поддоменов</w:t>
      </w:r>
    </w:p>
    <w:p w14:paraId="4B43FCA8" w14:textId="77777777" w:rsidR="00182D7E" w:rsidRDefault="00276C6D" w:rsidP="00182D7E">
      <w:pPr>
        <w:pStyle w:val="aa"/>
      </w:pPr>
      <w:r>
        <w:rPr>
          <w:noProof/>
        </w:rPr>
        <w:drawing>
          <wp:inline distT="0" distB="0" distL="0" distR="0" wp14:anchorId="7473BD56" wp14:editId="5BC39283">
            <wp:extent cx="4262769" cy="4244340"/>
            <wp:effectExtent l="0" t="0" r="4445" b="381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31"/>
                    <a:stretch/>
                  </pic:blipFill>
                  <pic:spPr bwMode="auto">
                    <a:xfrm>
                      <a:off x="0" y="0"/>
                      <a:ext cx="4278601" cy="4260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03EEC8" w14:textId="66439F52" w:rsidR="0005709F" w:rsidRDefault="00276C6D" w:rsidP="00182D7E">
      <w:pPr>
        <w:pStyle w:val="aa"/>
      </w:pPr>
      <w:r>
        <w:t>Рисунок 17 — Используемые ресурсы</w:t>
      </w:r>
    </w:p>
    <w:p w14:paraId="2300A353" w14:textId="38886127" w:rsidR="0005709F" w:rsidRPr="00A8365D" w:rsidRDefault="0005709F" w:rsidP="0005709F">
      <w:pPr>
        <w:pStyle w:val="3"/>
      </w:pPr>
      <w:r w:rsidRPr="00A8365D">
        <w:lastRenderedPageBreak/>
        <w:t>Metagoofil</w:t>
      </w:r>
    </w:p>
    <w:p w14:paraId="075149D7" w14:textId="77777777" w:rsidR="00310B5C" w:rsidRDefault="0005709F" w:rsidP="0005709F">
      <w:pPr>
        <w:rPr>
          <w:lang w:val="ru-RU"/>
        </w:rPr>
      </w:pPr>
      <w:r>
        <w:rPr>
          <w:lang w:val="ru-RU"/>
        </w:rPr>
        <w:t>Утилита</w:t>
      </w:r>
      <w:r w:rsidRPr="00A8365D">
        <w:rPr>
          <w:lang w:val="ru-RU"/>
        </w:rPr>
        <w:t xml:space="preserve"> выполняет поиск в </w:t>
      </w:r>
      <w:r>
        <w:t>Google</w:t>
      </w:r>
      <w:r w:rsidRPr="00A8365D">
        <w:rPr>
          <w:lang w:val="ru-RU"/>
        </w:rPr>
        <w:t xml:space="preserve"> определенных типов файлов, публично размещенных на веб-сайте, и при необходимости загружает локальную копию. Это полезно для сбора разведданных с открытым исходным кодом, тестов на проникновение или определения того, какие файлы организация передает поисковым индексаторам, таким как </w:t>
      </w:r>
      <w:r>
        <w:t>Google</w:t>
      </w:r>
      <w:r w:rsidRPr="00A8365D">
        <w:rPr>
          <w:lang w:val="ru-RU"/>
        </w:rPr>
        <w:t>.</w:t>
      </w:r>
    </w:p>
    <w:p w14:paraId="6A866A10" w14:textId="1668D8FD" w:rsidR="0005709F" w:rsidRDefault="0005709F" w:rsidP="0005709F">
      <w:pPr>
        <w:rPr>
          <w:lang w:val="ru-RU"/>
        </w:rPr>
      </w:pPr>
      <w:r>
        <w:rPr>
          <w:lang w:val="ru-RU"/>
        </w:rPr>
        <w:t>При работе возможно получение</w:t>
      </w:r>
      <w:r w:rsidRPr="00843DF8">
        <w:rPr>
          <w:lang w:val="ru-RU"/>
        </w:rPr>
        <w:t xml:space="preserve"> ошибки </w:t>
      </w:r>
      <w:r w:rsidRPr="00843DF8">
        <w:t>HTTP</w:t>
      </w:r>
      <w:r w:rsidRPr="00843DF8">
        <w:rPr>
          <w:lang w:val="ru-RU"/>
        </w:rPr>
        <w:t xml:space="preserve"> 429</w:t>
      </w:r>
      <w:r>
        <w:rPr>
          <w:lang w:val="ru-RU"/>
        </w:rPr>
        <w:t>:</w:t>
      </w:r>
      <w:r w:rsidRPr="00843DF8">
        <w:rPr>
          <w:lang w:val="ru-RU"/>
        </w:rPr>
        <w:t xml:space="preserve"> </w:t>
      </w:r>
      <w:r w:rsidRPr="00843DF8">
        <w:t>Google</w:t>
      </w:r>
      <w:r w:rsidRPr="00843DF8">
        <w:rPr>
          <w:lang w:val="ru-RU"/>
        </w:rPr>
        <w:t xml:space="preserve"> определил вас как бота и заблокир</w:t>
      </w:r>
      <w:r w:rsidR="00322174">
        <w:rPr>
          <w:lang w:val="ru-RU"/>
        </w:rPr>
        <w:t>овал</w:t>
      </w:r>
      <w:r w:rsidRPr="00843DF8">
        <w:rPr>
          <w:lang w:val="ru-RU"/>
        </w:rPr>
        <w:t xml:space="preserve"> </w:t>
      </w:r>
      <w:r w:rsidRPr="00843DF8">
        <w:t>IP</w:t>
      </w:r>
      <w:r w:rsidRPr="00843DF8">
        <w:rPr>
          <w:lang w:val="ru-RU"/>
        </w:rPr>
        <w:t xml:space="preserve"> на определенный период времени. Одним из решений является использование прокси-цепочек и банка прокси-серверов для циклического поиска.</w:t>
      </w:r>
      <w:r>
        <w:rPr>
          <w:lang w:val="ru-RU"/>
        </w:rPr>
        <w:t xml:space="preserve"> На Рисунке </w:t>
      </w:r>
      <w:r w:rsidR="00182D7E">
        <w:rPr>
          <w:lang w:val="ru-RU"/>
        </w:rPr>
        <w:t>18 представлены все функции средства. На Рисунке 19 показан результат работы: файлы скачиваются.</w:t>
      </w:r>
    </w:p>
    <w:p w14:paraId="5F26DFA4" w14:textId="792CCA67" w:rsidR="00182D7E" w:rsidRDefault="00182D7E" w:rsidP="00182D7E">
      <w:pPr>
        <w:pStyle w:val="af6"/>
      </w:pPr>
      <w:r>
        <w:rPr>
          <w:noProof/>
        </w:rPr>
        <w:drawing>
          <wp:inline distT="0" distB="0" distL="0" distR="0" wp14:anchorId="405897D6" wp14:editId="79319BB6">
            <wp:extent cx="5796280" cy="1434026"/>
            <wp:effectExtent l="0" t="0" r="0" b="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657" cy="1434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DD883" w14:textId="14BA99C1" w:rsidR="00182D7E" w:rsidRPr="00182D7E" w:rsidRDefault="00977ABC" w:rsidP="00182D7E">
      <w:pPr>
        <w:pStyle w:val="aa"/>
      </w:pPr>
      <w:r>
        <w:t>Рисунок 18 — Опции утилиты</w:t>
      </w:r>
    </w:p>
    <w:p w14:paraId="36EE340F" w14:textId="09A8EF10" w:rsidR="00276C6D" w:rsidRDefault="00977ABC" w:rsidP="00977ABC">
      <w:pPr>
        <w:pStyle w:val="af6"/>
      </w:pPr>
      <w:r>
        <w:rPr>
          <w:noProof/>
        </w:rPr>
        <w:drawing>
          <wp:inline distT="0" distB="0" distL="0" distR="0" wp14:anchorId="01B732FF" wp14:editId="054A2CE5">
            <wp:extent cx="5780294" cy="1556095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235" cy="1559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7F030" w14:textId="53F50F6F" w:rsidR="00977ABC" w:rsidRPr="00977ABC" w:rsidRDefault="00977ABC" w:rsidP="00977ABC">
      <w:pPr>
        <w:pStyle w:val="aa"/>
      </w:pPr>
      <w:r>
        <w:t xml:space="preserve">Рисунок 19 — Результат </w:t>
      </w:r>
      <w:r w:rsidR="007A09C4">
        <w:t>работы</w:t>
      </w:r>
    </w:p>
    <w:p w14:paraId="696C2852" w14:textId="2B781146" w:rsidR="00C6642C" w:rsidRDefault="00C6642C" w:rsidP="00C6642C">
      <w:pPr>
        <w:pStyle w:val="3"/>
      </w:pPr>
      <w:r w:rsidRPr="00C6642C">
        <w:t>Dmitry</w:t>
      </w:r>
    </w:p>
    <w:p w14:paraId="687C087E" w14:textId="3CA971EC" w:rsidR="00331823" w:rsidRDefault="00C6642C" w:rsidP="00331823">
      <w:pPr>
        <w:rPr>
          <w:lang w:val="ru-RU"/>
        </w:rPr>
      </w:pPr>
      <w:r>
        <w:rPr>
          <w:rFonts w:cs="Times New Roman"/>
          <w:lang w:val="ru-RU"/>
        </w:rPr>
        <w:t>Утилита</w:t>
      </w:r>
      <w:r w:rsidR="009E196B" w:rsidRPr="009E196B">
        <w:rPr>
          <w:lang w:val="ru-RU"/>
        </w:rPr>
        <w:t xml:space="preserve"> может находить возможные поддомены, адреса электронной почты</w:t>
      </w:r>
      <w:r w:rsidR="00BF369C" w:rsidRPr="009E196B">
        <w:rPr>
          <w:lang w:val="ru-RU"/>
        </w:rPr>
        <w:t>,</w:t>
      </w:r>
      <w:r w:rsidR="001B37BA">
        <w:rPr>
          <w:lang w:val="ru-RU"/>
        </w:rPr>
        <w:t xml:space="preserve"> выполнять</w:t>
      </w:r>
      <w:r w:rsidR="00BF369C" w:rsidRPr="009E196B">
        <w:rPr>
          <w:lang w:val="ru-RU"/>
        </w:rPr>
        <w:t xml:space="preserve"> поиск </w:t>
      </w:r>
      <w:r w:rsidR="00BF369C" w:rsidRPr="00840507">
        <w:t>whois</w:t>
      </w:r>
      <w:r w:rsidR="00BF369C" w:rsidRPr="009E196B">
        <w:rPr>
          <w:lang w:val="ru-RU"/>
        </w:rPr>
        <w:t xml:space="preserve"> </w:t>
      </w:r>
      <w:r w:rsidR="00BF369C">
        <w:rPr>
          <w:lang w:val="ru-RU"/>
        </w:rPr>
        <w:t xml:space="preserve">по </w:t>
      </w:r>
      <w:r w:rsidR="00BF369C">
        <w:t>ip</w:t>
      </w:r>
      <w:r w:rsidR="00BF369C" w:rsidRPr="00BF369C">
        <w:rPr>
          <w:lang w:val="ru-RU"/>
        </w:rPr>
        <w:t xml:space="preserve"> </w:t>
      </w:r>
      <w:r w:rsidR="00BF369C">
        <w:rPr>
          <w:lang w:val="ru-RU"/>
        </w:rPr>
        <w:t>и по домену</w:t>
      </w:r>
      <w:r w:rsidR="00BF369C" w:rsidRPr="009E196B">
        <w:rPr>
          <w:lang w:val="ru-RU"/>
        </w:rPr>
        <w:t>.</w:t>
      </w:r>
      <w:r w:rsidR="00BF369C">
        <w:rPr>
          <w:lang w:val="ru-RU"/>
        </w:rPr>
        <w:t xml:space="preserve"> При</w:t>
      </w:r>
      <w:r w:rsidR="009E196B" w:rsidRPr="009E196B">
        <w:rPr>
          <w:lang w:val="ru-RU"/>
        </w:rPr>
        <w:t xml:space="preserve"> сканировани</w:t>
      </w:r>
      <w:r w:rsidR="00BF369C">
        <w:rPr>
          <w:lang w:val="ru-RU"/>
        </w:rPr>
        <w:t>и</w:t>
      </w:r>
      <w:r w:rsidR="009E196B" w:rsidRPr="009E196B">
        <w:rPr>
          <w:lang w:val="ru-RU"/>
        </w:rPr>
        <w:t xml:space="preserve"> </w:t>
      </w:r>
      <w:r w:rsidR="009E196B" w:rsidRPr="00840507">
        <w:t>tcp</w:t>
      </w:r>
      <w:r w:rsidR="009E196B" w:rsidRPr="009E196B">
        <w:rPr>
          <w:lang w:val="ru-RU"/>
        </w:rPr>
        <w:t>-порта</w:t>
      </w:r>
      <w:r w:rsidR="00BF369C">
        <w:rPr>
          <w:lang w:val="ru-RU"/>
        </w:rPr>
        <w:t xml:space="preserve"> можно проверить фильтрацию пакетов и просмотреть баннерные сообщения.</w:t>
      </w:r>
      <w:r w:rsidR="003C2E29">
        <w:rPr>
          <w:lang w:val="ru-RU"/>
        </w:rPr>
        <w:t xml:space="preserve"> Также доступен запрос к </w:t>
      </w:r>
      <w:r w:rsidR="003C2E29">
        <w:rPr>
          <w:shd w:val="clear" w:color="auto" w:fill="FFFFFF"/>
        </w:rPr>
        <w:t>Netcraft</w:t>
      </w:r>
      <w:r w:rsidR="003C2E29" w:rsidRPr="003C2E29">
        <w:rPr>
          <w:shd w:val="clear" w:color="auto" w:fill="FFFFFF"/>
          <w:lang w:val="ru-RU"/>
        </w:rPr>
        <w:t>.</w:t>
      </w:r>
      <w:r w:rsidR="003C2E29">
        <w:rPr>
          <w:shd w:val="clear" w:color="auto" w:fill="FFFFFF"/>
        </w:rPr>
        <w:t>com</w:t>
      </w:r>
      <w:r w:rsidR="003C2E29">
        <w:rPr>
          <w:shd w:val="clear" w:color="auto" w:fill="FFFFFF"/>
          <w:lang w:val="ru-RU"/>
        </w:rPr>
        <w:t>.</w:t>
      </w:r>
      <w:r w:rsidR="00B832B2">
        <w:rPr>
          <w:shd w:val="clear" w:color="auto" w:fill="FFFFFF"/>
          <w:lang w:val="ru-RU"/>
        </w:rPr>
        <w:t xml:space="preserve"> Компания</w:t>
      </w:r>
      <w:r w:rsidR="003C2E29" w:rsidRPr="003C2E29">
        <w:rPr>
          <w:lang w:val="ru-RU"/>
        </w:rPr>
        <w:t xml:space="preserve"> </w:t>
      </w:r>
      <w:r w:rsidR="00BF369C" w:rsidRPr="00BF369C">
        <w:t>Netcraft</w:t>
      </w:r>
      <w:r w:rsidR="00BF369C" w:rsidRPr="00BF369C">
        <w:rPr>
          <w:lang w:val="ru-RU"/>
        </w:rPr>
        <w:t xml:space="preserve"> предоставляет анализ </w:t>
      </w:r>
      <w:r w:rsidR="00BF369C" w:rsidRPr="00BF369C">
        <w:rPr>
          <w:lang w:val="ru-RU"/>
        </w:rPr>
        <w:lastRenderedPageBreak/>
        <w:t>веб-серверов и веб-хостингов, включая анализ с каких операционных систем и браузеров был посещён сайт.</w:t>
      </w:r>
      <w:r w:rsidR="00331823">
        <w:rPr>
          <w:lang w:val="ru-RU"/>
        </w:rPr>
        <w:t xml:space="preserve"> На Рисунке 20 показаны все функции.</w:t>
      </w:r>
    </w:p>
    <w:p w14:paraId="2175FCA0" w14:textId="77777777" w:rsidR="00331823" w:rsidRDefault="00331823" w:rsidP="00331823">
      <w:pPr>
        <w:pStyle w:val="af6"/>
      </w:pPr>
      <w:r>
        <w:rPr>
          <w:noProof/>
        </w:rPr>
        <w:drawing>
          <wp:inline distT="0" distB="0" distL="0" distR="0" wp14:anchorId="15CA822B" wp14:editId="0CA89EDD">
            <wp:extent cx="5567680" cy="2506959"/>
            <wp:effectExtent l="0" t="0" r="0" b="8255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695" cy="2510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9D460" w14:textId="5B73ED35" w:rsidR="00331823" w:rsidRDefault="00331823" w:rsidP="00331823">
      <w:pPr>
        <w:pStyle w:val="af6"/>
      </w:pPr>
      <w:r>
        <w:t>Рисунок 20 — Опции утилиты</w:t>
      </w:r>
    </w:p>
    <w:p w14:paraId="095FFFF8" w14:textId="130E601D" w:rsidR="00331823" w:rsidRPr="003D572C" w:rsidRDefault="00331823" w:rsidP="00331823">
      <w:pPr>
        <w:rPr>
          <w:lang w:val="ru-RU"/>
        </w:rPr>
      </w:pPr>
      <w:r>
        <w:rPr>
          <w:lang w:val="ru-RU"/>
        </w:rPr>
        <w:t xml:space="preserve">Без указания параметров будут выполняться сразу все по умолчанию. На Рисунках 21-22 показан вывод </w:t>
      </w:r>
      <w:r>
        <w:t>whois</w:t>
      </w:r>
      <w:r>
        <w:rPr>
          <w:lang w:val="ru-RU"/>
        </w:rPr>
        <w:t>.</w:t>
      </w:r>
      <w:r w:rsidR="003D572C">
        <w:rPr>
          <w:lang w:val="ru-RU"/>
        </w:rPr>
        <w:t xml:space="preserve"> На Рисунке 23 происходит п</w:t>
      </w:r>
      <w:r w:rsidR="003D572C" w:rsidRPr="003D572C">
        <w:rPr>
          <w:lang w:val="ru-RU"/>
        </w:rPr>
        <w:t>оиск поддоменов и почтовых адресов</w:t>
      </w:r>
      <w:r w:rsidR="003D572C">
        <w:rPr>
          <w:lang w:val="ru-RU"/>
        </w:rPr>
        <w:t xml:space="preserve">. На Рисунке 24 </w:t>
      </w:r>
      <w:r w:rsidR="00EE5AF8">
        <w:rPr>
          <w:lang w:val="ru-RU"/>
        </w:rPr>
        <w:t>показано</w:t>
      </w:r>
      <w:r w:rsidR="003D572C">
        <w:rPr>
          <w:lang w:val="ru-RU"/>
        </w:rPr>
        <w:t xml:space="preserve"> сканирование портов.</w:t>
      </w:r>
    </w:p>
    <w:p w14:paraId="6CBBE302" w14:textId="7FFC07F8" w:rsidR="00331823" w:rsidRDefault="006B7CF9" w:rsidP="00331823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2CAA27E" wp14:editId="32C876BE">
            <wp:extent cx="4912568" cy="5486400"/>
            <wp:effectExtent l="0" t="0" r="2540" b="0"/>
            <wp:docPr id="22" name="Рисунок 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0304" cy="549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B8B29" w14:textId="6B6A67D6" w:rsidR="00331823" w:rsidRPr="00331823" w:rsidRDefault="00331823" w:rsidP="00331823">
      <w:pPr>
        <w:pStyle w:val="aa"/>
      </w:pPr>
      <w:r>
        <w:t xml:space="preserve">Рисунок 21 — Вывод </w:t>
      </w:r>
      <w:r>
        <w:rPr>
          <w:lang w:val="en-US"/>
        </w:rPr>
        <w:t>whois</w:t>
      </w:r>
    </w:p>
    <w:p w14:paraId="7964B942" w14:textId="59974C5B" w:rsidR="00331823" w:rsidRDefault="006B7CF9" w:rsidP="00331823">
      <w:pPr>
        <w:pStyle w:val="af6"/>
      </w:pPr>
      <w:r>
        <w:rPr>
          <w:noProof/>
        </w:rPr>
        <w:drawing>
          <wp:inline distT="0" distB="0" distL="0" distR="0" wp14:anchorId="1C592E7B" wp14:editId="2458DBFC">
            <wp:extent cx="5189220" cy="2750127"/>
            <wp:effectExtent l="0" t="0" r="0" b="0"/>
            <wp:docPr id="24" name="Рисунок 2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892"/>
                    <a:stretch/>
                  </pic:blipFill>
                  <pic:spPr bwMode="auto">
                    <a:xfrm>
                      <a:off x="0" y="0"/>
                      <a:ext cx="5189220" cy="2750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8E0C59" w14:textId="1AE0A20B" w:rsidR="00331823" w:rsidRDefault="00331823" w:rsidP="00331823">
      <w:pPr>
        <w:pStyle w:val="aa"/>
      </w:pPr>
      <w:r>
        <w:t xml:space="preserve">Рисунок 22 — Вывод </w:t>
      </w:r>
      <w:r>
        <w:rPr>
          <w:lang w:val="en-US"/>
        </w:rPr>
        <w:t>whois</w:t>
      </w:r>
    </w:p>
    <w:p w14:paraId="12BB1E37" w14:textId="25D196D5" w:rsidR="00331823" w:rsidRDefault="00331823" w:rsidP="00331823">
      <w:pPr>
        <w:pStyle w:val="af6"/>
      </w:pPr>
      <w:r>
        <w:rPr>
          <w:noProof/>
        </w:rPr>
        <w:lastRenderedPageBreak/>
        <w:drawing>
          <wp:inline distT="0" distB="0" distL="0" distR="0" wp14:anchorId="167D50B3" wp14:editId="57957272">
            <wp:extent cx="5101079" cy="2865120"/>
            <wp:effectExtent l="0" t="0" r="4445" b="0"/>
            <wp:docPr id="25" name="Рисунок 2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01" cy="2871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431C2" w14:textId="61240373" w:rsidR="00331823" w:rsidRDefault="00331823" w:rsidP="00331823">
      <w:pPr>
        <w:pStyle w:val="aa"/>
      </w:pPr>
      <w:r>
        <w:t>Рисунок 23 — Поиск поддоменов и почтовых адресов</w:t>
      </w:r>
    </w:p>
    <w:p w14:paraId="7BFA25C0" w14:textId="6E547F84" w:rsidR="00331823" w:rsidRDefault="00331823" w:rsidP="00331823">
      <w:pPr>
        <w:pStyle w:val="af6"/>
      </w:pPr>
      <w:r>
        <w:rPr>
          <w:noProof/>
        </w:rPr>
        <w:drawing>
          <wp:inline distT="0" distB="0" distL="0" distR="0" wp14:anchorId="45D8ED85" wp14:editId="480BE8B7">
            <wp:extent cx="5303520" cy="2438400"/>
            <wp:effectExtent l="0" t="0" r="0" b="0"/>
            <wp:docPr id="26" name="Рисунок 2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39C07" w14:textId="11EE7CAB" w:rsidR="00331823" w:rsidRDefault="00331823" w:rsidP="00331823">
      <w:pPr>
        <w:pStyle w:val="aa"/>
      </w:pPr>
      <w:r>
        <w:t>Рисунок 24 — Сканирование портов</w:t>
      </w:r>
    </w:p>
    <w:p w14:paraId="3AACD13B" w14:textId="77777777" w:rsidR="00331823" w:rsidRPr="00331823" w:rsidRDefault="00331823" w:rsidP="00331823">
      <w:pPr>
        <w:pStyle w:val="aa"/>
      </w:pPr>
    </w:p>
    <w:p w14:paraId="00A7382E" w14:textId="77777777" w:rsidR="00331823" w:rsidRPr="00331823" w:rsidRDefault="00331823" w:rsidP="00331823">
      <w:pPr>
        <w:pStyle w:val="aa"/>
      </w:pPr>
    </w:p>
    <w:p w14:paraId="1CF3804F" w14:textId="77777777" w:rsidR="00331823" w:rsidRPr="00331823" w:rsidRDefault="00331823" w:rsidP="00331823">
      <w:pPr>
        <w:pStyle w:val="aa"/>
      </w:pPr>
    </w:p>
    <w:p w14:paraId="2FC95FFB" w14:textId="77777777" w:rsidR="00331823" w:rsidRDefault="00331823" w:rsidP="00331823">
      <w:pPr>
        <w:pStyle w:val="af6"/>
      </w:pPr>
    </w:p>
    <w:p w14:paraId="4814D0F5" w14:textId="25B51A94" w:rsidR="00946ECB" w:rsidRPr="00DA3860" w:rsidRDefault="00946ECB" w:rsidP="00331823">
      <w:pPr>
        <w:pStyle w:val="af6"/>
      </w:pPr>
      <w:r w:rsidRPr="00EC3074">
        <w:br w:type="page"/>
      </w:r>
    </w:p>
    <w:p w14:paraId="66085EC2" w14:textId="77777777" w:rsidR="00ED2DB8" w:rsidRPr="00EC3074" w:rsidRDefault="00ED2DB8" w:rsidP="00ED2DB8">
      <w:pPr>
        <w:rPr>
          <w:lang w:val="ru-RU"/>
        </w:rPr>
      </w:pPr>
    </w:p>
    <w:p w14:paraId="7B8B9C6D" w14:textId="0E656FE8" w:rsidR="00626302" w:rsidRDefault="00492C97" w:rsidP="00BD0D51">
      <w:pPr>
        <w:pStyle w:val="af9"/>
        <w:spacing w:line="360" w:lineRule="auto"/>
        <w:jc w:val="left"/>
      </w:pPr>
      <w:r>
        <w:t>З</w:t>
      </w:r>
      <w:r w:rsidR="00C61D89">
        <w:t>аключение</w:t>
      </w:r>
    </w:p>
    <w:p w14:paraId="02E9BE97" w14:textId="2475ED32" w:rsidR="003F2E30" w:rsidRDefault="00C47DA8" w:rsidP="003F2E30">
      <w:pPr>
        <w:rPr>
          <w:lang w:val="ru-RU"/>
        </w:rPr>
      </w:pPr>
      <w:r>
        <w:rPr>
          <w:lang w:val="ru-RU"/>
        </w:rPr>
        <w:t xml:space="preserve">В ходе выполнения данной курсовой работы </w:t>
      </w:r>
      <w:r w:rsidR="00841C56">
        <w:rPr>
          <w:lang w:val="ru-RU"/>
        </w:rPr>
        <w:t xml:space="preserve">были получены знания об основных принципах разведки по открытым источникам, о методах и инструментах разведки. Было рассмотрено несколько дистрибутивов </w:t>
      </w:r>
      <w:r w:rsidR="00841C56">
        <w:t>Linux</w:t>
      </w:r>
      <w:r w:rsidR="00841C56">
        <w:rPr>
          <w:lang w:val="ru-RU"/>
        </w:rPr>
        <w:t xml:space="preserve">, созданных специально для задач информационной безопасности. Определить их удобство объективно невозможно, но можно провести небольшой сравнительный анализ. Для профессионалов больше подойдут </w:t>
      </w:r>
      <w:r w:rsidR="00841C56">
        <w:t>BlackArch</w:t>
      </w:r>
      <w:r w:rsidR="00841C56" w:rsidRPr="00841C56">
        <w:rPr>
          <w:lang w:val="ru-RU"/>
        </w:rPr>
        <w:t xml:space="preserve">, </w:t>
      </w:r>
      <w:r w:rsidR="00841C56">
        <w:t>Kali</w:t>
      </w:r>
      <w:r w:rsidR="00841C56" w:rsidRPr="00841C56">
        <w:rPr>
          <w:lang w:val="ru-RU"/>
        </w:rPr>
        <w:t xml:space="preserve"> </w:t>
      </w:r>
      <w:r w:rsidR="00841C56">
        <w:rPr>
          <w:lang w:val="ru-RU"/>
        </w:rPr>
        <w:t xml:space="preserve">и </w:t>
      </w:r>
      <w:r w:rsidR="00841C56">
        <w:t>Tsurugi</w:t>
      </w:r>
      <w:r w:rsidR="00841C56">
        <w:rPr>
          <w:lang w:val="ru-RU"/>
        </w:rPr>
        <w:t xml:space="preserve">, поскольку в них нет защиты от непреднамеренных ошибок слабо подготовленного пользователя. Для новичков больше подойдет </w:t>
      </w:r>
      <w:r w:rsidR="00841C56">
        <w:t>DEFT</w:t>
      </w:r>
      <w:r w:rsidR="00841C56">
        <w:rPr>
          <w:lang w:val="ru-RU"/>
        </w:rPr>
        <w:t xml:space="preserve">, поскольку </w:t>
      </w:r>
      <w:r w:rsidR="004F1AB8">
        <w:rPr>
          <w:lang w:val="ru-RU"/>
        </w:rPr>
        <w:t>он имеет</w:t>
      </w:r>
      <w:r w:rsidR="00841C56">
        <w:rPr>
          <w:lang w:val="ru-RU"/>
        </w:rPr>
        <w:t xml:space="preserve"> более </w:t>
      </w:r>
      <w:r w:rsidR="00841C56">
        <w:t>user</w:t>
      </w:r>
      <w:r w:rsidR="00841C56" w:rsidRPr="00841C56">
        <w:rPr>
          <w:lang w:val="ru-RU"/>
        </w:rPr>
        <w:t>-</w:t>
      </w:r>
      <w:r w:rsidR="00841C56">
        <w:t>friendly</w:t>
      </w:r>
      <w:r w:rsidR="00841C56" w:rsidRPr="00841C56">
        <w:rPr>
          <w:lang w:val="ru-RU"/>
        </w:rPr>
        <w:t xml:space="preserve"> </w:t>
      </w:r>
      <w:r w:rsidR="00841C56">
        <w:rPr>
          <w:lang w:val="ru-RU"/>
        </w:rPr>
        <w:t xml:space="preserve">интерфейс и есть вышеупомянутая защита. Практически все дистрибутивы дают обширное поле для работы с сетями. В </w:t>
      </w:r>
      <w:r w:rsidR="00841C56">
        <w:t>Kali</w:t>
      </w:r>
      <w:r w:rsidR="00841C56">
        <w:rPr>
          <w:lang w:val="ru-RU"/>
        </w:rPr>
        <w:t xml:space="preserve"> также есть средства разведки. В </w:t>
      </w:r>
      <w:r w:rsidR="00841C56">
        <w:t>Tsurugi</w:t>
      </w:r>
      <w:r w:rsidR="00841C56">
        <w:rPr>
          <w:lang w:val="ru-RU"/>
        </w:rPr>
        <w:t xml:space="preserve"> работа с сетями больше подразумевают анонимизацию, что помогает в </w:t>
      </w:r>
      <w:r w:rsidR="00146E15">
        <w:rPr>
          <w:lang w:val="ru-RU"/>
        </w:rPr>
        <w:t xml:space="preserve">разведке и пентестинге. Но в основном данная ОС нацелена на поиск и эксплуатацию уязвимостей. </w:t>
      </w:r>
      <w:r w:rsidR="00146E15">
        <w:t>DEFT</w:t>
      </w:r>
      <w:r w:rsidR="00146E15" w:rsidRPr="00146E15">
        <w:rPr>
          <w:lang w:val="ru-RU"/>
        </w:rPr>
        <w:t xml:space="preserve"> </w:t>
      </w:r>
      <w:r w:rsidR="00146E15">
        <w:rPr>
          <w:lang w:val="ru-RU"/>
        </w:rPr>
        <w:t xml:space="preserve">в свою очередь полностью направлен на </w:t>
      </w:r>
      <w:r w:rsidR="00146E15">
        <w:t>OSINT</w:t>
      </w:r>
      <w:r w:rsidR="00146E15" w:rsidRPr="00146E15">
        <w:rPr>
          <w:lang w:val="ru-RU"/>
        </w:rPr>
        <w:t xml:space="preserve"> </w:t>
      </w:r>
      <w:r w:rsidR="00146E15">
        <w:rPr>
          <w:lang w:val="ru-RU"/>
        </w:rPr>
        <w:t>и криминалистику, что делает его более пригодным для данного исследования.</w:t>
      </w:r>
    </w:p>
    <w:p w14:paraId="3A38F37D" w14:textId="1ECA1CF0" w:rsidR="00146E15" w:rsidRDefault="00146E15" w:rsidP="00146E15">
      <w:pPr>
        <w:rPr>
          <w:lang w:val="ru-RU"/>
        </w:rPr>
      </w:pPr>
      <w:r>
        <w:rPr>
          <w:lang w:val="ru-RU"/>
        </w:rPr>
        <w:t xml:space="preserve">Однако выбор был сделан всё же в пользу </w:t>
      </w:r>
      <w:r>
        <w:t>Kali</w:t>
      </w:r>
      <w:r>
        <w:rPr>
          <w:lang w:val="ru-RU"/>
        </w:rPr>
        <w:t xml:space="preserve"> </w:t>
      </w:r>
      <w:r>
        <w:t>Linux</w:t>
      </w:r>
      <w:r>
        <w:rPr>
          <w:lang w:val="ru-RU"/>
        </w:rPr>
        <w:t xml:space="preserve">, поскольку данная система является наиболее популярной среди хакеров. Всего для исследования было выбрано 7 утилит, однако их на самом деле больше, также средства можно использовать в совокупности. Из всех утилит для получения информации о конкретном человеке можно использовать только </w:t>
      </w:r>
      <w:r>
        <w:t>Sherlock</w:t>
      </w:r>
      <w:r>
        <w:rPr>
          <w:lang w:val="ru-RU"/>
        </w:rPr>
        <w:t xml:space="preserve">. Она справилась со своей работой отлично, однако можно было бы добавить такую модификацию, как поиск не по строке, а по подстроке, чтобы получить больший охват вариаций имен пользователей. Также было бы эффективнее добавить поиск возможных </w:t>
      </w:r>
      <w:r>
        <w:t>email</w:t>
      </w:r>
      <w:r>
        <w:rPr>
          <w:lang w:val="ru-RU"/>
        </w:rPr>
        <w:t xml:space="preserve"> </w:t>
      </w:r>
      <w:r w:rsidR="00B7354B">
        <w:rPr>
          <w:lang w:val="ru-RU"/>
        </w:rPr>
        <w:t xml:space="preserve">адресов </w:t>
      </w:r>
      <w:r>
        <w:rPr>
          <w:lang w:val="ru-RU"/>
        </w:rPr>
        <w:t xml:space="preserve">и аккаунта в </w:t>
      </w:r>
      <w:r>
        <w:t>Instagram</w:t>
      </w:r>
      <w:r>
        <w:rPr>
          <w:lang w:val="ru-RU"/>
        </w:rPr>
        <w:t>. Эти данные позволили бы найти намного больше информации.</w:t>
      </w:r>
    </w:p>
    <w:p w14:paraId="5B9A8917" w14:textId="7FED4689" w:rsidR="00146E15" w:rsidRPr="00146E15" w:rsidRDefault="00146E15" w:rsidP="00146E15">
      <w:pPr>
        <w:rPr>
          <w:lang w:val="ru-RU"/>
        </w:rPr>
      </w:pPr>
      <w:r>
        <w:rPr>
          <w:lang w:val="ru-RU"/>
        </w:rPr>
        <w:t xml:space="preserve">Также можно выделить отдельно </w:t>
      </w:r>
      <w:r w:rsidRPr="00C93B50">
        <w:t>Metagoofil</w:t>
      </w:r>
      <w:r>
        <w:rPr>
          <w:lang w:val="ru-RU"/>
        </w:rPr>
        <w:t xml:space="preserve">, которая находит и скачивает файлы различных форматов на локальную машину. Она сработала </w:t>
      </w:r>
      <w:r w:rsidR="00961D15">
        <w:rPr>
          <w:lang w:val="ru-RU"/>
        </w:rPr>
        <w:t>корректно, никаких замечаний по поводу неё нет.</w:t>
      </w:r>
    </w:p>
    <w:p w14:paraId="67D1097C" w14:textId="51AA0820" w:rsidR="00A03BB2" w:rsidRDefault="00146E15" w:rsidP="00A03BB2">
      <w:pPr>
        <w:rPr>
          <w:lang w:val="ru-RU"/>
        </w:rPr>
      </w:pPr>
      <w:r w:rsidRPr="00EE6420">
        <w:rPr>
          <w:lang w:val="ru-RU"/>
        </w:rPr>
        <w:lastRenderedPageBreak/>
        <w:t>Все остальные утилиты направлены в основном на поиск поддоменов.</w:t>
      </w:r>
      <w:r w:rsidR="00961D15" w:rsidRPr="00EE6420">
        <w:rPr>
          <w:lang w:val="ru-RU"/>
        </w:rPr>
        <w:t xml:space="preserve"> Наиболее полную информацию выдала утилита </w:t>
      </w:r>
      <w:r w:rsidR="00961D15">
        <w:t>Dmitriy</w:t>
      </w:r>
      <w:r w:rsidR="00961D15" w:rsidRPr="00EE6420">
        <w:rPr>
          <w:lang w:val="ru-RU"/>
        </w:rPr>
        <w:t xml:space="preserve">. Ни одна другая утилита не нашла юридический адрес и номер телефона искомой компании. Также хорошо себя показал </w:t>
      </w:r>
      <w:r w:rsidR="00961D15">
        <w:t>Subfinder</w:t>
      </w:r>
      <w:r w:rsidR="00961D15" w:rsidRPr="00EE6420">
        <w:rPr>
          <w:lang w:val="ru-RU"/>
        </w:rPr>
        <w:t xml:space="preserve">: он хорошо находит поддомены, однако не указывает </w:t>
      </w:r>
      <w:r w:rsidR="00D85011" w:rsidRPr="00EE6420">
        <w:rPr>
          <w:lang w:val="ru-RU"/>
        </w:rPr>
        <w:t>соответствующие</w:t>
      </w:r>
      <w:r w:rsidR="00961D15" w:rsidRPr="00EE6420">
        <w:rPr>
          <w:lang w:val="ru-RU"/>
        </w:rPr>
        <w:t xml:space="preserve"> им </w:t>
      </w:r>
      <w:r w:rsidR="00961D15">
        <w:t>ip</w:t>
      </w:r>
      <w:r w:rsidR="00961D15" w:rsidRPr="00EE6420">
        <w:rPr>
          <w:lang w:val="ru-RU"/>
        </w:rPr>
        <w:t>-адреса.</w:t>
      </w:r>
      <w:r w:rsidR="00D85011" w:rsidRPr="00EE6420">
        <w:rPr>
          <w:lang w:val="ru-RU"/>
        </w:rPr>
        <w:t xml:space="preserve"> В целом он дает информацию только по доменам и ничего больше. Среди фаворитов также </w:t>
      </w:r>
      <w:r w:rsidR="00D85011">
        <w:t>Theharvester</w:t>
      </w:r>
      <w:r w:rsidR="00D85011" w:rsidRPr="00EE6420">
        <w:rPr>
          <w:lang w:val="ru-RU"/>
        </w:rPr>
        <w:t xml:space="preserve">. Он выдает всю требуемую пользователем информацию корректно. Единственный недостаток — нельзя перебрать все источники сразу, их нужно указывать в явном виде каждый отдельно, что тратит больше времени разведчика. </w:t>
      </w:r>
      <w:r w:rsidR="00D85011" w:rsidRPr="00A03BB2">
        <w:rPr>
          <w:lang w:val="ru-RU"/>
        </w:rPr>
        <w:t xml:space="preserve">Среди аутсайдеров находятся </w:t>
      </w:r>
      <w:r w:rsidR="00A03BB2" w:rsidRPr="00F95337">
        <w:t>Spiderfoot</w:t>
      </w:r>
      <w:r w:rsidR="00A03BB2" w:rsidRPr="00A03BB2">
        <w:rPr>
          <w:lang w:val="ru-RU"/>
        </w:rPr>
        <w:t xml:space="preserve"> и </w:t>
      </w:r>
      <w:r w:rsidR="00A03BB2">
        <w:t>S</w:t>
      </w:r>
      <w:r w:rsidR="00A03BB2" w:rsidRPr="00DD3525">
        <w:t>ublist</w:t>
      </w:r>
      <w:r w:rsidR="00A03BB2" w:rsidRPr="00A03BB2">
        <w:rPr>
          <w:lang w:val="ru-RU"/>
        </w:rPr>
        <w:t>3</w:t>
      </w:r>
      <w:r w:rsidR="00A03BB2" w:rsidRPr="00DD3525">
        <w:t>r</w:t>
      </w:r>
      <w:r w:rsidR="00A03BB2">
        <w:rPr>
          <w:lang w:val="ru-RU"/>
        </w:rPr>
        <w:t xml:space="preserve">. Первый достаточно сложен в использовании для новичка. Чтобы разобраться с данной утилитой как следует, обязательно придется читать документацию, а все вышеописанные утилиты можно было легко использовать с опорой только на </w:t>
      </w:r>
      <w:r w:rsidR="00A03BB2" w:rsidRPr="00A03BB2">
        <w:rPr>
          <w:lang w:val="ru-RU"/>
        </w:rPr>
        <w:t>-</w:t>
      </w:r>
      <w:r w:rsidR="00A03BB2">
        <w:t>help</w:t>
      </w:r>
      <w:r w:rsidR="00A03BB2" w:rsidRPr="00A03BB2">
        <w:rPr>
          <w:lang w:val="ru-RU"/>
        </w:rPr>
        <w:t xml:space="preserve">. </w:t>
      </w:r>
      <w:r w:rsidR="00682C8C">
        <w:rPr>
          <w:lang w:val="ru-RU"/>
        </w:rPr>
        <w:t xml:space="preserve">Однако, если вникнуть в суть каждого модуля, то </w:t>
      </w:r>
      <w:r w:rsidR="00682C8C" w:rsidRPr="00F95337">
        <w:t>Spiderfoot</w:t>
      </w:r>
      <w:r w:rsidR="00682C8C">
        <w:rPr>
          <w:lang w:val="ru-RU"/>
        </w:rPr>
        <w:t xml:space="preserve"> может выдать очень много полезной информации о цели. </w:t>
      </w:r>
      <w:r w:rsidR="00682C8C">
        <w:t>S</w:t>
      </w:r>
      <w:r w:rsidR="00682C8C" w:rsidRPr="00DD3525">
        <w:t>ublist</w:t>
      </w:r>
      <w:r w:rsidR="00682C8C" w:rsidRPr="00A03BB2">
        <w:rPr>
          <w:lang w:val="ru-RU"/>
        </w:rPr>
        <w:t>3</w:t>
      </w:r>
      <w:r w:rsidR="00682C8C" w:rsidRPr="00DD3525">
        <w:t>r</w:t>
      </w:r>
      <w:r w:rsidR="00682C8C">
        <w:rPr>
          <w:lang w:val="ru-RU"/>
        </w:rPr>
        <w:t xml:space="preserve"> же не выдал совсем ничего, поскольку сервера некоторых источников его забанили, а другие сервера в принципе не дали никакого ответа.</w:t>
      </w:r>
    </w:p>
    <w:p w14:paraId="03068A22" w14:textId="5E216C85" w:rsidR="00682C8C" w:rsidRPr="006249FB" w:rsidRDefault="00682C8C" w:rsidP="00A03BB2">
      <w:pPr>
        <w:rPr>
          <w:lang w:val="ru-RU"/>
        </w:rPr>
      </w:pPr>
      <w:r>
        <w:rPr>
          <w:lang w:val="ru-RU"/>
        </w:rPr>
        <w:t xml:space="preserve">В итоге можно сделать вывод о том, что утилит для </w:t>
      </w:r>
      <w:r>
        <w:t>OSINT</w:t>
      </w:r>
      <w:r w:rsidR="006249FB">
        <w:rPr>
          <w:lang w:val="ru-RU"/>
        </w:rPr>
        <w:t xml:space="preserve">, как в </w:t>
      </w:r>
      <w:r w:rsidR="006249FB">
        <w:t>Kali</w:t>
      </w:r>
      <w:r w:rsidR="006249FB">
        <w:rPr>
          <w:lang w:val="ru-RU"/>
        </w:rPr>
        <w:t>, так и у других дистрибутивах достаточно много, причем все они предоставляют самый различный функционал.</w:t>
      </w:r>
    </w:p>
    <w:p w14:paraId="2A18E363" w14:textId="5965C45E" w:rsidR="00146E15" w:rsidRPr="00D85011" w:rsidRDefault="00146E15" w:rsidP="00146E15">
      <w:pPr>
        <w:rPr>
          <w:lang w:val="ru-RU"/>
        </w:rPr>
      </w:pPr>
    </w:p>
    <w:p w14:paraId="655C19BB" w14:textId="26E6D397" w:rsidR="00F62FD0" w:rsidRPr="00F62FD0" w:rsidRDefault="00F62FD0" w:rsidP="00932E28">
      <w:pPr>
        <w:rPr>
          <w:lang w:val="ru-RU"/>
        </w:rPr>
      </w:pPr>
    </w:p>
    <w:p w14:paraId="3C184814" w14:textId="77777777" w:rsidR="00F62FD0" w:rsidRPr="00932E28" w:rsidRDefault="00F62FD0" w:rsidP="00932E28">
      <w:pPr>
        <w:rPr>
          <w:lang w:val="ru-RU"/>
        </w:rPr>
      </w:pPr>
    </w:p>
    <w:p w14:paraId="2FD8A9A3" w14:textId="25F08C23" w:rsidR="006C05E0" w:rsidRDefault="006C05E0">
      <w:pPr>
        <w:spacing w:line="240" w:lineRule="auto"/>
        <w:ind w:firstLine="0"/>
        <w:rPr>
          <w:lang w:val="ru-RU"/>
        </w:rPr>
      </w:pPr>
      <w:r>
        <w:rPr>
          <w:lang w:val="ru-RU"/>
        </w:rPr>
        <w:br w:type="page"/>
      </w:r>
    </w:p>
    <w:p w14:paraId="7A2B97F0" w14:textId="71084411" w:rsidR="00401F55" w:rsidRPr="00401F55" w:rsidRDefault="00492C97" w:rsidP="00BD0D51">
      <w:pPr>
        <w:pStyle w:val="af9"/>
        <w:spacing w:line="360" w:lineRule="auto"/>
        <w:jc w:val="left"/>
      </w:pPr>
      <w:r>
        <w:lastRenderedPageBreak/>
        <w:t>С</w:t>
      </w:r>
      <w:r w:rsidR="00684D83">
        <w:t>писок использованных источников</w:t>
      </w:r>
    </w:p>
    <w:p w14:paraId="53E2B6DD" w14:textId="1BE2E769" w:rsidR="003C27A1" w:rsidRPr="00754104" w:rsidRDefault="006A06CA" w:rsidP="006A06CA">
      <w:pPr>
        <w:pStyle w:val="a3"/>
        <w:spacing w:line="360" w:lineRule="auto"/>
      </w:pPr>
      <w:r>
        <w:t>OSINT или разведка по открытым источникам</w:t>
      </w:r>
      <w:r w:rsidR="00754104" w:rsidRPr="00754104">
        <w:t xml:space="preserve"> [Электронный ресурс]. URL: </w:t>
      </w:r>
      <w:hyperlink r:id="rId40" w:history="1">
        <w:r w:rsidRPr="004F5365">
          <w:rPr>
            <w:rStyle w:val="aff3"/>
          </w:rPr>
          <w:t>https://habr.com/ru/company/deiteriylab/blog/595801/</w:t>
        </w:r>
      </w:hyperlink>
      <w:r w:rsidR="00754104" w:rsidRPr="00754104">
        <w:t xml:space="preserve">. </w:t>
      </w:r>
      <w:r w:rsidR="00E04112">
        <w:rPr>
          <w:rFonts w:cs="Times New Roman"/>
        </w:rPr>
        <w:t>—</w:t>
      </w:r>
      <w:r w:rsidR="00754104" w:rsidRPr="00754104">
        <w:t xml:space="preserve"> (дата обращения: </w:t>
      </w:r>
      <w:r>
        <w:t>9.12.2022</w:t>
      </w:r>
      <w:r w:rsidR="00754104" w:rsidRPr="00754104">
        <w:t>).</w:t>
      </w:r>
    </w:p>
    <w:p w14:paraId="2D7472E7" w14:textId="4D539E0B" w:rsidR="00287FEF" w:rsidRDefault="00E04112" w:rsidP="00287FEF">
      <w:pPr>
        <w:pStyle w:val="a3"/>
        <w:spacing w:line="360" w:lineRule="auto"/>
      </w:pPr>
      <w:r>
        <w:t xml:space="preserve">OSINT </w:t>
      </w:r>
      <w:r w:rsidR="003C27A1" w:rsidRPr="000D719A">
        <w:t xml:space="preserve">[Электронный ресурс]. </w:t>
      </w:r>
      <w:r w:rsidR="003C27A1" w:rsidRPr="00754104">
        <w:rPr>
          <w:lang w:val="en-US"/>
        </w:rPr>
        <w:t>URL</w:t>
      </w:r>
      <w:r w:rsidR="003C27A1" w:rsidRPr="00754104">
        <w:t xml:space="preserve">: </w:t>
      </w:r>
      <w:hyperlink r:id="rId41" w:history="1">
        <w:r w:rsidRPr="004F5365">
          <w:rPr>
            <w:rStyle w:val="aff3"/>
          </w:rPr>
          <w:t>https://blog.skillfactory.ru/glossary/osint/</w:t>
        </w:r>
      </w:hyperlink>
      <w:r w:rsidR="003C27A1" w:rsidRPr="00754104">
        <w:t xml:space="preserve">.  </w:t>
      </w:r>
      <w:r>
        <w:rPr>
          <w:rFonts w:cs="Times New Roman"/>
        </w:rPr>
        <w:t>—</w:t>
      </w:r>
      <w:r w:rsidR="003C27A1" w:rsidRPr="000D719A">
        <w:t xml:space="preserve"> (дата обращения: </w:t>
      </w:r>
      <w:r>
        <w:t>9.12.2022</w:t>
      </w:r>
      <w:r w:rsidR="003C27A1" w:rsidRPr="000D719A">
        <w:t>)</w:t>
      </w:r>
    </w:p>
    <w:p w14:paraId="70007C17" w14:textId="5E1B031F" w:rsidR="00FC1622" w:rsidRPr="00754104" w:rsidRDefault="00287FEF" w:rsidP="007B55AE">
      <w:pPr>
        <w:pStyle w:val="a3"/>
        <w:spacing w:line="360" w:lineRule="auto"/>
      </w:pPr>
      <w:r>
        <w:t>OSINT — курс домашней разведки для чайников</w:t>
      </w:r>
      <w:r w:rsidR="00FC1622" w:rsidRPr="00FC1622">
        <w:t xml:space="preserve"> </w:t>
      </w:r>
      <w:r w:rsidR="00FC1622">
        <w:t xml:space="preserve">[Электронный ресурс]. </w:t>
      </w:r>
      <w:r w:rsidR="00FC1622" w:rsidRPr="00287FEF">
        <w:rPr>
          <w:lang w:val="en-US"/>
        </w:rPr>
        <w:t>URL</w:t>
      </w:r>
      <w:r w:rsidR="00FC1622" w:rsidRPr="00FC1622">
        <w:t xml:space="preserve">: </w:t>
      </w:r>
      <w:hyperlink r:id="rId42" w:history="1">
        <w:r w:rsidRPr="004F5365">
          <w:rPr>
            <w:rStyle w:val="aff3"/>
          </w:rPr>
          <w:t>https://dzen.ru/a/YmwRuZjxJT9UdUxx</w:t>
        </w:r>
      </w:hyperlink>
      <w:r w:rsidR="002C2035" w:rsidRPr="002C2035">
        <w:t>.</w:t>
      </w:r>
      <w:r w:rsidR="00FC1622" w:rsidRPr="00FC1622">
        <w:t xml:space="preserve"> </w:t>
      </w:r>
      <w:r w:rsidR="00FC1622">
        <w:t xml:space="preserve">– (дата обращения: </w:t>
      </w:r>
      <w:r>
        <w:t>9.12.2022</w:t>
      </w:r>
      <w:r w:rsidR="00FC1622" w:rsidRPr="00754104">
        <w:t>).</w:t>
      </w:r>
    </w:p>
    <w:p w14:paraId="7B6D4515" w14:textId="7175BEEC" w:rsidR="00934530" w:rsidRPr="00754104" w:rsidRDefault="00EC2CA4" w:rsidP="00934530">
      <w:pPr>
        <w:pStyle w:val="a3"/>
        <w:spacing w:line="360" w:lineRule="auto"/>
      </w:pPr>
      <w:r>
        <w:t xml:space="preserve">Боевой Linux. Обзор самых мощных дистрибутивов для пентестов и OSINT </w:t>
      </w:r>
      <w:r w:rsidR="00934530">
        <w:t xml:space="preserve">[Электронный ресурс]. </w:t>
      </w:r>
      <w:r w:rsidR="00934530" w:rsidRPr="00287FEF">
        <w:rPr>
          <w:lang w:val="en-US"/>
        </w:rPr>
        <w:t>URL</w:t>
      </w:r>
      <w:r w:rsidR="00934530" w:rsidRPr="00FC1622">
        <w:t xml:space="preserve">: </w:t>
      </w:r>
      <w:hyperlink r:id="rId43" w:history="1">
        <w:r w:rsidR="00934530" w:rsidRPr="004F5365">
          <w:rPr>
            <w:rStyle w:val="aff3"/>
          </w:rPr>
          <w:t>https://xakep.ru/2020/07/29/pentest-distros/</w:t>
        </w:r>
      </w:hyperlink>
      <w:r w:rsidR="00934530" w:rsidRPr="002C2035">
        <w:t>.</w:t>
      </w:r>
      <w:r w:rsidR="00934530" w:rsidRPr="00FC1622">
        <w:t xml:space="preserve"> </w:t>
      </w:r>
      <w:r w:rsidR="00934530">
        <w:t>– (дата обращения: 9.12.2022</w:t>
      </w:r>
      <w:r w:rsidR="00934530" w:rsidRPr="00754104">
        <w:t>).</w:t>
      </w:r>
    </w:p>
    <w:p w14:paraId="4B156D4A" w14:textId="28A23FD5" w:rsidR="007D2813" w:rsidRPr="007D2813" w:rsidRDefault="007D2813" w:rsidP="007D2813">
      <w:pPr>
        <w:pStyle w:val="a3"/>
        <w:spacing w:line="360" w:lineRule="auto"/>
      </w:pPr>
      <w:r w:rsidRPr="007D2813">
        <w:rPr>
          <w:lang w:val="en-US"/>
        </w:rPr>
        <w:t>Kali</w:t>
      </w:r>
      <w:r w:rsidRPr="009663A2">
        <w:rPr>
          <w:lang w:val="en-US"/>
        </w:rPr>
        <w:t xml:space="preserve"> </w:t>
      </w:r>
      <w:r w:rsidRPr="007D2813">
        <w:rPr>
          <w:lang w:val="en-US"/>
        </w:rPr>
        <w:t>Tools</w:t>
      </w:r>
      <w:r w:rsidRPr="009663A2">
        <w:rPr>
          <w:lang w:val="en-US"/>
        </w:rPr>
        <w:t xml:space="preserve">. </w:t>
      </w:r>
      <w:r w:rsidRPr="007D2813">
        <w:rPr>
          <w:lang w:val="en-US"/>
        </w:rPr>
        <w:t>Tool</w:t>
      </w:r>
      <w:r w:rsidRPr="009663A2">
        <w:rPr>
          <w:lang w:val="en-US"/>
        </w:rPr>
        <w:t xml:space="preserve"> </w:t>
      </w:r>
      <w:r w:rsidRPr="007D2813">
        <w:rPr>
          <w:lang w:val="en-US"/>
        </w:rPr>
        <w:t>Documentation</w:t>
      </w:r>
      <w:r w:rsidRPr="009663A2">
        <w:rPr>
          <w:lang w:val="en-US"/>
        </w:rPr>
        <w:t xml:space="preserve"> [</w:t>
      </w:r>
      <w:r>
        <w:t>Электронный</w:t>
      </w:r>
      <w:r w:rsidRPr="009663A2">
        <w:rPr>
          <w:lang w:val="en-US"/>
        </w:rPr>
        <w:t xml:space="preserve"> </w:t>
      </w:r>
      <w:r>
        <w:t>ресурс</w:t>
      </w:r>
      <w:r w:rsidRPr="009663A2">
        <w:rPr>
          <w:lang w:val="en-US"/>
        </w:rPr>
        <w:t xml:space="preserve">]. </w:t>
      </w:r>
      <w:r w:rsidRPr="00287FEF">
        <w:rPr>
          <w:lang w:val="en-US"/>
        </w:rPr>
        <w:t>URL</w:t>
      </w:r>
      <w:r w:rsidRPr="007D2813">
        <w:t xml:space="preserve">: </w:t>
      </w:r>
      <w:hyperlink r:id="rId44" w:history="1">
        <w:r w:rsidRPr="007D2813">
          <w:rPr>
            <w:rStyle w:val="aff3"/>
            <w:lang w:val="en-US"/>
          </w:rPr>
          <w:t>https</w:t>
        </w:r>
        <w:r w:rsidRPr="007D2813">
          <w:rPr>
            <w:rStyle w:val="aff3"/>
          </w:rPr>
          <w:t>://</w:t>
        </w:r>
        <w:r w:rsidRPr="007D2813">
          <w:rPr>
            <w:rStyle w:val="aff3"/>
            <w:lang w:val="en-US"/>
          </w:rPr>
          <w:t>www</w:t>
        </w:r>
        <w:r w:rsidRPr="007D2813">
          <w:rPr>
            <w:rStyle w:val="aff3"/>
          </w:rPr>
          <w:t>.</w:t>
        </w:r>
        <w:r w:rsidRPr="007D2813">
          <w:rPr>
            <w:rStyle w:val="aff3"/>
            <w:lang w:val="en-US"/>
          </w:rPr>
          <w:t>kali</w:t>
        </w:r>
        <w:r w:rsidRPr="007D2813">
          <w:rPr>
            <w:rStyle w:val="aff3"/>
          </w:rPr>
          <w:t>.</w:t>
        </w:r>
        <w:r w:rsidRPr="007D2813">
          <w:rPr>
            <w:rStyle w:val="aff3"/>
            <w:lang w:val="en-US"/>
          </w:rPr>
          <w:t>org</w:t>
        </w:r>
        <w:r w:rsidRPr="007D2813">
          <w:rPr>
            <w:rStyle w:val="aff3"/>
          </w:rPr>
          <w:t>/</w:t>
        </w:r>
        <w:r w:rsidRPr="007D2813">
          <w:rPr>
            <w:rStyle w:val="aff3"/>
            <w:lang w:val="en-US"/>
          </w:rPr>
          <w:t>tools</w:t>
        </w:r>
        <w:r w:rsidRPr="007D2813">
          <w:rPr>
            <w:rStyle w:val="aff3"/>
          </w:rPr>
          <w:t>/</w:t>
        </w:r>
      </w:hyperlink>
      <w:r w:rsidRPr="002C2035">
        <w:t>.</w:t>
      </w:r>
      <w:r w:rsidRPr="00FC1622">
        <w:t xml:space="preserve"> </w:t>
      </w:r>
      <w:r>
        <w:t xml:space="preserve">– (дата обращения: </w:t>
      </w:r>
      <w:r w:rsidRPr="007D2813">
        <w:t>10</w:t>
      </w:r>
      <w:r>
        <w:t>.12.2022</w:t>
      </w:r>
      <w:r w:rsidRPr="00754104">
        <w:t>).</w:t>
      </w:r>
    </w:p>
    <w:p w14:paraId="38D0F039" w14:textId="77777777" w:rsidR="00F52893" w:rsidRPr="007D2813" w:rsidRDefault="00F52893" w:rsidP="00F52893">
      <w:pPr>
        <w:pStyle w:val="a3"/>
        <w:spacing w:line="360" w:lineRule="auto"/>
      </w:pPr>
      <w:r>
        <w:rPr>
          <w:lang w:val="en-US"/>
        </w:rPr>
        <w:t>Sherlock</w:t>
      </w:r>
      <w:r w:rsidRPr="00B16C25">
        <w:t xml:space="preserve"> [</w:t>
      </w:r>
      <w:r>
        <w:t>Электронный</w:t>
      </w:r>
      <w:r w:rsidRPr="00B16C25">
        <w:t xml:space="preserve"> </w:t>
      </w:r>
      <w:r>
        <w:t>ресурс</w:t>
      </w:r>
      <w:r w:rsidRPr="00B16C25">
        <w:t xml:space="preserve">]. </w:t>
      </w:r>
      <w:r w:rsidRPr="00287FEF">
        <w:rPr>
          <w:lang w:val="en-US"/>
        </w:rPr>
        <w:t>URL</w:t>
      </w:r>
      <w:r w:rsidRPr="007D2813">
        <w:t xml:space="preserve">: </w:t>
      </w:r>
      <w:hyperlink r:id="rId45" w:history="1">
        <w:r w:rsidRPr="004F5365">
          <w:rPr>
            <w:rStyle w:val="aff3"/>
            <w:lang w:val="en-US"/>
          </w:rPr>
          <w:t>https</w:t>
        </w:r>
        <w:r w:rsidRPr="00B16C25">
          <w:rPr>
            <w:rStyle w:val="aff3"/>
          </w:rPr>
          <w:t>://</w:t>
        </w:r>
        <w:r w:rsidRPr="004F5365">
          <w:rPr>
            <w:rStyle w:val="aff3"/>
            <w:lang w:val="en-US"/>
          </w:rPr>
          <w:t>github</w:t>
        </w:r>
        <w:r w:rsidRPr="00B16C25">
          <w:rPr>
            <w:rStyle w:val="aff3"/>
          </w:rPr>
          <w:t>.</w:t>
        </w:r>
        <w:r w:rsidRPr="004F5365">
          <w:rPr>
            <w:rStyle w:val="aff3"/>
            <w:lang w:val="en-US"/>
          </w:rPr>
          <w:t>com</w:t>
        </w:r>
        <w:r w:rsidRPr="00B16C25">
          <w:rPr>
            <w:rStyle w:val="aff3"/>
          </w:rPr>
          <w:t>/</w:t>
        </w:r>
        <w:r w:rsidRPr="004F5365">
          <w:rPr>
            <w:rStyle w:val="aff3"/>
            <w:lang w:val="en-US"/>
          </w:rPr>
          <w:t>sherlock</w:t>
        </w:r>
        <w:r w:rsidRPr="00B16C25">
          <w:rPr>
            <w:rStyle w:val="aff3"/>
          </w:rPr>
          <w:t>-</w:t>
        </w:r>
        <w:r w:rsidRPr="004F5365">
          <w:rPr>
            <w:rStyle w:val="aff3"/>
            <w:lang w:val="en-US"/>
          </w:rPr>
          <w:t>project</w:t>
        </w:r>
        <w:r w:rsidRPr="00B16C25">
          <w:rPr>
            <w:rStyle w:val="aff3"/>
          </w:rPr>
          <w:t>/</w:t>
        </w:r>
        <w:r w:rsidRPr="004F5365">
          <w:rPr>
            <w:rStyle w:val="aff3"/>
            <w:lang w:val="en-US"/>
          </w:rPr>
          <w:t>sherlock</w:t>
        </w:r>
      </w:hyperlink>
      <w:r w:rsidRPr="002C2035">
        <w:t>.</w:t>
      </w:r>
      <w:r w:rsidRPr="00FC1622">
        <w:t xml:space="preserve"> </w:t>
      </w:r>
      <w:r>
        <w:t xml:space="preserve">– (дата обращения: </w:t>
      </w:r>
      <w:r w:rsidRPr="007D2813">
        <w:t>10</w:t>
      </w:r>
      <w:r>
        <w:t>.12.2022</w:t>
      </w:r>
      <w:r w:rsidRPr="00754104">
        <w:t>).</w:t>
      </w:r>
    </w:p>
    <w:p w14:paraId="429C96B8" w14:textId="33C4E94E" w:rsidR="00F52893" w:rsidRPr="007D2813" w:rsidRDefault="00F52893" w:rsidP="00F52893">
      <w:pPr>
        <w:pStyle w:val="a3"/>
        <w:spacing w:line="360" w:lineRule="auto"/>
      </w:pPr>
      <w:r w:rsidRPr="00F52893">
        <w:rPr>
          <w:lang w:val="en-US"/>
        </w:rPr>
        <w:t>Theharvester</w:t>
      </w:r>
      <w:r w:rsidRPr="00F52893">
        <w:t xml:space="preserve"> </w:t>
      </w:r>
      <w:r w:rsidRPr="00B16C25">
        <w:t>[</w:t>
      </w:r>
      <w:r>
        <w:t>Электронный</w:t>
      </w:r>
      <w:r w:rsidRPr="00B16C25">
        <w:t xml:space="preserve"> </w:t>
      </w:r>
      <w:r>
        <w:t>ресурс</w:t>
      </w:r>
      <w:r w:rsidRPr="00B16C25">
        <w:t xml:space="preserve">]. </w:t>
      </w:r>
      <w:r w:rsidRPr="00287FEF">
        <w:rPr>
          <w:lang w:val="en-US"/>
        </w:rPr>
        <w:t>URL</w:t>
      </w:r>
      <w:r w:rsidRPr="007D2813">
        <w:t>:</w:t>
      </w:r>
      <w:r w:rsidRPr="00F52893">
        <w:t xml:space="preserve"> </w:t>
      </w:r>
      <w:hyperlink r:id="rId46" w:history="1">
        <w:r w:rsidRPr="004F5365">
          <w:rPr>
            <w:rStyle w:val="aff3"/>
            <w:lang w:val="en-US"/>
          </w:rPr>
          <w:t>https</w:t>
        </w:r>
        <w:r w:rsidRPr="004F5365">
          <w:rPr>
            <w:rStyle w:val="aff3"/>
          </w:rPr>
          <w:t>://</w:t>
        </w:r>
        <w:r w:rsidRPr="004F5365">
          <w:rPr>
            <w:rStyle w:val="aff3"/>
            <w:lang w:val="en-US"/>
          </w:rPr>
          <w:t>github</w:t>
        </w:r>
        <w:r w:rsidRPr="004F5365">
          <w:rPr>
            <w:rStyle w:val="aff3"/>
          </w:rPr>
          <w:t>.</w:t>
        </w:r>
        <w:r w:rsidRPr="004F5365">
          <w:rPr>
            <w:rStyle w:val="aff3"/>
            <w:lang w:val="en-US"/>
          </w:rPr>
          <w:t>com</w:t>
        </w:r>
        <w:r w:rsidRPr="004F5365">
          <w:rPr>
            <w:rStyle w:val="aff3"/>
          </w:rPr>
          <w:t>/</w:t>
        </w:r>
        <w:r w:rsidRPr="004F5365">
          <w:rPr>
            <w:rStyle w:val="aff3"/>
            <w:lang w:val="en-US"/>
          </w:rPr>
          <w:t>laramies</w:t>
        </w:r>
        <w:r w:rsidRPr="004F5365">
          <w:rPr>
            <w:rStyle w:val="aff3"/>
          </w:rPr>
          <w:t>/</w:t>
        </w:r>
        <w:r w:rsidRPr="004F5365">
          <w:rPr>
            <w:rStyle w:val="aff3"/>
            <w:lang w:val="en-US"/>
          </w:rPr>
          <w:t>theHarvester</w:t>
        </w:r>
      </w:hyperlink>
      <w:r w:rsidRPr="002C2035">
        <w:t>.</w:t>
      </w:r>
      <w:r w:rsidRPr="00FC1622">
        <w:t xml:space="preserve"> </w:t>
      </w:r>
      <w:r>
        <w:t xml:space="preserve">– (дата обращения: </w:t>
      </w:r>
      <w:r w:rsidRPr="007D2813">
        <w:t>10</w:t>
      </w:r>
      <w:r>
        <w:t>.12.2022</w:t>
      </w:r>
      <w:r w:rsidRPr="00754104">
        <w:t>).</w:t>
      </w:r>
    </w:p>
    <w:p w14:paraId="1E9E83C0" w14:textId="2838BFE7" w:rsidR="00892D0C" w:rsidRPr="00F52893" w:rsidRDefault="001F4CA7" w:rsidP="00A450CC">
      <w:pPr>
        <w:pStyle w:val="a3"/>
        <w:spacing w:line="360" w:lineRule="auto"/>
      </w:pPr>
      <w:r w:rsidRPr="001F4CA7">
        <w:rPr>
          <w:rStyle w:val="mw-page-title-main"/>
        </w:rPr>
        <w:t xml:space="preserve">Shodan </w:t>
      </w:r>
      <w:r w:rsidRPr="00B16C25">
        <w:t>[</w:t>
      </w:r>
      <w:r>
        <w:t>Электронный</w:t>
      </w:r>
      <w:r w:rsidRPr="00B16C25">
        <w:t xml:space="preserve"> </w:t>
      </w:r>
      <w:r>
        <w:t>ресурс</w:t>
      </w:r>
      <w:r w:rsidRPr="00B16C25">
        <w:t xml:space="preserve">]. </w:t>
      </w:r>
      <w:r w:rsidRPr="00287FEF">
        <w:rPr>
          <w:lang w:val="en-US"/>
        </w:rPr>
        <w:t>URL</w:t>
      </w:r>
      <w:r w:rsidRPr="007D2813">
        <w:t>:</w:t>
      </w:r>
      <w:r w:rsidRPr="00F52893">
        <w:t xml:space="preserve"> </w:t>
      </w:r>
      <w:hyperlink r:id="rId47" w:history="1">
        <w:r w:rsidR="009D7CF4" w:rsidRPr="004F5365">
          <w:rPr>
            <w:rStyle w:val="aff3"/>
            <w:lang w:val="en-US"/>
          </w:rPr>
          <w:t>https</w:t>
        </w:r>
        <w:r w:rsidR="009D7CF4" w:rsidRPr="009D7CF4">
          <w:rPr>
            <w:rStyle w:val="aff3"/>
          </w:rPr>
          <w:t>://</w:t>
        </w:r>
        <w:r w:rsidR="009D7CF4" w:rsidRPr="004F5365">
          <w:rPr>
            <w:rStyle w:val="aff3"/>
            <w:lang w:val="en-US"/>
          </w:rPr>
          <w:t>ru</w:t>
        </w:r>
        <w:r w:rsidR="009D7CF4" w:rsidRPr="009D7CF4">
          <w:rPr>
            <w:rStyle w:val="aff3"/>
          </w:rPr>
          <w:t>.</w:t>
        </w:r>
        <w:r w:rsidR="009D7CF4" w:rsidRPr="004F5365">
          <w:rPr>
            <w:rStyle w:val="aff3"/>
            <w:lang w:val="en-US"/>
          </w:rPr>
          <w:t>wikipedia</w:t>
        </w:r>
        <w:r w:rsidR="009D7CF4" w:rsidRPr="009D7CF4">
          <w:rPr>
            <w:rStyle w:val="aff3"/>
          </w:rPr>
          <w:t>.</w:t>
        </w:r>
        <w:r w:rsidR="009D7CF4" w:rsidRPr="004F5365">
          <w:rPr>
            <w:rStyle w:val="aff3"/>
            <w:lang w:val="en-US"/>
          </w:rPr>
          <w:t>org</w:t>
        </w:r>
        <w:r w:rsidR="009D7CF4" w:rsidRPr="009D7CF4">
          <w:rPr>
            <w:rStyle w:val="aff3"/>
          </w:rPr>
          <w:t>/</w:t>
        </w:r>
        <w:r w:rsidR="009D7CF4" w:rsidRPr="004F5365">
          <w:rPr>
            <w:rStyle w:val="aff3"/>
            <w:lang w:val="en-US"/>
          </w:rPr>
          <w:t>wiki</w:t>
        </w:r>
        <w:r w:rsidR="009D7CF4" w:rsidRPr="009D7CF4">
          <w:rPr>
            <w:rStyle w:val="aff3"/>
          </w:rPr>
          <w:t>/</w:t>
        </w:r>
        <w:r w:rsidR="009D7CF4" w:rsidRPr="004F5365">
          <w:rPr>
            <w:rStyle w:val="aff3"/>
            <w:lang w:val="en-US"/>
          </w:rPr>
          <w:t>Shodan</w:t>
        </w:r>
        <w:r w:rsidR="009D7CF4" w:rsidRPr="009D7CF4">
          <w:rPr>
            <w:rStyle w:val="aff3"/>
          </w:rPr>
          <w:t>_(сайт)</w:t>
        </w:r>
      </w:hyperlink>
      <w:r w:rsidR="009D7CF4" w:rsidRPr="009D7CF4">
        <w:t xml:space="preserve"> </w:t>
      </w:r>
      <w:r w:rsidRPr="002C2035">
        <w:t>.</w:t>
      </w:r>
      <w:r w:rsidRPr="00FC1622">
        <w:t xml:space="preserve"> </w:t>
      </w:r>
      <w:r>
        <w:t xml:space="preserve">– (дата обращения: </w:t>
      </w:r>
      <w:r w:rsidRPr="007D2813">
        <w:t>10</w:t>
      </w:r>
      <w:r>
        <w:t>.12.2022</w:t>
      </w:r>
      <w:r w:rsidRPr="00754104">
        <w:t>).</w:t>
      </w:r>
    </w:p>
    <w:sectPr w:rsidR="00892D0C" w:rsidRPr="00F52893" w:rsidSect="00AD246C">
      <w:headerReference w:type="default" r:id="rId48"/>
      <w:pgSz w:w="11900" w:h="16840"/>
      <w:pgMar w:top="1134" w:right="567" w:bottom="1134" w:left="1701" w:header="567" w:footer="567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68FB06" w14:textId="77777777" w:rsidR="00216BF1" w:rsidRPr="00D60F71" w:rsidRDefault="00216BF1" w:rsidP="00D60F71">
      <w:pPr>
        <w:pStyle w:val="ab"/>
        <w:rPr>
          <w:rFonts w:eastAsiaTheme="minorEastAsia" w:cstheme="minorBidi"/>
          <w:bCs w:val="0"/>
          <w:szCs w:val="22"/>
        </w:rPr>
      </w:pPr>
      <w:r>
        <w:separator/>
      </w:r>
    </w:p>
  </w:endnote>
  <w:endnote w:type="continuationSeparator" w:id="0">
    <w:p w14:paraId="2C647528" w14:textId="77777777" w:rsidR="00216BF1" w:rsidRPr="00D60F71" w:rsidRDefault="00216BF1" w:rsidP="00D60F71">
      <w:pPr>
        <w:pStyle w:val="ab"/>
        <w:rPr>
          <w:rFonts w:eastAsiaTheme="minorEastAsia" w:cstheme="minorBidi"/>
          <w:bCs w:val="0"/>
          <w:szCs w:val="22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0B50C3" w14:textId="77777777" w:rsidR="00216BF1" w:rsidRPr="00D60F71" w:rsidRDefault="00216BF1" w:rsidP="00D60F71">
      <w:pPr>
        <w:pStyle w:val="ab"/>
        <w:rPr>
          <w:rFonts w:eastAsiaTheme="minorEastAsia" w:cstheme="minorBidi"/>
          <w:bCs w:val="0"/>
          <w:szCs w:val="22"/>
        </w:rPr>
      </w:pPr>
      <w:r>
        <w:separator/>
      </w:r>
    </w:p>
  </w:footnote>
  <w:footnote w:type="continuationSeparator" w:id="0">
    <w:p w14:paraId="0829FD98" w14:textId="77777777" w:rsidR="00216BF1" w:rsidRPr="00D60F71" w:rsidRDefault="00216BF1" w:rsidP="00D60F71">
      <w:pPr>
        <w:pStyle w:val="ab"/>
        <w:rPr>
          <w:rFonts w:eastAsiaTheme="minorEastAsia" w:cstheme="minorBidi"/>
          <w:bCs w:val="0"/>
          <w:szCs w:val="22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1468619"/>
      <w:docPartObj>
        <w:docPartGallery w:val="Page Numbers (Top of Page)"/>
        <w:docPartUnique/>
      </w:docPartObj>
    </w:sdtPr>
    <w:sdtContent>
      <w:p w14:paraId="3777E448" w14:textId="14220F17" w:rsidR="003D3189" w:rsidRDefault="003D3189">
        <w:pPr>
          <w:pStyle w:val="af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277314C" w14:textId="77777777" w:rsidR="00405E57" w:rsidRDefault="00405E57" w:rsidP="003E225F">
    <w:pPr>
      <w:pStyle w:val="afa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ff0"/>
      </w:rPr>
      <w:id w:val="-837769553"/>
      <w:docPartObj>
        <w:docPartGallery w:val="Page Numbers (Top of Page)"/>
        <w:docPartUnique/>
      </w:docPartObj>
    </w:sdtPr>
    <w:sdtContent>
      <w:p w14:paraId="0DC4B7C6" w14:textId="01D37EAA" w:rsidR="00405E57" w:rsidRDefault="00405E57" w:rsidP="00F743B7">
        <w:pPr>
          <w:pStyle w:val="afa"/>
          <w:framePr w:wrap="none" w:vAnchor="text" w:hAnchor="margin" w:xAlign="right" w:y="1"/>
          <w:ind w:firstLine="0"/>
          <w:rPr>
            <w:rStyle w:val="afff0"/>
          </w:rPr>
        </w:pPr>
        <w:r>
          <w:rPr>
            <w:rStyle w:val="afff0"/>
          </w:rPr>
          <w:fldChar w:fldCharType="begin"/>
        </w:r>
        <w:r>
          <w:rPr>
            <w:rStyle w:val="afff0"/>
          </w:rPr>
          <w:instrText xml:space="preserve"> PAGE </w:instrText>
        </w:r>
        <w:r>
          <w:rPr>
            <w:rStyle w:val="afff0"/>
          </w:rPr>
          <w:fldChar w:fldCharType="separate"/>
        </w:r>
        <w:r w:rsidR="00961A29">
          <w:rPr>
            <w:rStyle w:val="afff0"/>
            <w:noProof/>
          </w:rPr>
          <w:t>46</w:t>
        </w:r>
        <w:r>
          <w:rPr>
            <w:rStyle w:val="afff0"/>
          </w:rPr>
          <w:fldChar w:fldCharType="end"/>
        </w:r>
      </w:p>
    </w:sdtContent>
  </w:sdt>
  <w:p w14:paraId="3E4EEBE0" w14:textId="77777777" w:rsidR="00405E57" w:rsidRDefault="00405E57" w:rsidP="003E225F">
    <w:pPr>
      <w:pStyle w:val="afa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3"/>
    <w:multiLevelType w:val="singleLevel"/>
    <w:tmpl w:val="81C28E16"/>
    <w:lvl w:ilvl="0">
      <w:start w:val="1"/>
      <w:numFmt w:val="bullet"/>
      <w:pStyle w:val="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 w15:restartNumberingAfterBreak="0">
    <w:nsid w:val="00000002"/>
    <w:multiLevelType w:val="multilevel"/>
    <w:tmpl w:val="00000002"/>
    <w:name w:val="WW8Num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2" w15:restartNumberingAfterBreak="0">
    <w:nsid w:val="04903F0F"/>
    <w:multiLevelType w:val="hybridMultilevel"/>
    <w:tmpl w:val="3270439A"/>
    <w:lvl w:ilvl="0" w:tplc="FC701FB2">
      <w:start w:val="1"/>
      <w:numFmt w:val="decimal"/>
      <w:pStyle w:val="20"/>
      <w:lvlText w:val="%1)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" w15:restartNumberingAfterBreak="0">
    <w:nsid w:val="08B068A2"/>
    <w:multiLevelType w:val="multilevel"/>
    <w:tmpl w:val="11CAD71C"/>
    <w:lvl w:ilvl="0">
      <w:start w:val="1"/>
      <w:numFmt w:val="decimal"/>
      <w:pStyle w:val="1"/>
      <w:lvlText w:val="%1"/>
      <w:lvlJc w:val="left"/>
      <w:pPr>
        <w:ind w:left="999" w:hanging="432"/>
      </w:pPr>
      <w:rPr>
        <w:rFonts w:hint="default"/>
      </w:rPr>
    </w:lvl>
    <w:lvl w:ilvl="1">
      <w:start w:val="1"/>
      <w:numFmt w:val="decimal"/>
      <w:pStyle w:val="21"/>
      <w:lvlText w:val="%1.%2"/>
      <w:lvlJc w:val="left"/>
      <w:pPr>
        <w:ind w:left="1389" w:hanging="680"/>
      </w:pPr>
      <w:rPr>
        <w:sz w:val="28"/>
        <w:szCs w:val="28"/>
      </w:rPr>
    </w:lvl>
    <w:lvl w:ilvl="2">
      <w:start w:val="1"/>
      <w:numFmt w:val="decimal"/>
      <w:pStyle w:val="3"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1431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719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863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2151" w:hanging="1584"/>
      </w:pPr>
      <w:rPr>
        <w:rFonts w:hint="default"/>
      </w:rPr>
    </w:lvl>
  </w:abstractNum>
  <w:abstractNum w:abstractNumId="4" w15:restartNumberingAfterBreak="0">
    <w:nsid w:val="10B3631B"/>
    <w:multiLevelType w:val="multilevel"/>
    <w:tmpl w:val="BD6C59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B4B3AB2"/>
    <w:multiLevelType w:val="multilevel"/>
    <w:tmpl w:val="1A6CF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CE24A53"/>
    <w:multiLevelType w:val="hybridMultilevel"/>
    <w:tmpl w:val="34B8D798"/>
    <w:lvl w:ilvl="0" w:tplc="7FC2B4A6">
      <w:start w:val="1"/>
      <w:numFmt w:val="russianLower"/>
      <w:pStyle w:val="a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 w15:restartNumberingAfterBreak="0">
    <w:nsid w:val="1DF213E4"/>
    <w:multiLevelType w:val="hybridMultilevel"/>
    <w:tmpl w:val="67941A6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3A653BB"/>
    <w:multiLevelType w:val="hybridMultilevel"/>
    <w:tmpl w:val="58C4C8F6"/>
    <w:lvl w:ilvl="0" w:tplc="FC8C2C18">
      <w:start w:val="1"/>
      <w:numFmt w:val="bullet"/>
      <w:pStyle w:val="a0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250E3643"/>
    <w:multiLevelType w:val="multilevel"/>
    <w:tmpl w:val="A3241794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pStyle w:val="a1"/>
      <w:lvlText w:val="%4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1800"/>
      </w:pPr>
      <w:rPr>
        <w:rFonts w:hint="default"/>
      </w:rPr>
    </w:lvl>
  </w:abstractNum>
  <w:abstractNum w:abstractNumId="10" w15:restartNumberingAfterBreak="0">
    <w:nsid w:val="36F819BC"/>
    <w:multiLevelType w:val="multilevel"/>
    <w:tmpl w:val="E47E6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D123824"/>
    <w:multiLevelType w:val="multilevel"/>
    <w:tmpl w:val="4350DB40"/>
    <w:lvl w:ilvl="0">
      <w:start w:val="1"/>
      <w:numFmt w:val="decimal"/>
      <w:pStyle w:val="a2"/>
      <w:lvlText w:val="%1."/>
      <w:lvlJc w:val="left"/>
      <w:pPr>
        <w:ind w:left="1571" w:hanging="360"/>
      </w:pPr>
      <w:rPr>
        <w:b w:val="0"/>
      </w:rPr>
    </w:lvl>
    <w:lvl w:ilvl="1">
      <w:start w:val="1"/>
      <w:numFmt w:val="decimal"/>
      <w:isLgl/>
      <w:lvlText w:val="%1.%2"/>
      <w:lvlJc w:val="left"/>
      <w:pPr>
        <w:ind w:left="183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34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91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1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86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4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27" w:hanging="2160"/>
      </w:pPr>
      <w:rPr>
        <w:rFonts w:hint="default"/>
      </w:rPr>
    </w:lvl>
  </w:abstractNum>
  <w:abstractNum w:abstractNumId="12" w15:restartNumberingAfterBreak="0">
    <w:nsid w:val="67FC70B2"/>
    <w:multiLevelType w:val="hybridMultilevel"/>
    <w:tmpl w:val="6F4C2824"/>
    <w:lvl w:ilvl="0" w:tplc="70526CC8">
      <w:start w:val="1"/>
      <w:numFmt w:val="decimal"/>
      <w:pStyle w:val="a3"/>
      <w:lvlText w:val="%1"/>
      <w:lvlJc w:val="left"/>
      <w:pPr>
        <w:ind w:left="157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3" w15:restartNumberingAfterBreak="0">
    <w:nsid w:val="69B51D24"/>
    <w:multiLevelType w:val="multilevel"/>
    <w:tmpl w:val="6F544936"/>
    <w:styleLink w:val="22"/>
    <w:lvl w:ilvl="0">
      <w:start w:val="1"/>
      <w:numFmt w:val="bullet"/>
      <w:lvlText w:val=""/>
      <w:lvlJc w:val="left"/>
      <w:pPr>
        <w:tabs>
          <w:tab w:val="num" w:pos="1080"/>
        </w:tabs>
        <w:ind w:left="0" w:firstLine="720"/>
      </w:pPr>
      <w:rPr>
        <w:rFonts w:ascii="Symbol" w:hAnsi="Symbol" w:hint="default"/>
        <w:color w:val="auto"/>
      </w:rPr>
    </w:lvl>
    <w:lvl w:ilvl="1">
      <w:start w:val="1"/>
      <w:numFmt w:val="lowerLetter"/>
      <w:lvlText w:val="%2)"/>
      <w:lvlJc w:val="left"/>
      <w:pPr>
        <w:tabs>
          <w:tab w:val="num" w:pos="1440"/>
        </w:tabs>
        <w:ind w:left="0" w:firstLine="108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800"/>
        </w:tabs>
        <w:ind w:left="0" w:firstLine="144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2160"/>
        </w:tabs>
        <w:ind w:left="0" w:firstLine="180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520"/>
        </w:tabs>
        <w:ind w:left="0" w:firstLine="21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880"/>
        </w:tabs>
        <w:ind w:left="1800" w:firstLine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240"/>
        </w:tabs>
        <w:ind w:left="2160" w:firstLine="7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600"/>
        </w:tabs>
        <w:ind w:left="2520" w:firstLine="7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960"/>
        </w:tabs>
        <w:ind w:left="2880" w:firstLine="720"/>
      </w:pPr>
      <w:rPr>
        <w:rFonts w:hint="default"/>
      </w:rPr>
    </w:lvl>
  </w:abstractNum>
  <w:abstractNum w:abstractNumId="14" w15:restartNumberingAfterBreak="0">
    <w:nsid w:val="70A06D31"/>
    <w:multiLevelType w:val="hybridMultilevel"/>
    <w:tmpl w:val="EE12ABDE"/>
    <w:lvl w:ilvl="0" w:tplc="4C72258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721A177E"/>
    <w:multiLevelType w:val="hybridMultilevel"/>
    <w:tmpl w:val="9E3AB358"/>
    <w:lvl w:ilvl="0" w:tplc="4B4E73C2">
      <w:start w:val="1"/>
      <w:numFmt w:val="bullet"/>
      <w:pStyle w:val="-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58DA24F8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C4C6974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31B0BE0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D8F85A44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5FE8CD6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D40EBF0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531CF3B6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208A96DA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7F164FEC"/>
    <w:multiLevelType w:val="multilevel"/>
    <w:tmpl w:val="AEF2E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6164815">
    <w:abstractNumId w:val="9"/>
  </w:num>
  <w:num w:numId="2" w16cid:durableId="1147549857">
    <w:abstractNumId w:val="0"/>
  </w:num>
  <w:num w:numId="3" w16cid:durableId="1780638805">
    <w:abstractNumId w:val="15"/>
  </w:num>
  <w:num w:numId="4" w16cid:durableId="1738748481">
    <w:abstractNumId w:val="3"/>
  </w:num>
  <w:num w:numId="5" w16cid:durableId="85343255">
    <w:abstractNumId w:val="8"/>
  </w:num>
  <w:num w:numId="6" w16cid:durableId="2080784482">
    <w:abstractNumId w:val="6"/>
  </w:num>
  <w:num w:numId="7" w16cid:durableId="1365860560">
    <w:abstractNumId w:val="11"/>
  </w:num>
  <w:num w:numId="8" w16cid:durableId="1309631492">
    <w:abstractNumId w:val="2"/>
  </w:num>
  <w:num w:numId="9" w16cid:durableId="406651122">
    <w:abstractNumId w:val="12"/>
  </w:num>
  <w:num w:numId="10" w16cid:durableId="274560635">
    <w:abstractNumId w:val="13"/>
  </w:num>
  <w:num w:numId="11" w16cid:durableId="1306812260">
    <w:abstractNumId w:val="1"/>
  </w:num>
  <w:num w:numId="12" w16cid:durableId="1970628443">
    <w:abstractNumId w:val="14"/>
  </w:num>
  <w:num w:numId="13" w16cid:durableId="1498302768">
    <w:abstractNumId w:val="10"/>
  </w:num>
  <w:num w:numId="14" w16cid:durableId="14812667">
    <w:abstractNumId w:val="5"/>
  </w:num>
  <w:num w:numId="15" w16cid:durableId="498891862">
    <w:abstractNumId w:val="16"/>
  </w:num>
  <w:num w:numId="16" w16cid:durableId="1076978501">
    <w:abstractNumId w:val="4"/>
  </w:num>
  <w:num w:numId="17" w16cid:durableId="1618562093">
    <w:abstractNumId w:val="7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documentProtection w:formatting="1" w:enforcement="0"/>
  <w:styleLockTheme/>
  <w:styleLockQFSet/>
  <w:defaultTabStop w:val="708"/>
  <w:drawingGridHorizontalSpacing w:val="14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E68F7"/>
    <w:rsid w:val="000020C4"/>
    <w:rsid w:val="00005DC2"/>
    <w:rsid w:val="000075F8"/>
    <w:rsid w:val="00012DA6"/>
    <w:rsid w:val="000151E9"/>
    <w:rsid w:val="0001544B"/>
    <w:rsid w:val="00016498"/>
    <w:rsid w:val="000203A5"/>
    <w:rsid w:val="000237C0"/>
    <w:rsid w:val="00024E23"/>
    <w:rsid w:val="00027F02"/>
    <w:rsid w:val="00032F6E"/>
    <w:rsid w:val="00035C4C"/>
    <w:rsid w:val="00040462"/>
    <w:rsid w:val="00040778"/>
    <w:rsid w:val="00042A60"/>
    <w:rsid w:val="00043F98"/>
    <w:rsid w:val="000448A7"/>
    <w:rsid w:val="00050446"/>
    <w:rsid w:val="0005181B"/>
    <w:rsid w:val="000552A4"/>
    <w:rsid w:val="0005709F"/>
    <w:rsid w:val="0006172D"/>
    <w:rsid w:val="000644D9"/>
    <w:rsid w:val="0006478D"/>
    <w:rsid w:val="0006657E"/>
    <w:rsid w:val="0006670E"/>
    <w:rsid w:val="0007474A"/>
    <w:rsid w:val="00076310"/>
    <w:rsid w:val="00081A52"/>
    <w:rsid w:val="00085BC1"/>
    <w:rsid w:val="0008782B"/>
    <w:rsid w:val="00087CE3"/>
    <w:rsid w:val="00090579"/>
    <w:rsid w:val="000910D4"/>
    <w:rsid w:val="0009343B"/>
    <w:rsid w:val="000B1157"/>
    <w:rsid w:val="000B1F41"/>
    <w:rsid w:val="000B6C4C"/>
    <w:rsid w:val="000B7C42"/>
    <w:rsid w:val="000C0E89"/>
    <w:rsid w:val="000C3744"/>
    <w:rsid w:val="000C45A5"/>
    <w:rsid w:val="000C5E15"/>
    <w:rsid w:val="000C6D3C"/>
    <w:rsid w:val="000C7C87"/>
    <w:rsid w:val="000D0E9B"/>
    <w:rsid w:val="000D3DC7"/>
    <w:rsid w:val="000D456B"/>
    <w:rsid w:val="000D69B1"/>
    <w:rsid w:val="000E2692"/>
    <w:rsid w:val="000E33F3"/>
    <w:rsid w:val="000E3FB7"/>
    <w:rsid w:val="000E58CD"/>
    <w:rsid w:val="000E6E67"/>
    <w:rsid w:val="000F3B88"/>
    <w:rsid w:val="000F766D"/>
    <w:rsid w:val="001007F4"/>
    <w:rsid w:val="00100E89"/>
    <w:rsid w:val="001034D8"/>
    <w:rsid w:val="00103640"/>
    <w:rsid w:val="00104F40"/>
    <w:rsid w:val="00111B6B"/>
    <w:rsid w:val="00111EFB"/>
    <w:rsid w:val="00116F51"/>
    <w:rsid w:val="00120481"/>
    <w:rsid w:val="00124EC0"/>
    <w:rsid w:val="0012546F"/>
    <w:rsid w:val="001341E1"/>
    <w:rsid w:val="001346E9"/>
    <w:rsid w:val="00140F8F"/>
    <w:rsid w:val="00141AF2"/>
    <w:rsid w:val="00146E15"/>
    <w:rsid w:val="001477BC"/>
    <w:rsid w:val="00151BEC"/>
    <w:rsid w:val="00151FE0"/>
    <w:rsid w:val="00155E5A"/>
    <w:rsid w:val="00162375"/>
    <w:rsid w:val="00162E63"/>
    <w:rsid w:val="001663BF"/>
    <w:rsid w:val="0016667A"/>
    <w:rsid w:val="001759F1"/>
    <w:rsid w:val="00182D7E"/>
    <w:rsid w:val="00182E86"/>
    <w:rsid w:val="00183E8B"/>
    <w:rsid w:val="00183FB0"/>
    <w:rsid w:val="00185B3A"/>
    <w:rsid w:val="001868DA"/>
    <w:rsid w:val="001927A7"/>
    <w:rsid w:val="0019437A"/>
    <w:rsid w:val="00196ED0"/>
    <w:rsid w:val="00197A0A"/>
    <w:rsid w:val="001A0606"/>
    <w:rsid w:val="001A158C"/>
    <w:rsid w:val="001A16C1"/>
    <w:rsid w:val="001A2ED7"/>
    <w:rsid w:val="001A3B91"/>
    <w:rsid w:val="001B0A98"/>
    <w:rsid w:val="001B1B03"/>
    <w:rsid w:val="001B32F7"/>
    <w:rsid w:val="001B37BA"/>
    <w:rsid w:val="001B7D16"/>
    <w:rsid w:val="001C139A"/>
    <w:rsid w:val="001C2164"/>
    <w:rsid w:val="001C30C0"/>
    <w:rsid w:val="001C4B26"/>
    <w:rsid w:val="001C5A2C"/>
    <w:rsid w:val="001C7C66"/>
    <w:rsid w:val="001D0879"/>
    <w:rsid w:val="001D2972"/>
    <w:rsid w:val="001D2A35"/>
    <w:rsid w:val="001D43F1"/>
    <w:rsid w:val="001D4F1B"/>
    <w:rsid w:val="001D60E1"/>
    <w:rsid w:val="001E0CEB"/>
    <w:rsid w:val="001E4C0E"/>
    <w:rsid w:val="001E606F"/>
    <w:rsid w:val="001E6E38"/>
    <w:rsid w:val="001E7FF5"/>
    <w:rsid w:val="001F2618"/>
    <w:rsid w:val="001F3A83"/>
    <w:rsid w:val="001F4CA7"/>
    <w:rsid w:val="001F52AD"/>
    <w:rsid w:val="001F5E4E"/>
    <w:rsid w:val="001F5F65"/>
    <w:rsid w:val="0020070E"/>
    <w:rsid w:val="002007BA"/>
    <w:rsid w:val="00201C1A"/>
    <w:rsid w:val="00203621"/>
    <w:rsid w:val="002036D2"/>
    <w:rsid w:val="002060E7"/>
    <w:rsid w:val="0020750D"/>
    <w:rsid w:val="00207A09"/>
    <w:rsid w:val="0021193D"/>
    <w:rsid w:val="00213E45"/>
    <w:rsid w:val="002149CB"/>
    <w:rsid w:val="00214E56"/>
    <w:rsid w:val="0021543E"/>
    <w:rsid w:val="00215C8E"/>
    <w:rsid w:val="00216BF1"/>
    <w:rsid w:val="00217036"/>
    <w:rsid w:val="002246D8"/>
    <w:rsid w:val="00226500"/>
    <w:rsid w:val="00226542"/>
    <w:rsid w:val="002337D9"/>
    <w:rsid w:val="00234336"/>
    <w:rsid w:val="0023609E"/>
    <w:rsid w:val="00242353"/>
    <w:rsid w:val="00243F70"/>
    <w:rsid w:val="00244E12"/>
    <w:rsid w:val="002454B8"/>
    <w:rsid w:val="002455E1"/>
    <w:rsid w:val="00247C02"/>
    <w:rsid w:val="002523D2"/>
    <w:rsid w:val="0025334A"/>
    <w:rsid w:val="00253AED"/>
    <w:rsid w:val="00253D11"/>
    <w:rsid w:val="002567F0"/>
    <w:rsid w:val="00257E8B"/>
    <w:rsid w:val="002642BC"/>
    <w:rsid w:val="00264C4E"/>
    <w:rsid w:val="002742DF"/>
    <w:rsid w:val="00276C6D"/>
    <w:rsid w:val="00277A13"/>
    <w:rsid w:val="00281806"/>
    <w:rsid w:val="00282425"/>
    <w:rsid w:val="00283528"/>
    <w:rsid w:val="00286DDF"/>
    <w:rsid w:val="00287FEF"/>
    <w:rsid w:val="00294A89"/>
    <w:rsid w:val="002977A4"/>
    <w:rsid w:val="00297F8A"/>
    <w:rsid w:val="002A033C"/>
    <w:rsid w:val="002A23BC"/>
    <w:rsid w:val="002A5B49"/>
    <w:rsid w:val="002A6A9A"/>
    <w:rsid w:val="002B182F"/>
    <w:rsid w:val="002B462C"/>
    <w:rsid w:val="002B4C1B"/>
    <w:rsid w:val="002B63E8"/>
    <w:rsid w:val="002B7304"/>
    <w:rsid w:val="002B7349"/>
    <w:rsid w:val="002C2035"/>
    <w:rsid w:val="002C21F5"/>
    <w:rsid w:val="002C249A"/>
    <w:rsid w:val="002C5E4B"/>
    <w:rsid w:val="002C6650"/>
    <w:rsid w:val="002C7B65"/>
    <w:rsid w:val="002D016D"/>
    <w:rsid w:val="002D1672"/>
    <w:rsid w:val="002D1926"/>
    <w:rsid w:val="002D1E04"/>
    <w:rsid w:val="002D5475"/>
    <w:rsid w:val="002D5C50"/>
    <w:rsid w:val="002D5C58"/>
    <w:rsid w:val="002D645F"/>
    <w:rsid w:val="002D6995"/>
    <w:rsid w:val="002E08B6"/>
    <w:rsid w:val="002E1E10"/>
    <w:rsid w:val="002E373A"/>
    <w:rsid w:val="002F19E6"/>
    <w:rsid w:val="00302333"/>
    <w:rsid w:val="00302C8C"/>
    <w:rsid w:val="003036B2"/>
    <w:rsid w:val="00304FEE"/>
    <w:rsid w:val="00305C98"/>
    <w:rsid w:val="003073BF"/>
    <w:rsid w:val="00307D9A"/>
    <w:rsid w:val="00310B5C"/>
    <w:rsid w:val="00311D78"/>
    <w:rsid w:val="00312B77"/>
    <w:rsid w:val="003148DE"/>
    <w:rsid w:val="003160C9"/>
    <w:rsid w:val="00320F5A"/>
    <w:rsid w:val="00322174"/>
    <w:rsid w:val="0032415E"/>
    <w:rsid w:val="00324A31"/>
    <w:rsid w:val="00324D9C"/>
    <w:rsid w:val="00324EC7"/>
    <w:rsid w:val="003261BD"/>
    <w:rsid w:val="003270F1"/>
    <w:rsid w:val="00327A23"/>
    <w:rsid w:val="00331823"/>
    <w:rsid w:val="00331E23"/>
    <w:rsid w:val="00340EB8"/>
    <w:rsid w:val="00342811"/>
    <w:rsid w:val="00345C4C"/>
    <w:rsid w:val="00346B9B"/>
    <w:rsid w:val="00351B4C"/>
    <w:rsid w:val="0035497E"/>
    <w:rsid w:val="00361856"/>
    <w:rsid w:val="00362394"/>
    <w:rsid w:val="0036451D"/>
    <w:rsid w:val="00364BC7"/>
    <w:rsid w:val="00366F52"/>
    <w:rsid w:val="00367AEF"/>
    <w:rsid w:val="00371DC8"/>
    <w:rsid w:val="003732A5"/>
    <w:rsid w:val="00373D7C"/>
    <w:rsid w:val="00374342"/>
    <w:rsid w:val="00374855"/>
    <w:rsid w:val="00376416"/>
    <w:rsid w:val="0037774C"/>
    <w:rsid w:val="00380F74"/>
    <w:rsid w:val="00384B65"/>
    <w:rsid w:val="00384CAB"/>
    <w:rsid w:val="00384E11"/>
    <w:rsid w:val="00384ECC"/>
    <w:rsid w:val="00386723"/>
    <w:rsid w:val="00387EB0"/>
    <w:rsid w:val="00393F4A"/>
    <w:rsid w:val="00394CAA"/>
    <w:rsid w:val="003951B5"/>
    <w:rsid w:val="00395E78"/>
    <w:rsid w:val="0039729F"/>
    <w:rsid w:val="003977ED"/>
    <w:rsid w:val="003A1579"/>
    <w:rsid w:val="003A1BC0"/>
    <w:rsid w:val="003A27D1"/>
    <w:rsid w:val="003A2B6E"/>
    <w:rsid w:val="003A687C"/>
    <w:rsid w:val="003A7090"/>
    <w:rsid w:val="003A7FC3"/>
    <w:rsid w:val="003B0378"/>
    <w:rsid w:val="003B2153"/>
    <w:rsid w:val="003B357A"/>
    <w:rsid w:val="003B46C0"/>
    <w:rsid w:val="003B46EF"/>
    <w:rsid w:val="003B4923"/>
    <w:rsid w:val="003B58A3"/>
    <w:rsid w:val="003B6763"/>
    <w:rsid w:val="003B7418"/>
    <w:rsid w:val="003C1783"/>
    <w:rsid w:val="003C21FD"/>
    <w:rsid w:val="003C27A1"/>
    <w:rsid w:val="003C2E29"/>
    <w:rsid w:val="003C6808"/>
    <w:rsid w:val="003D3189"/>
    <w:rsid w:val="003D3998"/>
    <w:rsid w:val="003D572C"/>
    <w:rsid w:val="003D5D85"/>
    <w:rsid w:val="003D7267"/>
    <w:rsid w:val="003E0352"/>
    <w:rsid w:val="003E225F"/>
    <w:rsid w:val="003E3FE9"/>
    <w:rsid w:val="003E4132"/>
    <w:rsid w:val="003E7468"/>
    <w:rsid w:val="003F01A5"/>
    <w:rsid w:val="003F2E30"/>
    <w:rsid w:val="003F7172"/>
    <w:rsid w:val="00401F55"/>
    <w:rsid w:val="00403694"/>
    <w:rsid w:val="00405E57"/>
    <w:rsid w:val="0040671E"/>
    <w:rsid w:val="004107BE"/>
    <w:rsid w:val="00411A9A"/>
    <w:rsid w:val="00411CA8"/>
    <w:rsid w:val="004126E6"/>
    <w:rsid w:val="004156CB"/>
    <w:rsid w:val="00422A91"/>
    <w:rsid w:val="00425324"/>
    <w:rsid w:val="00430F2B"/>
    <w:rsid w:val="00432031"/>
    <w:rsid w:val="00433F5F"/>
    <w:rsid w:val="00436F2E"/>
    <w:rsid w:val="004437BE"/>
    <w:rsid w:val="0044519E"/>
    <w:rsid w:val="00446E80"/>
    <w:rsid w:val="0045556C"/>
    <w:rsid w:val="00455DE3"/>
    <w:rsid w:val="0045647C"/>
    <w:rsid w:val="0045797C"/>
    <w:rsid w:val="00460CAE"/>
    <w:rsid w:val="00465B69"/>
    <w:rsid w:val="004727F2"/>
    <w:rsid w:val="00473876"/>
    <w:rsid w:val="00473D88"/>
    <w:rsid w:val="00475C3D"/>
    <w:rsid w:val="004801C4"/>
    <w:rsid w:val="00481874"/>
    <w:rsid w:val="004834AE"/>
    <w:rsid w:val="00491926"/>
    <w:rsid w:val="00492238"/>
    <w:rsid w:val="00492C97"/>
    <w:rsid w:val="00497F6F"/>
    <w:rsid w:val="004A1ED9"/>
    <w:rsid w:val="004A2EA0"/>
    <w:rsid w:val="004A5CE7"/>
    <w:rsid w:val="004A74EF"/>
    <w:rsid w:val="004B03B2"/>
    <w:rsid w:val="004B2752"/>
    <w:rsid w:val="004B37E8"/>
    <w:rsid w:val="004B3C45"/>
    <w:rsid w:val="004B5CD2"/>
    <w:rsid w:val="004B6B41"/>
    <w:rsid w:val="004B6C68"/>
    <w:rsid w:val="004C0B7F"/>
    <w:rsid w:val="004C0D9B"/>
    <w:rsid w:val="004C13DF"/>
    <w:rsid w:val="004C6AF9"/>
    <w:rsid w:val="004C7488"/>
    <w:rsid w:val="004D0100"/>
    <w:rsid w:val="004D13C4"/>
    <w:rsid w:val="004D4298"/>
    <w:rsid w:val="004D4F8B"/>
    <w:rsid w:val="004D7209"/>
    <w:rsid w:val="004E24D0"/>
    <w:rsid w:val="004E6875"/>
    <w:rsid w:val="004E7C34"/>
    <w:rsid w:val="004F1AB8"/>
    <w:rsid w:val="004F2A89"/>
    <w:rsid w:val="004F30C5"/>
    <w:rsid w:val="004F755A"/>
    <w:rsid w:val="004F793A"/>
    <w:rsid w:val="004F7F88"/>
    <w:rsid w:val="005003E9"/>
    <w:rsid w:val="00503918"/>
    <w:rsid w:val="00507197"/>
    <w:rsid w:val="005076C0"/>
    <w:rsid w:val="00507BDD"/>
    <w:rsid w:val="00511999"/>
    <w:rsid w:val="005133A2"/>
    <w:rsid w:val="00513FBB"/>
    <w:rsid w:val="00516DFF"/>
    <w:rsid w:val="00524236"/>
    <w:rsid w:val="00532FFA"/>
    <w:rsid w:val="0053366B"/>
    <w:rsid w:val="005337C5"/>
    <w:rsid w:val="00533B58"/>
    <w:rsid w:val="00533DF9"/>
    <w:rsid w:val="00534467"/>
    <w:rsid w:val="005345B8"/>
    <w:rsid w:val="005347A8"/>
    <w:rsid w:val="00535B7C"/>
    <w:rsid w:val="00536CC9"/>
    <w:rsid w:val="005415B9"/>
    <w:rsid w:val="00541CAB"/>
    <w:rsid w:val="00543F39"/>
    <w:rsid w:val="00544F2D"/>
    <w:rsid w:val="00546DE0"/>
    <w:rsid w:val="00547CE8"/>
    <w:rsid w:val="005510DA"/>
    <w:rsid w:val="005510F3"/>
    <w:rsid w:val="00551F43"/>
    <w:rsid w:val="00552106"/>
    <w:rsid w:val="0055285F"/>
    <w:rsid w:val="00554412"/>
    <w:rsid w:val="005545E9"/>
    <w:rsid w:val="005565DB"/>
    <w:rsid w:val="00556B34"/>
    <w:rsid w:val="00557681"/>
    <w:rsid w:val="0056122F"/>
    <w:rsid w:val="0056196C"/>
    <w:rsid w:val="005642CF"/>
    <w:rsid w:val="0056562A"/>
    <w:rsid w:val="005668D6"/>
    <w:rsid w:val="00566966"/>
    <w:rsid w:val="005674C6"/>
    <w:rsid w:val="0058029F"/>
    <w:rsid w:val="005814B6"/>
    <w:rsid w:val="005827F1"/>
    <w:rsid w:val="00584444"/>
    <w:rsid w:val="00590FA4"/>
    <w:rsid w:val="005971E8"/>
    <w:rsid w:val="005A00E2"/>
    <w:rsid w:val="005A06D4"/>
    <w:rsid w:val="005B1F56"/>
    <w:rsid w:val="005B22CC"/>
    <w:rsid w:val="005B380D"/>
    <w:rsid w:val="005B6033"/>
    <w:rsid w:val="005B6CC9"/>
    <w:rsid w:val="005C0E62"/>
    <w:rsid w:val="005C473C"/>
    <w:rsid w:val="005C4C85"/>
    <w:rsid w:val="005D1F2B"/>
    <w:rsid w:val="005D2800"/>
    <w:rsid w:val="005D78FA"/>
    <w:rsid w:val="005E0418"/>
    <w:rsid w:val="005E1614"/>
    <w:rsid w:val="005E30D6"/>
    <w:rsid w:val="005E4F2A"/>
    <w:rsid w:val="005E6841"/>
    <w:rsid w:val="005F25AB"/>
    <w:rsid w:val="005F25FE"/>
    <w:rsid w:val="005F2ED5"/>
    <w:rsid w:val="005F4468"/>
    <w:rsid w:val="0060122A"/>
    <w:rsid w:val="00601402"/>
    <w:rsid w:val="00605B5B"/>
    <w:rsid w:val="00610212"/>
    <w:rsid w:val="00610BF5"/>
    <w:rsid w:val="00614895"/>
    <w:rsid w:val="0061566A"/>
    <w:rsid w:val="006248A7"/>
    <w:rsid w:val="006249FB"/>
    <w:rsid w:val="00626302"/>
    <w:rsid w:val="00626ABF"/>
    <w:rsid w:val="00627487"/>
    <w:rsid w:val="00631FBE"/>
    <w:rsid w:val="00634BFC"/>
    <w:rsid w:val="00637BAE"/>
    <w:rsid w:val="00643625"/>
    <w:rsid w:val="0064534D"/>
    <w:rsid w:val="00647428"/>
    <w:rsid w:val="00655C38"/>
    <w:rsid w:val="00655ECA"/>
    <w:rsid w:val="00656079"/>
    <w:rsid w:val="006572A0"/>
    <w:rsid w:val="00662889"/>
    <w:rsid w:val="006701DB"/>
    <w:rsid w:val="00673F1B"/>
    <w:rsid w:val="00674524"/>
    <w:rsid w:val="006756CE"/>
    <w:rsid w:val="00675A12"/>
    <w:rsid w:val="00680E6C"/>
    <w:rsid w:val="00682C8C"/>
    <w:rsid w:val="00684724"/>
    <w:rsid w:val="00684D83"/>
    <w:rsid w:val="0068529A"/>
    <w:rsid w:val="00693A8C"/>
    <w:rsid w:val="00696D04"/>
    <w:rsid w:val="00697282"/>
    <w:rsid w:val="006A06CA"/>
    <w:rsid w:val="006A1EA4"/>
    <w:rsid w:val="006A22DC"/>
    <w:rsid w:val="006A7EC0"/>
    <w:rsid w:val="006B0055"/>
    <w:rsid w:val="006B1A35"/>
    <w:rsid w:val="006B2CE4"/>
    <w:rsid w:val="006B3CE9"/>
    <w:rsid w:val="006B3E75"/>
    <w:rsid w:val="006B7CF9"/>
    <w:rsid w:val="006C05E0"/>
    <w:rsid w:val="006C202E"/>
    <w:rsid w:val="006C2F97"/>
    <w:rsid w:val="006C37DE"/>
    <w:rsid w:val="006C4C3E"/>
    <w:rsid w:val="006C6D47"/>
    <w:rsid w:val="006C7214"/>
    <w:rsid w:val="006C7A54"/>
    <w:rsid w:val="006D0FAD"/>
    <w:rsid w:val="006D443B"/>
    <w:rsid w:val="006D6BF3"/>
    <w:rsid w:val="006D78AD"/>
    <w:rsid w:val="006E0C8B"/>
    <w:rsid w:val="006E2ABC"/>
    <w:rsid w:val="006E5C1B"/>
    <w:rsid w:val="006E61DD"/>
    <w:rsid w:val="006E7B40"/>
    <w:rsid w:val="006F3D39"/>
    <w:rsid w:val="006F44AB"/>
    <w:rsid w:val="006F5EA4"/>
    <w:rsid w:val="006F5F48"/>
    <w:rsid w:val="0070155D"/>
    <w:rsid w:val="007029B2"/>
    <w:rsid w:val="00702C17"/>
    <w:rsid w:val="00706DA4"/>
    <w:rsid w:val="0071183B"/>
    <w:rsid w:val="007133A1"/>
    <w:rsid w:val="007158B3"/>
    <w:rsid w:val="00717014"/>
    <w:rsid w:val="00717524"/>
    <w:rsid w:val="007200CA"/>
    <w:rsid w:val="0072408C"/>
    <w:rsid w:val="007246FB"/>
    <w:rsid w:val="00725C46"/>
    <w:rsid w:val="00726300"/>
    <w:rsid w:val="00726977"/>
    <w:rsid w:val="00730BF5"/>
    <w:rsid w:val="007312DF"/>
    <w:rsid w:val="0073202F"/>
    <w:rsid w:val="0073410B"/>
    <w:rsid w:val="00737894"/>
    <w:rsid w:val="00740F35"/>
    <w:rsid w:val="0074228D"/>
    <w:rsid w:val="00745240"/>
    <w:rsid w:val="00746881"/>
    <w:rsid w:val="00750A3D"/>
    <w:rsid w:val="00754104"/>
    <w:rsid w:val="00757EC0"/>
    <w:rsid w:val="007617FD"/>
    <w:rsid w:val="007632EE"/>
    <w:rsid w:val="007647FD"/>
    <w:rsid w:val="00765310"/>
    <w:rsid w:val="007660DE"/>
    <w:rsid w:val="00770031"/>
    <w:rsid w:val="0077012F"/>
    <w:rsid w:val="007711E6"/>
    <w:rsid w:val="00772AEE"/>
    <w:rsid w:val="007732FB"/>
    <w:rsid w:val="007740FA"/>
    <w:rsid w:val="0077505A"/>
    <w:rsid w:val="0078465D"/>
    <w:rsid w:val="007853D6"/>
    <w:rsid w:val="0078547F"/>
    <w:rsid w:val="00785B52"/>
    <w:rsid w:val="00785C7D"/>
    <w:rsid w:val="00790021"/>
    <w:rsid w:val="0079025A"/>
    <w:rsid w:val="00790B2C"/>
    <w:rsid w:val="0079217C"/>
    <w:rsid w:val="007A0402"/>
    <w:rsid w:val="007A09C4"/>
    <w:rsid w:val="007A6F61"/>
    <w:rsid w:val="007A7475"/>
    <w:rsid w:val="007A7AF1"/>
    <w:rsid w:val="007B0CEA"/>
    <w:rsid w:val="007B1AD8"/>
    <w:rsid w:val="007B2B58"/>
    <w:rsid w:val="007B6565"/>
    <w:rsid w:val="007B68C5"/>
    <w:rsid w:val="007C28D4"/>
    <w:rsid w:val="007C378E"/>
    <w:rsid w:val="007C37CD"/>
    <w:rsid w:val="007D0609"/>
    <w:rsid w:val="007D25B8"/>
    <w:rsid w:val="007D2813"/>
    <w:rsid w:val="007D3E0E"/>
    <w:rsid w:val="007D607D"/>
    <w:rsid w:val="007D65AC"/>
    <w:rsid w:val="007D6959"/>
    <w:rsid w:val="007D74EB"/>
    <w:rsid w:val="007E15C8"/>
    <w:rsid w:val="007E19E9"/>
    <w:rsid w:val="007E1CF2"/>
    <w:rsid w:val="007E56A0"/>
    <w:rsid w:val="007E73CF"/>
    <w:rsid w:val="007F27F9"/>
    <w:rsid w:val="007F3D83"/>
    <w:rsid w:val="007F69D2"/>
    <w:rsid w:val="008045D8"/>
    <w:rsid w:val="0080518E"/>
    <w:rsid w:val="00806DF6"/>
    <w:rsid w:val="00807095"/>
    <w:rsid w:val="0081383F"/>
    <w:rsid w:val="00813AE2"/>
    <w:rsid w:val="008160AC"/>
    <w:rsid w:val="00817BBF"/>
    <w:rsid w:val="0082214D"/>
    <w:rsid w:val="008244CC"/>
    <w:rsid w:val="008258D5"/>
    <w:rsid w:val="00827C64"/>
    <w:rsid w:val="008302C7"/>
    <w:rsid w:val="008331FA"/>
    <w:rsid w:val="008334BE"/>
    <w:rsid w:val="008336F1"/>
    <w:rsid w:val="00834306"/>
    <w:rsid w:val="00837B26"/>
    <w:rsid w:val="008401EA"/>
    <w:rsid w:val="00840507"/>
    <w:rsid w:val="00841343"/>
    <w:rsid w:val="00841C56"/>
    <w:rsid w:val="00842C2B"/>
    <w:rsid w:val="008437BF"/>
    <w:rsid w:val="00843DF8"/>
    <w:rsid w:val="00845BE3"/>
    <w:rsid w:val="00847D3A"/>
    <w:rsid w:val="00851878"/>
    <w:rsid w:val="00852520"/>
    <w:rsid w:val="00853432"/>
    <w:rsid w:val="0085437F"/>
    <w:rsid w:val="00854B78"/>
    <w:rsid w:val="00855E6A"/>
    <w:rsid w:val="00856000"/>
    <w:rsid w:val="00856144"/>
    <w:rsid w:val="008603CE"/>
    <w:rsid w:val="00860CAB"/>
    <w:rsid w:val="0086370F"/>
    <w:rsid w:val="00866D60"/>
    <w:rsid w:val="008741EE"/>
    <w:rsid w:val="008750E1"/>
    <w:rsid w:val="008820A9"/>
    <w:rsid w:val="00883042"/>
    <w:rsid w:val="008854C9"/>
    <w:rsid w:val="00886D27"/>
    <w:rsid w:val="008905A3"/>
    <w:rsid w:val="00892D0C"/>
    <w:rsid w:val="00893ED1"/>
    <w:rsid w:val="00897855"/>
    <w:rsid w:val="008978D6"/>
    <w:rsid w:val="008A0A44"/>
    <w:rsid w:val="008A0F1B"/>
    <w:rsid w:val="008A27BA"/>
    <w:rsid w:val="008A469D"/>
    <w:rsid w:val="008A4D54"/>
    <w:rsid w:val="008B3E43"/>
    <w:rsid w:val="008B3E8B"/>
    <w:rsid w:val="008B4228"/>
    <w:rsid w:val="008B4DFE"/>
    <w:rsid w:val="008B5E65"/>
    <w:rsid w:val="008B67E3"/>
    <w:rsid w:val="008B6827"/>
    <w:rsid w:val="008B7968"/>
    <w:rsid w:val="008D07FD"/>
    <w:rsid w:val="008D1DA4"/>
    <w:rsid w:val="008D7736"/>
    <w:rsid w:val="008D77FD"/>
    <w:rsid w:val="008E0A77"/>
    <w:rsid w:val="008E357B"/>
    <w:rsid w:val="008E485F"/>
    <w:rsid w:val="008E5BB7"/>
    <w:rsid w:val="008E5FD8"/>
    <w:rsid w:val="008E7CDD"/>
    <w:rsid w:val="008F016A"/>
    <w:rsid w:val="008F2451"/>
    <w:rsid w:val="008F3F8A"/>
    <w:rsid w:val="00900464"/>
    <w:rsid w:val="00902266"/>
    <w:rsid w:val="009022A2"/>
    <w:rsid w:val="00902C2D"/>
    <w:rsid w:val="00903A4F"/>
    <w:rsid w:val="00903DBD"/>
    <w:rsid w:val="00906D84"/>
    <w:rsid w:val="0091383C"/>
    <w:rsid w:val="00917122"/>
    <w:rsid w:val="00917201"/>
    <w:rsid w:val="00917645"/>
    <w:rsid w:val="00917D90"/>
    <w:rsid w:val="00924698"/>
    <w:rsid w:val="00925602"/>
    <w:rsid w:val="00930A56"/>
    <w:rsid w:val="00931186"/>
    <w:rsid w:val="00932E28"/>
    <w:rsid w:val="00933C87"/>
    <w:rsid w:val="00934530"/>
    <w:rsid w:val="0093477C"/>
    <w:rsid w:val="0093549C"/>
    <w:rsid w:val="00936777"/>
    <w:rsid w:val="00937D66"/>
    <w:rsid w:val="00944F80"/>
    <w:rsid w:val="00945714"/>
    <w:rsid w:val="00946ECB"/>
    <w:rsid w:val="0095158D"/>
    <w:rsid w:val="00952C8E"/>
    <w:rsid w:val="009542B2"/>
    <w:rsid w:val="00957611"/>
    <w:rsid w:val="009601C0"/>
    <w:rsid w:val="00961A29"/>
    <w:rsid w:val="00961D15"/>
    <w:rsid w:val="009663A2"/>
    <w:rsid w:val="009674C7"/>
    <w:rsid w:val="00971177"/>
    <w:rsid w:val="009716F4"/>
    <w:rsid w:val="00972295"/>
    <w:rsid w:val="00972AB6"/>
    <w:rsid w:val="00975459"/>
    <w:rsid w:val="00975A8C"/>
    <w:rsid w:val="00976413"/>
    <w:rsid w:val="00976B6B"/>
    <w:rsid w:val="00977ABC"/>
    <w:rsid w:val="00977BDA"/>
    <w:rsid w:val="00983307"/>
    <w:rsid w:val="00985035"/>
    <w:rsid w:val="00985781"/>
    <w:rsid w:val="0098670D"/>
    <w:rsid w:val="009869EF"/>
    <w:rsid w:val="00990EF2"/>
    <w:rsid w:val="0099179B"/>
    <w:rsid w:val="00992D25"/>
    <w:rsid w:val="009A0024"/>
    <w:rsid w:val="009A0A6E"/>
    <w:rsid w:val="009A323F"/>
    <w:rsid w:val="009A3F8C"/>
    <w:rsid w:val="009A63FE"/>
    <w:rsid w:val="009A643D"/>
    <w:rsid w:val="009A77CB"/>
    <w:rsid w:val="009B0491"/>
    <w:rsid w:val="009B0BBF"/>
    <w:rsid w:val="009B1702"/>
    <w:rsid w:val="009B600C"/>
    <w:rsid w:val="009B613A"/>
    <w:rsid w:val="009B743E"/>
    <w:rsid w:val="009C0CF1"/>
    <w:rsid w:val="009D03C7"/>
    <w:rsid w:val="009D208F"/>
    <w:rsid w:val="009D26AA"/>
    <w:rsid w:val="009D26B0"/>
    <w:rsid w:val="009D704D"/>
    <w:rsid w:val="009D7CF4"/>
    <w:rsid w:val="009E0807"/>
    <w:rsid w:val="009E196B"/>
    <w:rsid w:val="009E5E43"/>
    <w:rsid w:val="009E7905"/>
    <w:rsid w:val="009E79EF"/>
    <w:rsid w:val="009F1085"/>
    <w:rsid w:val="009F1D1A"/>
    <w:rsid w:val="009F24B3"/>
    <w:rsid w:val="009F270C"/>
    <w:rsid w:val="009F4EB9"/>
    <w:rsid w:val="009F5065"/>
    <w:rsid w:val="009F536C"/>
    <w:rsid w:val="009F5604"/>
    <w:rsid w:val="009F6009"/>
    <w:rsid w:val="00A03899"/>
    <w:rsid w:val="00A03BB2"/>
    <w:rsid w:val="00A05AA9"/>
    <w:rsid w:val="00A10064"/>
    <w:rsid w:val="00A1112E"/>
    <w:rsid w:val="00A1432E"/>
    <w:rsid w:val="00A2101F"/>
    <w:rsid w:val="00A2111C"/>
    <w:rsid w:val="00A21242"/>
    <w:rsid w:val="00A233A8"/>
    <w:rsid w:val="00A245CC"/>
    <w:rsid w:val="00A26085"/>
    <w:rsid w:val="00A2775A"/>
    <w:rsid w:val="00A278B4"/>
    <w:rsid w:val="00A30106"/>
    <w:rsid w:val="00A30A46"/>
    <w:rsid w:val="00A33FF9"/>
    <w:rsid w:val="00A36DB2"/>
    <w:rsid w:val="00A370FA"/>
    <w:rsid w:val="00A42B24"/>
    <w:rsid w:val="00A450CC"/>
    <w:rsid w:val="00A51F02"/>
    <w:rsid w:val="00A5645C"/>
    <w:rsid w:val="00A57A72"/>
    <w:rsid w:val="00A61AD8"/>
    <w:rsid w:val="00A62B24"/>
    <w:rsid w:val="00A64183"/>
    <w:rsid w:val="00A64EA5"/>
    <w:rsid w:val="00A66091"/>
    <w:rsid w:val="00A66336"/>
    <w:rsid w:val="00A66760"/>
    <w:rsid w:val="00A66CC6"/>
    <w:rsid w:val="00A67BF4"/>
    <w:rsid w:val="00A70736"/>
    <w:rsid w:val="00A74C46"/>
    <w:rsid w:val="00A754A9"/>
    <w:rsid w:val="00A7639A"/>
    <w:rsid w:val="00A8365D"/>
    <w:rsid w:val="00A83C71"/>
    <w:rsid w:val="00A84CD8"/>
    <w:rsid w:val="00A85F77"/>
    <w:rsid w:val="00AA01A4"/>
    <w:rsid w:val="00AA3292"/>
    <w:rsid w:val="00AA36E0"/>
    <w:rsid w:val="00AA51D8"/>
    <w:rsid w:val="00AA594D"/>
    <w:rsid w:val="00AB1D4E"/>
    <w:rsid w:val="00AB3332"/>
    <w:rsid w:val="00AB6E90"/>
    <w:rsid w:val="00AC3134"/>
    <w:rsid w:val="00AC3C43"/>
    <w:rsid w:val="00AC5A64"/>
    <w:rsid w:val="00AD03E2"/>
    <w:rsid w:val="00AD246C"/>
    <w:rsid w:val="00AD25D5"/>
    <w:rsid w:val="00AD2B2C"/>
    <w:rsid w:val="00AD32DC"/>
    <w:rsid w:val="00AD5957"/>
    <w:rsid w:val="00AD7532"/>
    <w:rsid w:val="00AE22F6"/>
    <w:rsid w:val="00AE243B"/>
    <w:rsid w:val="00AE4BF6"/>
    <w:rsid w:val="00AE53D9"/>
    <w:rsid w:val="00AE5D29"/>
    <w:rsid w:val="00AE62EB"/>
    <w:rsid w:val="00AE78CB"/>
    <w:rsid w:val="00AF4BA2"/>
    <w:rsid w:val="00AF63C1"/>
    <w:rsid w:val="00B00212"/>
    <w:rsid w:val="00B00F83"/>
    <w:rsid w:val="00B01D83"/>
    <w:rsid w:val="00B02290"/>
    <w:rsid w:val="00B030B5"/>
    <w:rsid w:val="00B07423"/>
    <w:rsid w:val="00B11D70"/>
    <w:rsid w:val="00B13787"/>
    <w:rsid w:val="00B13B4B"/>
    <w:rsid w:val="00B15FDB"/>
    <w:rsid w:val="00B16C25"/>
    <w:rsid w:val="00B23824"/>
    <w:rsid w:val="00B24965"/>
    <w:rsid w:val="00B258B4"/>
    <w:rsid w:val="00B342AA"/>
    <w:rsid w:val="00B35E6C"/>
    <w:rsid w:val="00B363BE"/>
    <w:rsid w:val="00B373E4"/>
    <w:rsid w:val="00B40038"/>
    <w:rsid w:val="00B41B71"/>
    <w:rsid w:val="00B45E8F"/>
    <w:rsid w:val="00B46E89"/>
    <w:rsid w:val="00B518BA"/>
    <w:rsid w:val="00B52F12"/>
    <w:rsid w:val="00B53291"/>
    <w:rsid w:val="00B54256"/>
    <w:rsid w:val="00B56A1B"/>
    <w:rsid w:val="00B577FE"/>
    <w:rsid w:val="00B60EC2"/>
    <w:rsid w:val="00B7217D"/>
    <w:rsid w:val="00B7354B"/>
    <w:rsid w:val="00B80F9E"/>
    <w:rsid w:val="00B814DB"/>
    <w:rsid w:val="00B819D1"/>
    <w:rsid w:val="00B81C50"/>
    <w:rsid w:val="00B832B2"/>
    <w:rsid w:val="00B85899"/>
    <w:rsid w:val="00B869BE"/>
    <w:rsid w:val="00B911F2"/>
    <w:rsid w:val="00B93A34"/>
    <w:rsid w:val="00B93AB3"/>
    <w:rsid w:val="00B95B65"/>
    <w:rsid w:val="00BA4898"/>
    <w:rsid w:val="00BB1F66"/>
    <w:rsid w:val="00BB2297"/>
    <w:rsid w:val="00BB274C"/>
    <w:rsid w:val="00BB3BFD"/>
    <w:rsid w:val="00BB44C2"/>
    <w:rsid w:val="00BB482E"/>
    <w:rsid w:val="00BB4CEC"/>
    <w:rsid w:val="00BC3E53"/>
    <w:rsid w:val="00BC40B0"/>
    <w:rsid w:val="00BC65B2"/>
    <w:rsid w:val="00BC694A"/>
    <w:rsid w:val="00BD0D51"/>
    <w:rsid w:val="00BD1862"/>
    <w:rsid w:val="00BD1DF7"/>
    <w:rsid w:val="00BD4F22"/>
    <w:rsid w:val="00BD63C5"/>
    <w:rsid w:val="00BE1534"/>
    <w:rsid w:val="00BE19AE"/>
    <w:rsid w:val="00BE19C9"/>
    <w:rsid w:val="00BE1C48"/>
    <w:rsid w:val="00BE5E0F"/>
    <w:rsid w:val="00BE7E30"/>
    <w:rsid w:val="00BE7E73"/>
    <w:rsid w:val="00BF369C"/>
    <w:rsid w:val="00BF4269"/>
    <w:rsid w:val="00BF5686"/>
    <w:rsid w:val="00BF5B76"/>
    <w:rsid w:val="00BF5DBD"/>
    <w:rsid w:val="00C02AE1"/>
    <w:rsid w:val="00C06BF5"/>
    <w:rsid w:val="00C1078B"/>
    <w:rsid w:val="00C108A6"/>
    <w:rsid w:val="00C126ED"/>
    <w:rsid w:val="00C12700"/>
    <w:rsid w:val="00C139C9"/>
    <w:rsid w:val="00C151C4"/>
    <w:rsid w:val="00C16D68"/>
    <w:rsid w:val="00C17419"/>
    <w:rsid w:val="00C174D6"/>
    <w:rsid w:val="00C22FEB"/>
    <w:rsid w:val="00C31B55"/>
    <w:rsid w:val="00C35554"/>
    <w:rsid w:val="00C35DA8"/>
    <w:rsid w:val="00C36F05"/>
    <w:rsid w:val="00C41F44"/>
    <w:rsid w:val="00C45E01"/>
    <w:rsid w:val="00C462A9"/>
    <w:rsid w:val="00C469D8"/>
    <w:rsid w:val="00C47DA8"/>
    <w:rsid w:val="00C5031D"/>
    <w:rsid w:val="00C56120"/>
    <w:rsid w:val="00C61D89"/>
    <w:rsid w:val="00C6211C"/>
    <w:rsid w:val="00C64656"/>
    <w:rsid w:val="00C65E06"/>
    <w:rsid w:val="00C6642C"/>
    <w:rsid w:val="00C6666B"/>
    <w:rsid w:val="00C66DBC"/>
    <w:rsid w:val="00C705AD"/>
    <w:rsid w:val="00C708C1"/>
    <w:rsid w:val="00C717FD"/>
    <w:rsid w:val="00C739B5"/>
    <w:rsid w:val="00C7486B"/>
    <w:rsid w:val="00C76C61"/>
    <w:rsid w:val="00C77E41"/>
    <w:rsid w:val="00C811B3"/>
    <w:rsid w:val="00C81824"/>
    <w:rsid w:val="00C819E6"/>
    <w:rsid w:val="00C81E09"/>
    <w:rsid w:val="00C83261"/>
    <w:rsid w:val="00C85375"/>
    <w:rsid w:val="00C87620"/>
    <w:rsid w:val="00C911FF"/>
    <w:rsid w:val="00C91FAD"/>
    <w:rsid w:val="00C934DF"/>
    <w:rsid w:val="00C93B50"/>
    <w:rsid w:val="00C95102"/>
    <w:rsid w:val="00CA1934"/>
    <w:rsid w:val="00CA43C6"/>
    <w:rsid w:val="00CA5F01"/>
    <w:rsid w:val="00CA6B82"/>
    <w:rsid w:val="00CB012B"/>
    <w:rsid w:val="00CB11FD"/>
    <w:rsid w:val="00CB1C66"/>
    <w:rsid w:val="00CB542F"/>
    <w:rsid w:val="00CB6399"/>
    <w:rsid w:val="00CC19DD"/>
    <w:rsid w:val="00CC2834"/>
    <w:rsid w:val="00CC2AEA"/>
    <w:rsid w:val="00CC4E8D"/>
    <w:rsid w:val="00CC7612"/>
    <w:rsid w:val="00CD0825"/>
    <w:rsid w:val="00CD4E6F"/>
    <w:rsid w:val="00CD5CC3"/>
    <w:rsid w:val="00CD730C"/>
    <w:rsid w:val="00CD759D"/>
    <w:rsid w:val="00CD7EB7"/>
    <w:rsid w:val="00CE1E0B"/>
    <w:rsid w:val="00CE4009"/>
    <w:rsid w:val="00CE5ED6"/>
    <w:rsid w:val="00CF315F"/>
    <w:rsid w:val="00CF463C"/>
    <w:rsid w:val="00D009BC"/>
    <w:rsid w:val="00D00EC6"/>
    <w:rsid w:val="00D046E1"/>
    <w:rsid w:val="00D048DE"/>
    <w:rsid w:val="00D0711F"/>
    <w:rsid w:val="00D10363"/>
    <w:rsid w:val="00D108D3"/>
    <w:rsid w:val="00D11461"/>
    <w:rsid w:val="00D12188"/>
    <w:rsid w:val="00D139C3"/>
    <w:rsid w:val="00D155AC"/>
    <w:rsid w:val="00D15C5C"/>
    <w:rsid w:val="00D17D0A"/>
    <w:rsid w:val="00D25751"/>
    <w:rsid w:val="00D25A11"/>
    <w:rsid w:val="00D27A1E"/>
    <w:rsid w:val="00D32446"/>
    <w:rsid w:val="00D33AC0"/>
    <w:rsid w:val="00D404AC"/>
    <w:rsid w:val="00D40DBD"/>
    <w:rsid w:val="00D43F9E"/>
    <w:rsid w:val="00D444B3"/>
    <w:rsid w:val="00D46707"/>
    <w:rsid w:val="00D46F42"/>
    <w:rsid w:val="00D50CE5"/>
    <w:rsid w:val="00D5217D"/>
    <w:rsid w:val="00D525A3"/>
    <w:rsid w:val="00D54FCB"/>
    <w:rsid w:val="00D55653"/>
    <w:rsid w:val="00D579AE"/>
    <w:rsid w:val="00D60F71"/>
    <w:rsid w:val="00D62502"/>
    <w:rsid w:val="00D6301F"/>
    <w:rsid w:val="00D6763A"/>
    <w:rsid w:val="00D676BF"/>
    <w:rsid w:val="00D72C4C"/>
    <w:rsid w:val="00D739A7"/>
    <w:rsid w:val="00D76406"/>
    <w:rsid w:val="00D76FA9"/>
    <w:rsid w:val="00D77705"/>
    <w:rsid w:val="00D807B6"/>
    <w:rsid w:val="00D809E7"/>
    <w:rsid w:val="00D83702"/>
    <w:rsid w:val="00D845D2"/>
    <w:rsid w:val="00D85011"/>
    <w:rsid w:val="00D86CFB"/>
    <w:rsid w:val="00D91FF5"/>
    <w:rsid w:val="00D92944"/>
    <w:rsid w:val="00D94E40"/>
    <w:rsid w:val="00DA3860"/>
    <w:rsid w:val="00DA3FD8"/>
    <w:rsid w:val="00DA5CF4"/>
    <w:rsid w:val="00DA63B3"/>
    <w:rsid w:val="00DA6486"/>
    <w:rsid w:val="00DA7956"/>
    <w:rsid w:val="00DB05C3"/>
    <w:rsid w:val="00DB3C67"/>
    <w:rsid w:val="00DB4907"/>
    <w:rsid w:val="00DB66C1"/>
    <w:rsid w:val="00DB7765"/>
    <w:rsid w:val="00DC0768"/>
    <w:rsid w:val="00DC3724"/>
    <w:rsid w:val="00DC58C3"/>
    <w:rsid w:val="00DC75FE"/>
    <w:rsid w:val="00DD3525"/>
    <w:rsid w:val="00DD4491"/>
    <w:rsid w:val="00DD49BE"/>
    <w:rsid w:val="00DE23FA"/>
    <w:rsid w:val="00DE454E"/>
    <w:rsid w:val="00DE4A70"/>
    <w:rsid w:val="00DE68A2"/>
    <w:rsid w:val="00DE68F7"/>
    <w:rsid w:val="00DF0CA5"/>
    <w:rsid w:val="00DF3C40"/>
    <w:rsid w:val="00E03A9C"/>
    <w:rsid w:val="00E03E1B"/>
    <w:rsid w:val="00E04112"/>
    <w:rsid w:val="00E054D0"/>
    <w:rsid w:val="00E12500"/>
    <w:rsid w:val="00E131B9"/>
    <w:rsid w:val="00E13981"/>
    <w:rsid w:val="00E244C5"/>
    <w:rsid w:val="00E25C74"/>
    <w:rsid w:val="00E262BA"/>
    <w:rsid w:val="00E27D50"/>
    <w:rsid w:val="00E3086F"/>
    <w:rsid w:val="00E3173D"/>
    <w:rsid w:val="00E32943"/>
    <w:rsid w:val="00E3380D"/>
    <w:rsid w:val="00E34955"/>
    <w:rsid w:val="00E37C73"/>
    <w:rsid w:val="00E37D31"/>
    <w:rsid w:val="00E4156E"/>
    <w:rsid w:val="00E419F5"/>
    <w:rsid w:val="00E41FDD"/>
    <w:rsid w:val="00E44792"/>
    <w:rsid w:val="00E45423"/>
    <w:rsid w:val="00E461DC"/>
    <w:rsid w:val="00E46775"/>
    <w:rsid w:val="00E52D33"/>
    <w:rsid w:val="00E558EF"/>
    <w:rsid w:val="00E56790"/>
    <w:rsid w:val="00E56D86"/>
    <w:rsid w:val="00E60D0B"/>
    <w:rsid w:val="00E64845"/>
    <w:rsid w:val="00E65827"/>
    <w:rsid w:val="00E675B9"/>
    <w:rsid w:val="00E75E88"/>
    <w:rsid w:val="00E77842"/>
    <w:rsid w:val="00E779F4"/>
    <w:rsid w:val="00E802CE"/>
    <w:rsid w:val="00E80FFE"/>
    <w:rsid w:val="00E82ED6"/>
    <w:rsid w:val="00E83A61"/>
    <w:rsid w:val="00E9543E"/>
    <w:rsid w:val="00EA02D2"/>
    <w:rsid w:val="00EA283B"/>
    <w:rsid w:val="00EA5662"/>
    <w:rsid w:val="00EB676F"/>
    <w:rsid w:val="00EB6A4B"/>
    <w:rsid w:val="00EB7672"/>
    <w:rsid w:val="00EC03D0"/>
    <w:rsid w:val="00EC1DAB"/>
    <w:rsid w:val="00EC2CA4"/>
    <w:rsid w:val="00EC3074"/>
    <w:rsid w:val="00EC36DF"/>
    <w:rsid w:val="00EC5BF2"/>
    <w:rsid w:val="00ED084D"/>
    <w:rsid w:val="00ED1F8D"/>
    <w:rsid w:val="00ED2DB8"/>
    <w:rsid w:val="00ED310B"/>
    <w:rsid w:val="00ED778C"/>
    <w:rsid w:val="00EE234C"/>
    <w:rsid w:val="00EE2B3E"/>
    <w:rsid w:val="00EE3129"/>
    <w:rsid w:val="00EE5AF8"/>
    <w:rsid w:val="00EE6420"/>
    <w:rsid w:val="00EF1446"/>
    <w:rsid w:val="00EF197E"/>
    <w:rsid w:val="00EF29F8"/>
    <w:rsid w:val="00EF4ADA"/>
    <w:rsid w:val="00EF55C7"/>
    <w:rsid w:val="00EF636D"/>
    <w:rsid w:val="00EF67E8"/>
    <w:rsid w:val="00F0018C"/>
    <w:rsid w:val="00F00717"/>
    <w:rsid w:val="00F0177F"/>
    <w:rsid w:val="00F01F41"/>
    <w:rsid w:val="00F02710"/>
    <w:rsid w:val="00F03722"/>
    <w:rsid w:val="00F03929"/>
    <w:rsid w:val="00F11B10"/>
    <w:rsid w:val="00F14F75"/>
    <w:rsid w:val="00F1525F"/>
    <w:rsid w:val="00F154CA"/>
    <w:rsid w:val="00F17DEE"/>
    <w:rsid w:val="00F2105D"/>
    <w:rsid w:val="00F216C4"/>
    <w:rsid w:val="00F226EA"/>
    <w:rsid w:val="00F23639"/>
    <w:rsid w:val="00F33683"/>
    <w:rsid w:val="00F36DA1"/>
    <w:rsid w:val="00F3709A"/>
    <w:rsid w:val="00F40192"/>
    <w:rsid w:val="00F4112C"/>
    <w:rsid w:val="00F417F4"/>
    <w:rsid w:val="00F42C8C"/>
    <w:rsid w:val="00F469A8"/>
    <w:rsid w:val="00F52893"/>
    <w:rsid w:val="00F52975"/>
    <w:rsid w:val="00F52F00"/>
    <w:rsid w:val="00F53286"/>
    <w:rsid w:val="00F5351C"/>
    <w:rsid w:val="00F56418"/>
    <w:rsid w:val="00F570B7"/>
    <w:rsid w:val="00F629B3"/>
    <w:rsid w:val="00F62FD0"/>
    <w:rsid w:val="00F6367B"/>
    <w:rsid w:val="00F65C3C"/>
    <w:rsid w:val="00F66CF8"/>
    <w:rsid w:val="00F6778F"/>
    <w:rsid w:val="00F67AC2"/>
    <w:rsid w:val="00F71F13"/>
    <w:rsid w:val="00F72418"/>
    <w:rsid w:val="00F729D9"/>
    <w:rsid w:val="00F72D85"/>
    <w:rsid w:val="00F7377D"/>
    <w:rsid w:val="00F73FE4"/>
    <w:rsid w:val="00F74364"/>
    <w:rsid w:val="00F743B7"/>
    <w:rsid w:val="00F76408"/>
    <w:rsid w:val="00F9028B"/>
    <w:rsid w:val="00F91730"/>
    <w:rsid w:val="00F91A1E"/>
    <w:rsid w:val="00F925A0"/>
    <w:rsid w:val="00F949F1"/>
    <w:rsid w:val="00F95337"/>
    <w:rsid w:val="00FA0F62"/>
    <w:rsid w:val="00FA6897"/>
    <w:rsid w:val="00FB2A7B"/>
    <w:rsid w:val="00FB2BCF"/>
    <w:rsid w:val="00FB5D42"/>
    <w:rsid w:val="00FC0600"/>
    <w:rsid w:val="00FC1622"/>
    <w:rsid w:val="00FC274C"/>
    <w:rsid w:val="00FC587A"/>
    <w:rsid w:val="00FC5E9E"/>
    <w:rsid w:val="00FC60B7"/>
    <w:rsid w:val="00FD118E"/>
    <w:rsid w:val="00FD498F"/>
    <w:rsid w:val="00FE1005"/>
    <w:rsid w:val="00FE528A"/>
    <w:rsid w:val="00FE6FBA"/>
    <w:rsid w:val="00FF0431"/>
    <w:rsid w:val="00FF4C58"/>
    <w:rsid w:val="00FF4CE5"/>
    <w:rsid w:val="00FF6AF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3CE503A"/>
  <w15:docId w15:val="{328B23A7-B034-41C4-8B28-4CED588F4E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jc w:val="both"/>
      </w:pPr>
    </w:pPrDefault>
  </w:docDefaults>
  <w:latentStyles w:defLockedState="1" w:defUIPriority="99" w:defSemiHidden="0" w:defUnhideWhenUsed="0" w:defQFormat="0" w:count="376">
    <w:lsdException w:name="Normal" w:locked="0" w:uiPriority="0" w:qFormat="1"/>
    <w:lsdException w:name="heading 1" w:locked="0" w:uiPriority="1" w:qFormat="1"/>
    <w:lsdException w:name="heading 2" w:locked="0" w:semiHidden="1" w:uiPriority="1" w:unhideWhenUsed="1" w:qFormat="1"/>
    <w:lsdException w:name="heading 3" w:locked="0" w:semiHidden="1" w:uiPriority="1" w:unhideWhenUsed="1" w:qFormat="1"/>
    <w:lsdException w:name="heading 4" w:locked="0" w:semiHidden="1" w:uiPriority="1" w:unhideWhenUsed="1" w:qFormat="1"/>
    <w:lsdException w:name="heading 5" w:locked="0" w:semiHidden="1" w:uiPriority="1" w:unhideWhenUsed="1" w:qFormat="1"/>
    <w:lsdException w:name="heading 6" w:locked="0" w:semiHidden="1" w:uiPriority="5" w:unhideWhenUsed="1" w:qFormat="1"/>
    <w:lsdException w:name="heading 7" w:locked="0" w:semiHidden="1" w:uiPriority="5" w:unhideWhenUsed="1" w:qFormat="1"/>
    <w:lsdException w:name="heading 8" w:locked="0" w:semiHidden="1" w:uiPriority="5" w:unhideWhenUsed="1" w:qFormat="1"/>
    <w:lsdException w:name="heading 9" w:locked="0" w:semiHidden="1" w:uiPriority="5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0" w:semiHidden="1" w:uiPriority="39" w:unhideWhenUsed="1"/>
    <w:lsdException w:name="toc 2" w:locked="0" w:semiHidden="1" w:uiPriority="39" w:unhideWhenUsed="1"/>
    <w:lsdException w:name="toc 3" w:locked="0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1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/>
    <w:lsdException w:name="List 2" w:semiHidden="1" w:unhideWhenUsed="1"/>
    <w:lsdException w:name="List 3" w:semiHidden="1" w:unhideWhenUsed="1"/>
    <w:lsdException w:name="List 4" w:semiHidden="1"/>
    <w:lsdException w:name="List 5" w:semiHidden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0"/>
    <w:lsdException w:name="Closing" w:semiHidden="1" w:unhideWhenUsed="1"/>
    <w:lsdException w:name="Signature" w:semiHidden="1" w:unhideWhenUsed="1"/>
    <w:lsdException w:name="Default Paragraph Font" w:locked="0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/>
    <w:lsdException w:name="Date" w:semiHidden="1"/>
    <w:lsdException w:name="Body Text First Indent" w:semiHidden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 w:semiHidden="1" w:unhideWhenUsed="1"/>
    <w:lsdException w:name="annotation subject" w:semiHidden="1" w:unhideWhenUsed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9"/>
    <w:lsdException w:name="Light Shading" w:locked="0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Intense Emphasis" w:uiPriority="21"/>
    <w:lsdException w:name="Subtle Reference" w:locked="0" w:uiPriority="31"/>
    <w:lsdException w:name="Intense Reference" w:locked="0" w:uiPriority="32"/>
    <w:lsdException w:name="Book Title" w:locked="0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a4">
    <w:name w:val="Normal"/>
    <w:qFormat/>
    <w:rsid w:val="00BB2297"/>
    <w:pPr>
      <w:spacing w:line="360" w:lineRule="auto"/>
      <w:ind w:firstLine="709"/>
    </w:pPr>
    <w:rPr>
      <w:rFonts w:ascii="Times New Roman" w:hAnsi="Times New Roman"/>
      <w:sz w:val="28"/>
      <w:lang w:val="en-US" w:eastAsia="en-US"/>
    </w:rPr>
  </w:style>
  <w:style w:type="paragraph" w:styleId="1">
    <w:name w:val="heading 1"/>
    <w:basedOn w:val="a4"/>
    <w:next w:val="a4"/>
    <w:link w:val="10"/>
    <w:uiPriority w:val="1"/>
    <w:qFormat/>
    <w:rsid w:val="00FC5E9E"/>
    <w:pPr>
      <w:numPr>
        <w:numId w:val="4"/>
      </w:numPr>
      <w:tabs>
        <w:tab w:val="left" w:pos="567"/>
      </w:tabs>
      <w:spacing w:line="240" w:lineRule="auto"/>
      <w:ind w:left="0" w:firstLine="0"/>
      <w:jc w:val="center"/>
      <w:outlineLvl w:val="0"/>
    </w:pPr>
    <w:rPr>
      <w:rFonts w:eastAsia="Times New Roman" w:cs="Times New Roman"/>
      <w:b/>
      <w:bCs/>
      <w:caps/>
      <w:kern w:val="32"/>
      <w:szCs w:val="32"/>
      <w:lang w:val="ru-RU" w:eastAsia="ru-RU"/>
    </w:rPr>
  </w:style>
  <w:style w:type="paragraph" w:styleId="21">
    <w:name w:val="heading 2"/>
    <w:basedOn w:val="a4"/>
    <w:next w:val="a4"/>
    <w:link w:val="23"/>
    <w:uiPriority w:val="1"/>
    <w:qFormat/>
    <w:rsid w:val="005E30D6"/>
    <w:pPr>
      <w:keepNext/>
      <w:numPr>
        <w:ilvl w:val="1"/>
        <w:numId w:val="4"/>
      </w:numPr>
      <w:tabs>
        <w:tab w:val="left" w:pos="810"/>
      </w:tabs>
      <w:spacing w:before="120" w:after="120" w:line="240" w:lineRule="auto"/>
      <w:ind w:left="0" w:firstLine="0"/>
      <w:outlineLvl w:val="1"/>
    </w:pPr>
    <w:rPr>
      <w:rFonts w:eastAsia="Times New Roman" w:cs="Times New Roman"/>
      <w:b/>
      <w:bCs/>
      <w:szCs w:val="36"/>
      <w:lang w:val="ru-RU" w:eastAsia="ru-RU"/>
    </w:rPr>
  </w:style>
  <w:style w:type="paragraph" w:styleId="3">
    <w:name w:val="heading 3"/>
    <w:basedOn w:val="a4"/>
    <w:next w:val="a4"/>
    <w:link w:val="30"/>
    <w:uiPriority w:val="1"/>
    <w:qFormat/>
    <w:rsid w:val="005E30D6"/>
    <w:pPr>
      <w:keepNext/>
      <w:numPr>
        <w:ilvl w:val="2"/>
        <w:numId w:val="4"/>
      </w:numPr>
      <w:tabs>
        <w:tab w:val="left" w:pos="1134"/>
        <w:tab w:val="left" w:pos="1701"/>
      </w:tabs>
      <w:spacing w:before="120" w:after="120" w:line="240" w:lineRule="auto"/>
      <w:ind w:left="0" w:firstLine="0"/>
      <w:outlineLvl w:val="2"/>
    </w:pPr>
    <w:rPr>
      <w:rFonts w:eastAsia="Times New Roman" w:cs="Times New Roman"/>
      <w:b/>
      <w:bCs/>
      <w:i/>
      <w:szCs w:val="26"/>
      <w:lang w:val="ru-RU" w:eastAsia="ru-RU"/>
    </w:rPr>
  </w:style>
  <w:style w:type="paragraph" w:styleId="4">
    <w:name w:val="heading 4"/>
    <w:basedOn w:val="a4"/>
    <w:next w:val="a4"/>
    <w:link w:val="40"/>
    <w:uiPriority w:val="1"/>
    <w:qFormat/>
    <w:rsid w:val="00384ECC"/>
    <w:pPr>
      <w:keepNext/>
      <w:numPr>
        <w:ilvl w:val="3"/>
        <w:numId w:val="4"/>
      </w:numPr>
      <w:spacing w:line="240" w:lineRule="auto"/>
      <w:ind w:left="0" w:firstLine="851"/>
      <w:outlineLvl w:val="3"/>
    </w:pPr>
    <w:rPr>
      <w:rFonts w:eastAsia="Times New Roman" w:cs="Times New Roman"/>
      <w:b/>
      <w:bCs/>
      <w:i/>
      <w:szCs w:val="28"/>
      <w:lang w:val="ru-RU" w:eastAsia="ru-RU"/>
    </w:rPr>
  </w:style>
  <w:style w:type="paragraph" w:styleId="5">
    <w:name w:val="heading 5"/>
    <w:basedOn w:val="a4"/>
    <w:next w:val="a4"/>
    <w:link w:val="50"/>
    <w:uiPriority w:val="1"/>
    <w:qFormat/>
    <w:rsid w:val="00384ECC"/>
    <w:pPr>
      <w:numPr>
        <w:ilvl w:val="4"/>
        <w:numId w:val="4"/>
      </w:numPr>
      <w:spacing w:line="240" w:lineRule="auto"/>
      <w:ind w:left="0" w:firstLine="851"/>
      <w:outlineLvl w:val="4"/>
    </w:pPr>
    <w:rPr>
      <w:rFonts w:eastAsia="Times New Roman" w:cs="Times New Roman"/>
      <w:b/>
      <w:bCs/>
      <w:iCs/>
      <w:szCs w:val="26"/>
      <w:lang w:val="ru-RU" w:eastAsia="ru-RU"/>
    </w:rPr>
  </w:style>
  <w:style w:type="paragraph" w:styleId="6">
    <w:name w:val="heading 6"/>
    <w:basedOn w:val="a4"/>
    <w:next w:val="a4"/>
    <w:link w:val="60"/>
    <w:uiPriority w:val="5"/>
    <w:semiHidden/>
    <w:qFormat/>
    <w:locked/>
    <w:rsid w:val="00F52F00"/>
    <w:pPr>
      <w:numPr>
        <w:ilvl w:val="5"/>
        <w:numId w:val="4"/>
      </w:numPr>
      <w:spacing w:before="240" w:after="60" w:line="240" w:lineRule="auto"/>
      <w:outlineLvl w:val="5"/>
    </w:pPr>
    <w:rPr>
      <w:rFonts w:eastAsia="Times New Roman" w:cs="Times New Roman"/>
      <w:b/>
      <w:bCs/>
      <w:sz w:val="20"/>
      <w:szCs w:val="20"/>
      <w:lang w:val="ru-RU" w:eastAsia="ru-RU"/>
    </w:rPr>
  </w:style>
  <w:style w:type="paragraph" w:styleId="7">
    <w:name w:val="heading 7"/>
    <w:basedOn w:val="a4"/>
    <w:next w:val="a4"/>
    <w:link w:val="70"/>
    <w:uiPriority w:val="5"/>
    <w:semiHidden/>
    <w:qFormat/>
    <w:locked/>
    <w:rsid w:val="00F52F00"/>
    <w:pPr>
      <w:numPr>
        <w:ilvl w:val="6"/>
        <w:numId w:val="4"/>
      </w:numPr>
      <w:spacing w:before="240" w:after="60" w:line="240" w:lineRule="auto"/>
      <w:outlineLvl w:val="6"/>
    </w:pPr>
    <w:rPr>
      <w:rFonts w:ascii="Calibri" w:eastAsia="Times New Roman" w:hAnsi="Calibri" w:cs="Times New Roman"/>
      <w:sz w:val="24"/>
      <w:szCs w:val="24"/>
      <w:lang w:val="ru-RU" w:eastAsia="ru-RU"/>
    </w:rPr>
  </w:style>
  <w:style w:type="paragraph" w:styleId="8">
    <w:name w:val="heading 8"/>
    <w:basedOn w:val="a4"/>
    <w:next w:val="a4"/>
    <w:link w:val="80"/>
    <w:uiPriority w:val="5"/>
    <w:semiHidden/>
    <w:qFormat/>
    <w:locked/>
    <w:rsid w:val="00F52F00"/>
    <w:pPr>
      <w:numPr>
        <w:ilvl w:val="7"/>
        <w:numId w:val="4"/>
      </w:numPr>
      <w:spacing w:before="240" w:after="60" w:line="240" w:lineRule="auto"/>
      <w:outlineLvl w:val="7"/>
    </w:pPr>
    <w:rPr>
      <w:rFonts w:ascii="Calibri" w:eastAsia="Times New Roman" w:hAnsi="Calibri" w:cs="Times New Roman"/>
      <w:i/>
      <w:iCs/>
      <w:sz w:val="24"/>
      <w:szCs w:val="24"/>
      <w:lang w:val="ru-RU" w:eastAsia="ru-RU"/>
    </w:rPr>
  </w:style>
  <w:style w:type="paragraph" w:styleId="9">
    <w:name w:val="heading 9"/>
    <w:basedOn w:val="a4"/>
    <w:next w:val="a4"/>
    <w:link w:val="90"/>
    <w:uiPriority w:val="5"/>
    <w:semiHidden/>
    <w:qFormat/>
    <w:locked/>
    <w:rsid w:val="00F52F00"/>
    <w:pPr>
      <w:numPr>
        <w:ilvl w:val="8"/>
        <w:numId w:val="4"/>
      </w:numPr>
      <w:spacing w:before="240" w:after="60" w:line="240" w:lineRule="auto"/>
      <w:outlineLvl w:val="8"/>
    </w:pPr>
    <w:rPr>
      <w:rFonts w:ascii="Cambria" w:eastAsia="Times New Roman" w:hAnsi="Cambria" w:cs="Times New Roman"/>
      <w:sz w:val="20"/>
      <w:szCs w:val="20"/>
      <w:lang w:val="ru-RU" w:eastAsia="ru-RU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styleId="a8">
    <w:name w:val="Title"/>
    <w:basedOn w:val="a4"/>
    <w:next w:val="a4"/>
    <w:link w:val="a9"/>
    <w:uiPriority w:val="99"/>
    <w:locked/>
    <w:rsid w:val="0093477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ru-RU" w:eastAsia="ru-RU"/>
    </w:rPr>
  </w:style>
  <w:style w:type="paragraph" w:customStyle="1" w:styleId="aa">
    <w:name w:val="Название рисунка"/>
    <w:basedOn w:val="a4"/>
    <w:next w:val="a4"/>
    <w:uiPriority w:val="2"/>
    <w:qFormat/>
    <w:rsid w:val="0053366B"/>
    <w:pPr>
      <w:keepLines/>
      <w:jc w:val="center"/>
    </w:pPr>
    <w:rPr>
      <w:rFonts w:eastAsia="Times New Roman" w:cs="Times New Roman"/>
      <w:bCs/>
      <w:szCs w:val="20"/>
      <w:lang w:val="ru-RU" w:eastAsia="ru-RU"/>
    </w:rPr>
  </w:style>
  <w:style w:type="paragraph" w:customStyle="1" w:styleId="ab">
    <w:name w:val="Название таблицы"/>
    <w:basedOn w:val="a4"/>
    <w:next w:val="a4"/>
    <w:uiPriority w:val="2"/>
    <w:qFormat/>
    <w:rsid w:val="00BE19C9"/>
    <w:pPr>
      <w:keepNext/>
      <w:keepLines/>
      <w:spacing w:line="240" w:lineRule="auto"/>
    </w:pPr>
    <w:rPr>
      <w:rFonts w:eastAsia="Times New Roman" w:cs="Times New Roman"/>
      <w:bCs/>
      <w:szCs w:val="20"/>
      <w:lang w:val="ru-RU" w:eastAsia="ru-RU"/>
    </w:rPr>
  </w:style>
  <w:style w:type="character" w:customStyle="1" w:styleId="a9">
    <w:name w:val="Заголовок Знак"/>
    <w:basedOn w:val="a5"/>
    <w:link w:val="a8"/>
    <w:uiPriority w:val="99"/>
    <w:rsid w:val="0093477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ac">
    <w:name w:val="Программный код"/>
    <w:basedOn w:val="a4"/>
    <w:next w:val="a4"/>
    <w:uiPriority w:val="3"/>
    <w:qFormat/>
    <w:rsid w:val="00F52F00"/>
    <w:pPr>
      <w:spacing w:line="240" w:lineRule="auto"/>
      <w:contextualSpacing/>
    </w:pPr>
    <w:rPr>
      <w:rFonts w:ascii="Courier New" w:eastAsia="Times New Roman" w:hAnsi="Courier New" w:cs="Times New Roman"/>
      <w:sz w:val="24"/>
      <w:szCs w:val="28"/>
      <w:lang w:eastAsia="ru-RU"/>
    </w:rPr>
  </w:style>
  <w:style w:type="paragraph" w:customStyle="1" w:styleId="ad">
    <w:name w:val="Текст внутри таблицы"/>
    <w:basedOn w:val="a4"/>
    <w:uiPriority w:val="2"/>
    <w:qFormat/>
    <w:rsid w:val="00F52F00"/>
    <w:pPr>
      <w:spacing w:line="240" w:lineRule="auto"/>
      <w:jc w:val="center"/>
    </w:pPr>
    <w:rPr>
      <w:rFonts w:eastAsia="Times New Roman" w:cs="Times New Roman"/>
      <w:szCs w:val="28"/>
      <w:lang w:val="ru-RU" w:eastAsia="ru-RU"/>
    </w:rPr>
  </w:style>
  <w:style w:type="character" w:customStyle="1" w:styleId="10">
    <w:name w:val="Заголовок 1 Знак"/>
    <w:basedOn w:val="a5"/>
    <w:link w:val="1"/>
    <w:uiPriority w:val="1"/>
    <w:rsid w:val="00FC5E9E"/>
    <w:rPr>
      <w:rFonts w:ascii="Times New Roman" w:eastAsia="Times New Roman" w:hAnsi="Times New Roman" w:cs="Times New Roman"/>
      <w:b/>
      <w:bCs/>
      <w:caps/>
      <w:kern w:val="32"/>
      <w:sz w:val="28"/>
      <w:szCs w:val="32"/>
    </w:rPr>
  </w:style>
  <w:style w:type="character" w:customStyle="1" w:styleId="23">
    <w:name w:val="Заголовок 2 Знак"/>
    <w:basedOn w:val="a5"/>
    <w:link w:val="21"/>
    <w:uiPriority w:val="1"/>
    <w:rsid w:val="005E30D6"/>
    <w:rPr>
      <w:rFonts w:ascii="Times New Roman" w:eastAsia="Times New Roman" w:hAnsi="Times New Roman" w:cs="Times New Roman"/>
      <w:b/>
      <w:bCs/>
      <w:sz w:val="28"/>
      <w:szCs w:val="36"/>
    </w:rPr>
  </w:style>
  <w:style w:type="character" w:customStyle="1" w:styleId="30">
    <w:name w:val="Заголовок 3 Знак"/>
    <w:basedOn w:val="a5"/>
    <w:link w:val="3"/>
    <w:uiPriority w:val="1"/>
    <w:rsid w:val="005E30D6"/>
    <w:rPr>
      <w:rFonts w:ascii="Times New Roman" w:eastAsia="Times New Roman" w:hAnsi="Times New Roman" w:cs="Times New Roman"/>
      <w:b/>
      <w:bCs/>
      <w:i/>
      <w:sz w:val="28"/>
      <w:szCs w:val="26"/>
    </w:rPr>
  </w:style>
  <w:style w:type="character" w:customStyle="1" w:styleId="40">
    <w:name w:val="Заголовок 4 Знак"/>
    <w:basedOn w:val="a5"/>
    <w:link w:val="4"/>
    <w:uiPriority w:val="1"/>
    <w:rsid w:val="00384ECC"/>
    <w:rPr>
      <w:rFonts w:ascii="Times New Roman" w:eastAsia="Times New Roman" w:hAnsi="Times New Roman" w:cs="Times New Roman"/>
      <w:b/>
      <w:bCs/>
      <w:i/>
      <w:sz w:val="28"/>
      <w:szCs w:val="28"/>
    </w:rPr>
  </w:style>
  <w:style w:type="character" w:customStyle="1" w:styleId="50">
    <w:name w:val="Заголовок 5 Знак"/>
    <w:basedOn w:val="a5"/>
    <w:link w:val="5"/>
    <w:uiPriority w:val="1"/>
    <w:rsid w:val="00384ECC"/>
    <w:rPr>
      <w:rFonts w:ascii="Times New Roman" w:eastAsia="Times New Roman" w:hAnsi="Times New Roman" w:cs="Times New Roman"/>
      <w:b/>
      <w:bCs/>
      <w:iCs/>
      <w:sz w:val="28"/>
      <w:szCs w:val="26"/>
    </w:rPr>
  </w:style>
  <w:style w:type="character" w:customStyle="1" w:styleId="60">
    <w:name w:val="Заголовок 6 Знак"/>
    <w:basedOn w:val="a5"/>
    <w:link w:val="6"/>
    <w:uiPriority w:val="5"/>
    <w:semiHidden/>
    <w:rsid w:val="00F52F00"/>
    <w:rPr>
      <w:rFonts w:ascii="Times New Roman" w:eastAsia="Times New Roman" w:hAnsi="Times New Roman" w:cs="Times New Roman"/>
      <w:b/>
      <w:bCs/>
      <w:sz w:val="20"/>
      <w:szCs w:val="20"/>
    </w:rPr>
  </w:style>
  <w:style w:type="character" w:customStyle="1" w:styleId="70">
    <w:name w:val="Заголовок 7 Знак"/>
    <w:basedOn w:val="a5"/>
    <w:link w:val="7"/>
    <w:uiPriority w:val="5"/>
    <w:semiHidden/>
    <w:rsid w:val="00F52F00"/>
    <w:rPr>
      <w:rFonts w:ascii="Calibri" w:eastAsia="Times New Roman" w:hAnsi="Calibri" w:cs="Times New Roman"/>
      <w:sz w:val="24"/>
      <w:szCs w:val="24"/>
    </w:rPr>
  </w:style>
  <w:style w:type="character" w:customStyle="1" w:styleId="80">
    <w:name w:val="Заголовок 8 Знак"/>
    <w:basedOn w:val="a5"/>
    <w:link w:val="8"/>
    <w:uiPriority w:val="5"/>
    <w:semiHidden/>
    <w:rsid w:val="00F52F00"/>
    <w:rPr>
      <w:rFonts w:ascii="Calibri" w:eastAsia="Times New Roman" w:hAnsi="Calibri" w:cs="Times New Roman"/>
      <w:i/>
      <w:iCs/>
      <w:sz w:val="24"/>
      <w:szCs w:val="24"/>
    </w:rPr>
  </w:style>
  <w:style w:type="character" w:customStyle="1" w:styleId="90">
    <w:name w:val="Заголовок 9 Знак"/>
    <w:basedOn w:val="a5"/>
    <w:link w:val="9"/>
    <w:uiPriority w:val="5"/>
    <w:semiHidden/>
    <w:rsid w:val="00F52F00"/>
    <w:rPr>
      <w:rFonts w:ascii="Cambria" w:eastAsia="Times New Roman" w:hAnsi="Cambria" w:cs="Times New Roman"/>
      <w:sz w:val="20"/>
      <w:szCs w:val="20"/>
    </w:rPr>
  </w:style>
  <w:style w:type="paragraph" w:customStyle="1" w:styleId="a1">
    <w:name w:val="НИР нумерованный список"/>
    <w:basedOn w:val="a4"/>
    <w:locked/>
    <w:rsid w:val="002E373A"/>
    <w:pPr>
      <w:numPr>
        <w:ilvl w:val="3"/>
        <w:numId w:val="1"/>
      </w:numPr>
      <w:spacing w:line="240" w:lineRule="auto"/>
    </w:pPr>
    <w:rPr>
      <w:rFonts w:eastAsia="Times New Roman" w:cs="Times New Roman"/>
      <w:sz w:val="24"/>
      <w:szCs w:val="20"/>
      <w:lang w:val="ru-RU" w:eastAsia="ru-RU"/>
    </w:rPr>
  </w:style>
  <w:style w:type="paragraph" w:customStyle="1" w:styleId="-">
    <w:name w:val="НИР-простой список"/>
    <w:basedOn w:val="a4"/>
    <w:semiHidden/>
    <w:locked/>
    <w:rsid w:val="00985035"/>
    <w:pPr>
      <w:numPr>
        <w:numId w:val="3"/>
      </w:numPr>
      <w:autoSpaceDE w:val="0"/>
      <w:autoSpaceDN w:val="0"/>
      <w:adjustRightInd w:val="0"/>
    </w:pPr>
    <w:rPr>
      <w:rFonts w:eastAsia="Times New Roman" w:cs="Times New Roman"/>
      <w:sz w:val="24"/>
      <w:szCs w:val="20"/>
    </w:rPr>
  </w:style>
  <w:style w:type="character" w:styleId="ae">
    <w:name w:val="Intense Reference"/>
    <w:basedOn w:val="a5"/>
    <w:uiPriority w:val="32"/>
    <w:locked/>
    <w:rsid w:val="005E4F2A"/>
    <w:rPr>
      <w:b/>
      <w:bCs/>
      <w:smallCaps/>
      <w:color w:val="C0504D" w:themeColor="accent2"/>
      <w:spacing w:val="5"/>
      <w:u w:val="single"/>
    </w:rPr>
  </w:style>
  <w:style w:type="paragraph" w:styleId="11">
    <w:name w:val="toc 1"/>
    <w:basedOn w:val="a4"/>
    <w:next w:val="a4"/>
    <w:autoRedefine/>
    <w:uiPriority w:val="39"/>
    <w:locked/>
    <w:rsid w:val="00AE243B"/>
    <w:pPr>
      <w:tabs>
        <w:tab w:val="left" w:pos="284"/>
        <w:tab w:val="right" w:leader="dot" w:pos="9912"/>
      </w:tabs>
      <w:spacing w:before="100" w:line="240" w:lineRule="auto"/>
      <w:ind w:left="284" w:hanging="284"/>
    </w:pPr>
    <w:rPr>
      <w:b/>
      <w:noProof/>
      <w:szCs w:val="28"/>
      <w:lang w:val="ru-RU" w:eastAsia="ru-RU"/>
    </w:rPr>
  </w:style>
  <w:style w:type="paragraph" w:styleId="24">
    <w:name w:val="toc 2"/>
    <w:basedOn w:val="a4"/>
    <w:next w:val="a4"/>
    <w:autoRedefine/>
    <w:uiPriority w:val="39"/>
    <w:locked/>
    <w:rsid w:val="00AE243B"/>
    <w:pPr>
      <w:tabs>
        <w:tab w:val="left" w:pos="993"/>
        <w:tab w:val="right" w:leader="dot" w:pos="9912"/>
      </w:tabs>
      <w:spacing w:after="100" w:line="240" w:lineRule="auto"/>
      <w:ind w:left="851" w:hanging="567"/>
    </w:pPr>
    <w:rPr>
      <w:szCs w:val="28"/>
      <w:lang w:val="ru-RU" w:eastAsia="ru-RU"/>
    </w:rPr>
  </w:style>
  <w:style w:type="paragraph" w:styleId="31">
    <w:name w:val="toc 3"/>
    <w:basedOn w:val="a4"/>
    <w:next w:val="a4"/>
    <w:autoRedefine/>
    <w:uiPriority w:val="39"/>
    <w:locked/>
    <w:rsid w:val="00AE243B"/>
    <w:pPr>
      <w:tabs>
        <w:tab w:val="left" w:pos="1843"/>
        <w:tab w:val="right" w:leader="dot" w:pos="9912"/>
      </w:tabs>
      <w:spacing w:after="100" w:line="240" w:lineRule="auto"/>
      <w:ind w:left="1843" w:hanging="851"/>
    </w:pPr>
    <w:rPr>
      <w:szCs w:val="28"/>
      <w:lang w:val="ru-RU" w:eastAsia="ru-RU"/>
    </w:rPr>
  </w:style>
  <w:style w:type="paragraph" w:styleId="af">
    <w:name w:val="E-mail Signature"/>
    <w:basedOn w:val="a4"/>
    <w:link w:val="af0"/>
    <w:uiPriority w:val="99"/>
    <w:semiHidden/>
    <w:locked/>
    <w:rsid w:val="00F67AC2"/>
  </w:style>
  <w:style w:type="character" w:customStyle="1" w:styleId="af0">
    <w:name w:val="Электронная подпись Знак"/>
    <w:basedOn w:val="a5"/>
    <w:link w:val="af"/>
    <w:uiPriority w:val="99"/>
    <w:semiHidden/>
    <w:rsid w:val="00F67AC2"/>
    <w:rPr>
      <w:rFonts w:eastAsiaTheme="minorEastAsia"/>
      <w:lang w:eastAsia="ru-RU"/>
    </w:rPr>
  </w:style>
  <w:style w:type="character" w:styleId="af1">
    <w:name w:val="Book Title"/>
    <w:basedOn w:val="a5"/>
    <w:uiPriority w:val="33"/>
    <w:locked/>
    <w:rsid w:val="00F67AC2"/>
    <w:rPr>
      <w:b/>
      <w:bCs/>
      <w:smallCaps/>
      <w:spacing w:val="5"/>
    </w:rPr>
  </w:style>
  <w:style w:type="character" w:styleId="af2">
    <w:name w:val="Subtle Reference"/>
    <w:basedOn w:val="a5"/>
    <w:uiPriority w:val="31"/>
    <w:locked/>
    <w:rsid w:val="004B37E8"/>
    <w:rPr>
      <w:smallCaps/>
      <w:color w:val="C0504D" w:themeColor="accent2"/>
      <w:u w:val="single"/>
    </w:rPr>
  </w:style>
  <w:style w:type="table" w:customStyle="1" w:styleId="12">
    <w:name w:val="Светлая заливка1"/>
    <w:basedOn w:val="a6"/>
    <w:uiPriority w:val="60"/>
    <w:locked/>
    <w:rsid w:val="004B37E8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2">
    <w:name w:val="List Bullet 2"/>
    <w:basedOn w:val="a4"/>
    <w:uiPriority w:val="99"/>
    <w:semiHidden/>
    <w:locked/>
    <w:rsid w:val="00985035"/>
    <w:pPr>
      <w:numPr>
        <w:numId w:val="2"/>
      </w:numPr>
      <w:spacing w:line="240" w:lineRule="auto"/>
      <w:contextualSpacing/>
    </w:pPr>
    <w:rPr>
      <w:szCs w:val="28"/>
      <w:lang w:val="ru-RU" w:eastAsia="ru-RU"/>
    </w:rPr>
  </w:style>
  <w:style w:type="paragraph" w:styleId="af3">
    <w:name w:val="List Paragraph"/>
    <w:basedOn w:val="a4"/>
    <w:link w:val="af4"/>
    <w:uiPriority w:val="34"/>
    <w:qFormat/>
    <w:locked/>
    <w:rsid w:val="00F52F00"/>
    <w:pPr>
      <w:spacing w:line="240" w:lineRule="auto"/>
      <w:ind w:left="720"/>
      <w:contextualSpacing/>
    </w:pPr>
    <w:rPr>
      <w:szCs w:val="28"/>
      <w:lang w:val="ru-RU" w:eastAsia="ru-RU"/>
    </w:rPr>
  </w:style>
  <w:style w:type="table" w:styleId="af5">
    <w:name w:val="Table Grid"/>
    <w:basedOn w:val="a6"/>
    <w:uiPriority w:val="39"/>
    <w:locked/>
    <w:rsid w:val="00475C3D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af6">
    <w:name w:val="Рисунок"/>
    <w:basedOn w:val="a4"/>
    <w:next w:val="aa"/>
    <w:qFormat/>
    <w:rsid w:val="0053366B"/>
    <w:pPr>
      <w:keepNext/>
      <w:jc w:val="center"/>
    </w:pPr>
    <w:rPr>
      <w:szCs w:val="28"/>
      <w:lang w:val="ru-RU" w:eastAsia="ru-RU"/>
    </w:rPr>
  </w:style>
  <w:style w:type="paragraph" w:styleId="af7">
    <w:name w:val="Balloon Text"/>
    <w:basedOn w:val="a4"/>
    <w:link w:val="af8"/>
    <w:uiPriority w:val="99"/>
    <w:semiHidden/>
    <w:locked/>
    <w:rsid w:val="00C5031D"/>
    <w:rPr>
      <w:rFonts w:ascii="Tahoma" w:hAnsi="Tahoma" w:cs="Tahoma"/>
      <w:sz w:val="16"/>
      <w:szCs w:val="16"/>
    </w:rPr>
  </w:style>
  <w:style w:type="paragraph" w:customStyle="1" w:styleId="af9">
    <w:name w:val="Введение_заключение"/>
    <w:basedOn w:val="1"/>
    <w:next w:val="a4"/>
    <w:qFormat/>
    <w:rsid w:val="00524236"/>
    <w:pPr>
      <w:numPr>
        <w:numId w:val="0"/>
      </w:numPr>
    </w:pPr>
  </w:style>
  <w:style w:type="character" w:customStyle="1" w:styleId="af8">
    <w:name w:val="Текст выноски Знак"/>
    <w:basedOn w:val="a5"/>
    <w:link w:val="af7"/>
    <w:uiPriority w:val="99"/>
    <w:semiHidden/>
    <w:rsid w:val="00C5031D"/>
    <w:rPr>
      <w:rFonts w:ascii="Tahoma" w:hAnsi="Tahoma" w:cs="Tahoma"/>
      <w:sz w:val="16"/>
      <w:szCs w:val="16"/>
    </w:rPr>
  </w:style>
  <w:style w:type="paragraph" w:customStyle="1" w:styleId="a0">
    <w:name w:val="Список_ТИРЕ"/>
    <w:basedOn w:val="a4"/>
    <w:qFormat/>
    <w:rsid w:val="00F6778F"/>
    <w:pPr>
      <w:numPr>
        <w:numId w:val="5"/>
      </w:numPr>
      <w:ind w:left="0" w:firstLine="851"/>
    </w:pPr>
    <w:rPr>
      <w:szCs w:val="28"/>
      <w:lang w:val="ru-RU" w:eastAsia="ru-RU"/>
    </w:rPr>
  </w:style>
  <w:style w:type="paragraph" w:customStyle="1" w:styleId="a">
    <w:name w:val="Список_БУКВЫ"/>
    <w:basedOn w:val="a0"/>
    <w:qFormat/>
    <w:rsid w:val="00384ECC"/>
    <w:pPr>
      <w:numPr>
        <w:numId w:val="6"/>
      </w:numPr>
      <w:ind w:left="0" w:firstLine="851"/>
    </w:pPr>
  </w:style>
  <w:style w:type="paragraph" w:customStyle="1" w:styleId="a2">
    <w:name w:val="Список_ЦИФРЫ"/>
    <w:basedOn w:val="a"/>
    <w:qFormat/>
    <w:rsid w:val="00384ECC"/>
    <w:pPr>
      <w:numPr>
        <w:numId w:val="7"/>
      </w:numPr>
      <w:ind w:left="0" w:firstLine="851"/>
    </w:pPr>
  </w:style>
  <w:style w:type="paragraph" w:customStyle="1" w:styleId="20">
    <w:name w:val="Список_2_уровня"/>
    <w:basedOn w:val="a"/>
    <w:qFormat/>
    <w:rsid w:val="00524236"/>
    <w:pPr>
      <w:numPr>
        <w:numId w:val="8"/>
      </w:numPr>
    </w:pPr>
  </w:style>
  <w:style w:type="paragraph" w:customStyle="1" w:styleId="a3">
    <w:name w:val="Список источников"/>
    <w:basedOn w:val="a4"/>
    <w:qFormat/>
    <w:rsid w:val="00524236"/>
    <w:pPr>
      <w:numPr>
        <w:numId w:val="9"/>
      </w:numPr>
      <w:spacing w:line="240" w:lineRule="auto"/>
      <w:ind w:left="0" w:firstLine="851"/>
    </w:pPr>
    <w:rPr>
      <w:szCs w:val="28"/>
      <w:lang w:val="ru-RU" w:eastAsia="ru-RU"/>
    </w:rPr>
  </w:style>
  <w:style w:type="paragraph" w:styleId="afa">
    <w:name w:val="header"/>
    <w:basedOn w:val="a4"/>
    <w:link w:val="afb"/>
    <w:uiPriority w:val="99"/>
    <w:locked/>
    <w:rsid w:val="00D60F71"/>
    <w:pPr>
      <w:tabs>
        <w:tab w:val="center" w:pos="4677"/>
        <w:tab w:val="right" w:pos="9355"/>
      </w:tabs>
      <w:spacing w:line="240" w:lineRule="auto"/>
    </w:pPr>
    <w:rPr>
      <w:szCs w:val="28"/>
      <w:lang w:val="ru-RU" w:eastAsia="ru-RU"/>
    </w:rPr>
  </w:style>
  <w:style w:type="character" w:customStyle="1" w:styleId="afb">
    <w:name w:val="Верхний колонтитул Знак"/>
    <w:basedOn w:val="a5"/>
    <w:link w:val="afa"/>
    <w:uiPriority w:val="99"/>
    <w:rsid w:val="00D60F71"/>
    <w:rPr>
      <w:rFonts w:ascii="Times New Roman" w:hAnsi="Times New Roman"/>
      <w:sz w:val="28"/>
    </w:rPr>
  </w:style>
  <w:style w:type="paragraph" w:styleId="afc">
    <w:name w:val="footer"/>
    <w:basedOn w:val="a4"/>
    <w:link w:val="afd"/>
    <w:uiPriority w:val="99"/>
    <w:semiHidden/>
    <w:locked/>
    <w:rsid w:val="00D60F71"/>
    <w:pPr>
      <w:tabs>
        <w:tab w:val="center" w:pos="4677"/>
        <w:tab w:val="right" w:pos="9355"/>
      </w:tabs>
      <w:spacing w:line="240" w:lineRule="auto"/>
    </w:pPr>
    <w:rPr>
      <w:szCs w:val="28"/>
      <w:lang w:val="ru-RU" w:eastAsia="ru-RU"/>
    </w:rPr>
  </w:style>
  <w:style w:type="character" w:customStyle="1" w:styleId="afd">
    <w:name w:val="Нижний колонтитул Знак"/>
    <w:basedOn w:val="a5"/>
    <w:link w:val="afc"/>
    <w:uiPriority w:val="99"/>
    <w:semiHidden/>
    <w:rsid w:val="00D60F71"/>
    <w:rPr>
      <w:rFonts w:ascii="Times New Roman" w:hAnsi="Times New Roman"/>
      <w:sz w:val="28"/>
    </w:rPr>
  </w:style>
  <w:style w:type="paragraph" w:styleId="afe">
    <w:name w:val="Normal (Web)"/>
    <w:basedOn w:val="a4"/>
    <w:uiPriority w:val="99"/>
    <w:locked/>
    <w:rsid w:val="00917645"/>
    <w:pPr>
      <w:spacing w:before="100" w:beforeAutospacing="1" w:after="100" w:afterAutospacing="1" w:line="240" w:lineRule="auto"/>
      <w:ind w:firstLine="720"/>
    </w:pPr>
    <w:rPr>
      <w:rFonts w:eastAsia="Times New Roman" w:cs="Times New Roman"/>
      <w:szCs w:val="28"/>
      <w:lang w:val="ru-RU" w:eastAsia="ru-RU"/>
    </w:rPr>
  </w:style>
  <w:style w:type="paragraph" w:customStyle="1" w:styleId="aff">
    <w:name w:val="_Название рисунка"/>
    <w:basedOn w:val="aff0"/>
    <w:uiPriority w:val="99"/>
    <w:rsid w:val="00917645"/>
    <w:pPr>
      <w:keepLines/>
      <w:spacing w:after="0" w:line="360" w:lineRule="auto"/>
      <w:ind w:firstLine="0"/>
      <w:jc w:val="center"/>
    </w:pPr>
    <w:rPr>
      <w:rFonts w:eastAsia="Times New Roman" w:cs="Times New Roman"/>
      <w:b w:val="0"/>
      <w:color w:val="auto"/>
      <w:sz w:val="28"/>
      <w:szCs w:val="20"/>
    </w:rPr>
  </w:style>
  <w:style w:type="paragraph" w:customStyle="1" w:styleId="aff1">
    <w:name w:val="_Рисунок"/>
    <w:basedOn w:val="a4"/>
    <w:uiPriority w:val="99"/>
    <w:rsid w:val="00917645"/>
    <w:pPr>
      <w:keepNext/>
      <w:keepLines/>
      <w:spacing w:line="240" w:lineRule="auto"/>
      <w:jc w:val="center"/>
    </w:pPr>
    <w:rPr>
      <w:rFonts w:eastAsia="Times New Roman" w:cs="Times New Roman"/>
      <w:szCs w:val="28"/>
      <w:lang w:val="ru-RU" w:eastAsia="ru-RU"/>
    </w:rPr>
  </w:style>
  <w:style w:type="numbering" w:customStyle="1" w:styleId="22">
    <w:name w:val="_Маркированный2"/>
    <w:uiPriority w:val="99"/>
    <w:rsid w:val="00917645"/>
    <w:pPr>
      <w:numPr>
        <w:numId w:val="10"/>
      </w:numPr>
    </w:pPr>
  </w:style>
  <w:style w:type="paragraph" w:styleId="aff0">
    <w:name w:val="caption"/>
    <w:aliases w:val="Вставленный объект"/>
    <w:basedOn w:val="a4"/>
    <w:next w:val="a4"/>
    <w:link w:val="aff2"/>
    <w:uiPriority w:val="35"/>
    <w:locked/>
    <w:rsid w:val="00917645"/>
    <w:pPr>
      <w:spacing w:after="200" w:line="240" w:lineRule="auto"/>
    </w:pPr>
    <w:rPr>
      <w:b/>
      <w:bCs/>
      <w:color w:val="4F81BD" w:themeColor="accent1"/>
      <w:sz w:val="18"/>
      <w:szCs w:val="18"/>
      <w:lang w:val="ru-RU" w:eastAsia="ru-RU"/>
    </w:rPr>
  </w:style>
  <w:style w:type="character" w:styleId="aff3">
    <w:name w:val="Hyperlink"/>
    <w:basedOn w:val="a5"/>
    <w:uiPriority w:val="99"/>
    <w:locked/>
    <w:rsid w:val="00917645"/>
    <w:rPr>
      <w:color w:val="0000FF" w:themeColor="hyperlink"/>
      <w:u w:val="single"/>
    </w:rPr>
  </w:style>
  <w:style w:type="character" w:customStyle="1" w:styleId="aff2">
    <w:name w:val="Название объекта Знак"/>
    <w:aliases w:val="Вставленный объект Знак"/>
    <w:link w:val="aff0"/>
    <w:uiPriority w:val="35"/>
    <w:rsid w:val="00F74364"/>
    <w:rPr>
      <w:rFonts w:ascii="Times New Roman" w:hAnsi="Times New Roman"/>
      <w:b/>
      <w:bCs/>
      <w:color w:val="4F81BD" w:themeColor="accent1"/>
      <w:sz w:val="18"/>
      <w:szCs w:val="18"/>
    </w:rPr>
  </w:style>
  <w:style w:type="character" w:customStyle="1" w:styleId="13">
    <w:name w:val="Основной текст Знак1"/>
    <w:basedOn w:val="a5"/>
    <w:link w:val="aff4"/>
    <w:uiPriority w:val="99"/>
    <w:locked/>
    <w:rsid w:val="00F74364"/>
    <w:rPr>
      <w:rFonts w:ascii="Times New Roman" w:hAnsi="Times New Roman" w:cs="Times New Roman"/>
      <w:sz w:val="21"/>
      <w:szCs w:val="21"/>
      <w:shd w:val="clear" w:color="auto" w:fill="FFFFFF"/>
    </w:rPr>
  </w:style>
  <w:style w:type="character" w:customStyle="1" w:styleId="aff5">
    <w:name w:val="Основной текст + Курсив"/>
    <w:aliases w:val="Интервал 0 pt15"/>
    <w:basedOn w:val="13"/>
    <w:uiPriority w:val="99"/>
    <w:rsid w:val="00F74364"/>
    <w:rPr>
      <w:rFonts w:ascii="Times New Roman" w:hAnsi="Times New Roman" w:cs="Times New Roman"/>
      <w:i/>
      <w:iCs/>
      <w:spacing w:val="10"/>
      <w:sz w:val="21"/>
      <w:szCs w:val="21"/>
      <w:shd w:val="clear" w:color="auto" w:fill="FFFFFF"/>
      <w:lang w:val="en-US" w:eastAsia="en-US"/>
    </w:rPr>
  </w:style>
  <w:style w:type="paragraph" w:styleId="aff4">
    <w:name w:val="Body Text"/>
    <w:basedOn w:val="a4"/>
    <w:link w:val="13"/>
    <w:uiPriority w:val="99"/>
    <w:locked/>
    <w:rsid w:val="00F74364"/>
    <w:pPr>
      <w:widowControl w:val="0"/>
      <w:shd w:val="clear" w:color="auto" w:fill="FFFFFF"/>
      <w:spacing w:line="223" w:lineRule="exact"/>
      <w:ind w:hanging="2140"/>
    </w:pPr>
    <w:rPr>
      <w:rFonts w:cs="Times New Roman"/>
      <w:sz w:val="21"/>
      <w:szCs w:val="21"/>
      <w:lang w:val="ru-RU" w:eastAsia="ru-RU"/>
    </w:rPr>
  </w:style>
  <w:style w:type="character" w:customStyle="1" w:styleId="aff6">
    <w:name w:val="Основной текст Знак"/>
    <w:basedOn w:val="a5"/>
    <w:uiPriority w:val="99"/>
    <w:semiHidden/>
    <w:rsid w:val="00F74364"/>
    <w:rPr>
      <w:rFonts w:ascii="Times New Roman" w:hAnsi="Times New Roman"/>
      <w:sz w:val="28"/>
      <w:szCs w:val="28"/>
    </w:rPr>
  </w:style>
  <w:style w:type="character" w:customStyle="1" w:styleId="aff7">
    <w:name w:val="Подпись к картинке_"/>
    <w:basedOn w:val="a5"/>
    <w:link w:val="aff8"/>
    <w:uiPriority w:val="99"/>
    <w:locked/>
    <w:rsid w:val="00F74364"/>
    <w:rPr>
      <w:rFonts w:ascii="Times New Roman" w:hAnsi="Times New Roman" w:cs="Times New Roman"/>
      <w:sz w:val="21"/>
      <w:szCs w:val="21"/>
      <w:shd w:val="clear" w:color="auto" w:fill="FFFFFF"/>
    </w:rPr>
  </w:style>
  <w:style w:type="paragraph" w:customStyle="1" w:styleId="aff8">
    <w:name w:val="Подпись к картинке"/>
    <w:basedOn w:val="a4"/>
    <w:link w:val="aff7"/>
    <w:uiPriority w:val="99"/>
    <w:rsid w:val="00F74364"/>
    <w:pPr>
      <w:widowControl w:val="0"/>
      <w:shd w:val="clear" w:color="auto" w:fill="FFFFFF"/>
      <w:spacing w:line="240" w:lineRule="atLeast"/>
    </w:pPr>
    <w:rPr>
      <w:rFonts w:cs="Times New Roman"/>
      <w:sz w:val="21"/>
      <w:szCs w:val="21"/>
      <w:lang w:val="ru-RU" w:eastAsia="ru-RU"/>
    </w:rPr>
  </w:style>
  <w:style w:type="character" w:customStyle="1" w:styleId="1pt">
    <w:name w:val="Основной текст + Интервал 1 pt"/>
    <w:basedOn w:val="13"/>
    <w:rsid w:val="00F74364"/>
    <w:rPr>
      <w:rFonts w:ascii="Times New Roman" w:hAnsi="Times New Roman" w:cs="Times New Roman"/>
      <w:spacing w:val="30"/>
      <w:sz w:val="21"/>
      <w:szCs w:val="21"/>
      <w:u w:val="none"/>
      <w:shd w:val="clear" w:color="auto" w:fill="FFFFFF"/>
      <w:lang w:val="en-US" w:eastAsia="en-US"/>
    </w:rPr>
  </w:style>
  <w:style w:type="character" w:customStyle="1" w:styleId="61">
    <w:name w:val="Основной текст (6)_"/>
    <w:basedOn w:val="a5"/>
    <w:link w:val="62"/>
    <w:uiPriority w:val="99"/>
    <w:locked/>
    <w:rsid w:val="00F74364"/>
    <w:rPr>
      <w:rFonts w:ascii="MS Mincho" w:eastAsia="MS Mincho" w:cs="MS Mincho"/>
      <w:spacing w:val="10"/>
      <w:sz w:val="21"/>
      <w:szCs w:val="21"/>
      <w:shd w:val="clear" w:color="auto" w:fill="FFFFFF"/>
      <w:lang w:val="en-US"/>
    </w:rPr>
  </w:style>
  <w:style w:type="paragraph" w:customStyle="1" w:styleId="62">
    <w:name w:val="Основной текст (6)"/>
    <w:basedOn w:val="a4"/>
    <w:link w:val="61"/>
    <w:uiPriority w:val="99"/>
    <w:rsid w:val="00F74364"/>
    <w:pPr>
      <w:widowControl w:val="0"/>
      <w:shd w:val="clear" w:color="auto" w:fill="FFFFFF"/>
      <w:spacing w:line="248" w:lineRule="exact"/>
    </w:pPr>
    <w:rPr>
      <w:rFonts w:ascii="MS Mincho" w:eastAsia="MS Mincho" w:cs="MS Mincho"/>
      <w:spacing w:val="10"/>
      <w:sz w:val="21"/>
      <w:szCs w:val="21"/>
      <w:lang w:eastAsia="ru-RU"/>
    </w:rPr>
  </w:style>
  <w:style w:type="character" w:customStyle="1" w:styleId="aff9">
    <w:name w:val="Подпись к картинке + Курсив"/>
    <w:aliases w:val="Интервал 0 pt11"/>
    <w:basedOn w:val="aff7"/>
    <w:uiPriority w:val="99"/>
    <w:rsid w:val="00F74364"/>
    <w:rPr>
      <w:rFonts w:ascii="Times New Roman" w:hAnsi="Times New Roman" w:cs="Times New Roman"/>
      <w:i/>
      <w:iCs/>
      <w:spacing w:val="10"/>
      <w:sz w:val="21"/>
      <w:szCs w:val="21"/>
      <w:u w:val="none"/>
      <w:shd w:val="clear" w:color="auto" w:fill="FFFFFF"/>
      <w:lang w:val="en-US" w:eastAsia="en-US"/>
    </w:rPr>
  </w:style>
  <w:style w:type="character" w:styleId="affa">
    <w:name w:val="annotation reference"/>
    <w:basedOn w:val="a5"/>
    <w:uiPriority w:val="99"/>
    <w:semiHidden/>
    <w:unhideWhenUsed/>
    <w:locked/>
    <w:rsid w:val="006701DB"/>
    <w:rPr>
      <w:sz w:val="16"/>
      <w:szCs w:val="16"/>
    </w:rPr>
  </w:style>
  <w:style w:type="paragraph" w:styleId="affb">
    <w:name w:val="annotation text"/>
    <w:basedOn w:val="a4"/>
    <w:link w:val="affc"/>
    <w:uiPriority w:val="99"/>
    <w:unhideWhenUsed/>
    <w:locked/>
    <w:rsid w:val="006701DB"/>
    <w:pPr>
      <w:spacing w:line="240" w:lineRule="auto"/>
    </w:pPr>
    <w:rPr>
      <w:sz w:val="20"/>
      <w:szCs w:val="20"/>
    </w:rPr>
  </w:style>
  <w:style w:type="character" w:customStyle="1" w:styleId="affc">
    <w:name w:val="Текст примечания Знак"/>
    <w:basedOn w:val="a5"/>
    <w:link w:val="affb"/>
    <w:uiPriority w:val="99"/>
    <w:rsid w:val="006701DB"/>
    <w:rPr>
      <w:sz w:val="20"/>
      <w:szCs w:val="20"/>
      <w:lang w:val="en-US" w:eastAsia="en-US"/>
    </w:rPr>
  </w:style>
  <w:style w:type="paragraph" w:styleId="affd">
    <w:name w:val="annotation subject"/>
    <w:basedOn w:val="affb"/>
    <w:next w:val="affb"/>
    <w:link w:val="affe"/>
    <w:uiPriority w:val="99"/>
    <w:semiHidden/>
    <w:unhideWhenUsed/>
    <w:locked/>
    <w:rsid w:val="006701DB"/>
    <w:rPr>
      <w:b/>
      <w:bCs/>
    </w:rPr>
  </w:style>
  <w:style w:type="character" w:customStyle="1" w:styleId="affe">
    <w:name w:val="Тема примечания Знак"/>
    <w:basedOn w:val="affc"/>
    <w:link w:val="affd"/>
    <w:uiPriority w:val="99"/>
    <w:semiHidden/>
    <w:rsid w:val="006701DB"/>
    <w:rPr>
      <w:b/>
      <w:bCs/>
      <w:sz w:val="20"/>
      <w:szCs w:val="20"/>
      <w:lang w:val="en-US" w:eastAsia="en-US"/>
    </w:rPr>
  </w:style>
  <w:style w:type="character" w:styleId="afff">
    <w:name w:val="Placeholder Text"/>
    <w:basedOn w:val="a5"/>
    <w:uiPriority w:val="99"/>
    <w:semiHidden/>
    <w:locked/>
    <w:rsid w:val="00B869BE"/>
    <w:rPr>
      <w:color w:val="808080"/>
    </w:rPr>
  </w:style>
  <w:style w:type="character" w:styleId="afff0">
    <w:name w:val="page number"/>
    <w:basedOn w:val="a5"/>
    <w:uiPriority w:val="99"/>
    <w:semiHidden/>
    <w:unhideWhenUsed/>
    <w:locked/>
    <w:rsid w:val="00684D83"/>
  </w:style>
  <w:style w:type="character" w:customStyle="1" w:styleId="14">
    <w:name w:val="Неразрешенное упоминание1"/>
    <w:basedOn w:val="a5"/>
    <w:uiPriority w:val="99"/>
    <w:semiHidden/>
    <w:unhideWhenUsed/>
    <w:rsid w:val="00684D83"/>
    <w:rPr>
      <w:color w:val="605E5C"/>
      <w:shd w:val="clear" w:color="auto" w:fill="E1DFDD"/>
    </w:rPr>
  </w:style>
  <w:style w:type="character" w:styleId="afff1">
    <w:name w:val="FollowedHyperlink"/>
    <w:basedOn w:val="a5"/>
    <w:uiPriority w:val="99"/>
    <w:semiHidden/>
    <w:unhideWhenUsed/>
    <w:locked/>
    <w:rsid w:val="00684D83"/>
    <w:rPr>
      <w:color w:val="800080" w:themeColor="followedHyperlink"/>
      <w:u w:val="single"/>
    </w:rPr>
  </w:style>
  <w:style w:type="character" w:customStyle="1" w:styleId="sentencesextension">
    <w:name w:val="sentences___extension"/>
    <w:basedOn w:val="a5"/>
    <w:rsid w:val="00CD4E6F"/>
  </w:style>
  <w:style w:type="character" w:customStyle="1" w:styleId="apple-converted-space">
    <w:name w:val="apple-converted-space"/>
    <w:basedOn w:val="a5"/>
    <w:rsid w:val="00E44792"/>
  </w:style>
  <w:style w:type="paragraph" w:customStyle="1" w:styleId="110">
    <w:name w:val="1.1"/>
    <w:basedOn w:val="a4"/>
    <w:rsid w:val="00B46E89"/>
    <w:pPr>
      <w:ind w:firstLine="0"/>
      <w:jc w:val="center"/>
    </w:pPr>
    <w:rPr>
      <w:rFonts w:eastAsia="Times New Roman" w:cs="Times New Roman"/>
      <w:b/>
      <w:sz w:val="32"/>
      <w:szCs w:val="20"/>
      <w:lang w:val="ru-RU" w:eastAsia="ru-RU"/>
    </w:rPr>
  </w:style>
  <w:style w:type="character" w:styleId="HTML">
    <w:name w:val="HTML Cite"/>
    <w:basedOn w:val="a5"/>
    <w:uiPriority w:val="99"/>
    <w:semiHidden/>
    <w:unhideWhenUsed/>
    <w:locked/>
    <w:rsid w:val="00855E6A"/>
    <w:rPr>
      <w:i/>
      <w:iCs/>
    </w:rPr>
  </w:style>
  <w:style w:type="character" w:customStyle="1" w:styleId="af4">
    <w:name w:val="Абзац списка Знак"/>
    <w:link w:val="af3"/>
    <w:uiPriority w:val="34"/>
    <w:rsid w:val="00EB676F"/>
    <w:rPr>
      <w:rFonts w:ascii="Times New Roman" w:hAnsi="Times New Roman"/>
      <w:sz w:val="28"/>
      <w:szCs w:val="28"/>
    </w:rPr>
  </w:style>
  <w:style w:type="character" w:styleId="HTML0">
    <w:name w:val="HTML Code"/>
    <w:basedOn w:val="a5"/>
    <w:uiPriority w:val="99"/>
    <w:semiHidden/>
    <w:unhideWhenUsed/>
    <w:locked/>
    <w:rsid w:val="002D016D"/>
    <w:rPr>
      <w:rFonts w:ascii="Courier New" w:eastAsia="Times New Roman" w:hAnsi="Courier New" w:cs="Courier New"/>
      <w:sz w:val="20"/>
      <w:szCs w:val="20"/>
    </w:rPr>
  </w:style>
  <w:style w:type="character" w:customStyle="1" w:styleId="w8qarf">
    <w:name w:val="w8qarf"/>
    <w:basedOn w:val="a5"/>
    <w:rsid w:val="00CF463C"/>
  </w:style>
  <w:style w:type="character" w:customStyle="1" w:styleId="lrzxr">
    <w:name w:val="lrzxr"/>
    <w:basedOn w:val="a5"/>
    <w:rsid w:val="00CF463C"/>
  </w:style>
  <w:style w:type="character" w:customStyle="1" w:styleId="posttitle-text">
    <w:name w:val="post__title-text"/>
    <w:basedOn w:val="a5"/>
    <w:rsid w:val="003C27A1"/>
  </w:style>
  <w:style w:type="character" w:styleId="afff2">
    <w:name w:val="Strong"/>
    <w:basedOn w:val="a5"/>
    <w:uiPriority w:val="22"/>
    <w:qFormat/>
    <w:locked/>
    <w:rsid w:val="00DD49BE"/>
    <w:rPr>
      <w:b/>
      <w:bCs/>
    </w:rPr>
  </w:style>
  <w:style w:type="paragraph" w:styleId="HTML1">
    <w:name w:val="HTML Preformatted"/>
    <w:basedOn w:val="a4"/>
    <w:link w:val="HTML2"/>
    <w:uiPriority w:val="99"/>
    <w:unhideWhenUsed/>
    <w:locked/>
    <w:rsid w:val="00946EC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2">
    <w:name w:val="Стандартный HTML Знак"/>
    <w:basedOn w:val="a5"/>
    <w:link w:val="HTML1"/>
    <w:uiPriority w:val="99"/>
    <w:rsid w:val="00946ECB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a5"/>
    <w:rsid w:val="00946ECB"/>
  </w:style>
  <w:style w:type="paragraph" w:styleId="afff3">
    <w:name w:val="Plain Text"/>
    <w:basedOn w:val="a4"/>
    <w:link w:val="afff4"/>
    <w:uiPriority w:val="99"/>
    <w:semiHidden/>
    <w:unhideWhenUsed/>
    <w:locked/>
    <w:rsid w:val="004D4298"/>
    <w:pPr>
      <w:spacing w:line="240" w:lineRule="auto"/>
      <w:ind w:firstLine="0"/>
      <w:jc w:val="left"/>
    </w:pPr>
    <w:rPr>
      <w:rFonts w:ascii="Consolas" w:eastAsiaTheme="minorHAnsi" w:hAnsi="Consolas" w:cs="Times New Roman"/>
      <w:sz w:val="21"/>
      <w:szCs w:val="21"/>
      <w:lang w:val="ru-RU"/>
    </w:rPr>
  </w:style>
  <w:style w:type="character" w:customStyle="1" w:styleId="afff4">
    <w:name w:val="Текст Знак"/>
    <w:basedOn w:val="a5"/>
    <w:link w:val="afff3"/>
    <w:uiPriority w:val="99"/>
    <w:semiHidden/>
    <w:rsid w:val="004D4298"/>
    <w:rPr>
      <w:rFonts w:ascii="Consolas" w:eastAsiaTheme="minorHAnsi" w:hAnsi="Consolas" w:cs="Times New Roman"/>
      <w:sz w:val="21"/>
      <w:szCs w:val="21"/>
      <w:lang w:eastAsia="en-US"/>
    </w:rPr>
  </w:style>
  <w:style w:type="character" w:styleId="afff5">
    <w:name w:val="Unresolved Mention"/>
    <w:basedOn w:val="a5"/>
    <w:uiPriority w:val="99"/>
    <w:semiHidden/>
    <w:unhideWhenUsed/>
    <w:rsid w:val="006A06CA"/>
    <w:rPr>
      <w:color w:val="605E5C"/>
      <w:shd w:val="clear" w:color="auto" w:fill="E1DFDD"/>
    </w:rPr>
  </w:style>
  <w:style w:type="paragraph" w:customStyle="1" w:styleId="msonormal0">
    <w:name w:val="msonormal"/>
    <w:basedOn w:val="a4"/>
    <w:rsid w:val="003B4923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val="ru-RU" w:eastAsia="ru-RU"/>
    </w:rPr>
  </w:style>
  <w:style w:type="character" w:customStyle="1" w:styleId="pl-c1">
    <w:name w:val="pl-c1"/>
    <w:basedOn w:val="a5"/>
    <w:rsid w:val="007E56A0"/>
  </w:style>
  <w:style w:type="character" w:customStyle="1" w:styleId="mw-page-title-main">
    <w:name w:val="mw-page-title-main"/>
    <w:basedOn w:val="a5"/>
    <w:rsid w:val="001F4C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19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8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5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20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5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76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8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8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0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06338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78759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80817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17456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90293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20723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11206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74295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6241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41252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67540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53869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18865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30475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19991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59576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43210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70744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28242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79965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4873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0720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14178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46979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715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45805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98681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70240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38951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88314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53734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55637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8088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2342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48398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56418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77294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01756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54777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62103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05016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03546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46683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27348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99133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89227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3938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30495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39124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00636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6184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79796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04236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4521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36045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1449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94051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68472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2733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49949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67913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49010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80528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81858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46536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538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2098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27549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0833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42736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64101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89346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53282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91708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15532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82196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04570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1846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16856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55167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43197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96712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92728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37604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30351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38132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05732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49037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29550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81300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2489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86515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82208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45327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82722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78088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0899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84250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94749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9723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59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0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52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34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05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224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0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87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6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0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26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35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8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2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316647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829146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09592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921579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255768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53698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174456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857589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057136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305495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916962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113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4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186164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77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57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24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33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07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94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14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00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75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12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87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70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00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68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404889">
          <w:marLeft w:val="0"/>
          <w:marRight w:val="0"/>
          <w:marTop w:val="0"/>
          <w:marBottom w:val="390"/>
          <w:divBdr>
            <w:top w:val="none" w:sz="0" w:space="0" w:color="auto"/>
            <w:left w:val="none" w:sz="0" w:space="0" w:color="auto"/>
            <w:bottom w:val="dotted" w:sz="6" w:space="20" w:color="DDDDDD"/>
            <w:right w:val="none" w:sz="0" w:space="0" w:color="auto"/>
          </w:divBdr>
        </w:div>
        <w:div w:id="51330132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914673">
              <w:marLeft w:val="0"/>
              <w:marRight w:val="0"/>
              <w:marTop w:val="0"/>
              <w:marBottom w:val="0"/>
              <w:divBdr>
                <w:top w:val="single" w:sz="6" w:space="23" w:color="DDDDDD"/>
                <w:left w:val="single" w:sz="6" w:space="11" w:color="DDDDDD"/>
                <w:bottom w:val="single" w:sz="6" w:space="23" w:color="DDDDDD"/>
                <w:right w:val="single" w:sz="6" w:space="11" w:color="DDDDDD"/>
              </w:divBdr>
            </w:div>
          </w:divsChild>
        </w:div>
        <w:div w:id="113136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28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46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08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2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9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6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9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37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1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33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87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7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8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9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8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32523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62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1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37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65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1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8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9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4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9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7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0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7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0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0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4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0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8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4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72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6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327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223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1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60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82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752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033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12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75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5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93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9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2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2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36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12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1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1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3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63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89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43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1205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812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2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34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16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8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8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9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1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49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9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1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56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2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17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62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739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684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601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61095822">
          <w:marLeft w:val="0"/>
          <w:marRight w:val="0"/>
          <w:marTop w:val="750"/>
          <w:marBottom w:val="7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35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1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102883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46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8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62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2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9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74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896576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735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maltego.com/" TargetMode="External"/><Relationship Id="rId18" Type="http://schemas.openxmlformats.org/officeDocument/2006/relationships/image" Target="media/image3.jpeg"/><Relationship Id="rId26" Type="http://schemas.openxmlformats.org/officeDocument/2006/relationships/image" Target="media/image11.jpeg"/><Relationship Id="rId39" Type="http://schemas.openxmlformats.org/officeDocument/2006/relationships/image" Target="media/image24.jpeg"/><Relationship Id="rId21" Type="http://schemas.openxmlformats.org/officeDocument/2006/relationships/image" Target="media/image6.jpeg"/><Relationship Id="rId34" Type="http://schemas.openxmlformats.org/officeDocument/2006/relationships/image" Target="media/image19.jpeg"/><Relationship Id="rId42" Type="http://schemas.openxmlformats.org/officeDocument/2006/relationships/hyperlink" Target="https://dzen.ru/a/YmwRuZjxJT9UdUxx" TargetMode="External"/><Relationship Id="rId47" Type="http://schemas.openxmlformats.org/officeDocument/2006/relationships/hyperlink" Target="https://ru.wikipedia.org/wiki/Shodan_(&#1089;&#1072;&#1081;&#1090;)" TargetMode="Externa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9" Type="http://schemas.openxmlformats.org/officeDocument/2006/relationships/image" Target="media/image14.jpeg"/><Relationship Id="rId11" Type="http://schemas.openxmlformats.org/officeDocument/2006/relationships/hyperlink" Target="https://github__com.teameo.ca/iansangaji/email2phonenumber" TargetMode="External"/><Relationship Id="rId24" Type="http://schemas.openxmlformats.org/officeDocument/2006/relationships/image" Target="media/image9.jpeg"/><Relationship Id="rId32" Type="http://schemas.openxmlformats.org/officeDocument/2006/relationships/image" Target="media/image17.jpeg"/><Relationship Id="rId37" Type="http://schemas.openxmlformats.org/officeDocument/2006/relationships/image" Target="media/image22.jpeg"/><Relationship Id="rId40" Type="http://schemas.openxmlformats.org/officeDocument/2006/relationships/hyperlink" Target="https://habr.com/ru/company/deiteriylab/blog/595801/" TargetMode="External"/><Relationship Id="rId45" Type="http://schemas.openxmlformats.org/officeDocument/2006/relationships/hyperlink" Target="https://github.com/sherlock-project/sherlock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ru.bmstu.wiki/Lubuntu" TargetMode="External"/><Relationship Id="rId23" Type="http://schemas.openxmlformats.org/officeDocument/2006/relationships/image" Target="media/image8.jpeg"/><Relationship Id="rId28" Type="http://schemas.openxmlformats.org/officeDocument/2006/relationships/image" Target="media/image13.jpeg"/><Relationship Id="rId36" Type="http://schemas.openxmlformats.org/officeDocument/2006/relationships/image" Target="media/image21.jpeg"/><Relationship Id="rId49" Type="http://schemas.openxmlformats.org/officeDocument/2006/relationships/fontTable" Target="fontTable.xml"/><Relationship Id="rId10" Type="http://schemas.openxmlformats.org/officeDocument/2006/relationships/hyperlink" Target="https://whatsmyname.app/" TargetMode="External"/><Relationship Id="rId19" Type="http://schemas.openxmlformats.org/officeDocument/2006/relationships/image" Target="media/image4.jpeg"/><Relationship Id="rId31" Type="http://schemas.openxmlformats.org/officeDocument/2006/relationships/image" Target="media/image16.jpeg"/><Relationship Id="rId44" Type="http://schemas.openxmlformats.org/officeDocument/2006/relationships/hyperlink" Target="https://www.kali.org/tools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emailsherlock.com/" TargetMode="External"/><Relationship Id="rId14" Type="http://schemas.openxmlformats.org/officeDocument/2006/relationships/hyperlink" Target="https://github.com/ElevenPaths/FOCA/releases" TargetMode="External"/><Relationship Id="rId22" Type="http://schemas.openxmlformats.org/officeDocument/2006/relationships/image" Target="media/image7.jpeg"/><Relationship Id="rId27" Type="http://schemas.openxmlformats.org/officeDocument/2006/relationships/image" Target="media/image12.jpeg"/><Relationship Id="rId30" Type="http://schemas.openxmlformats.org/officeDocument/2006/relationships/image" Target="media/image15.jpeg"/><Relationship Id="rId35" Type="http://schemas.openxmlformats.org/officeDocument/2006/relationships/image" Target="media/image20.jpeg"/><Relationship Id="rId43" Type="http://schemas.openxmlformats.org/officeDocument/2006/relationships/hyperlink" Target="https://xakep.ru/2020/07/29/pentest-distros/" TargetMode="External"/><Relationship Id="rId48" Type="http://schemas.openxmlformats.org/officeDocument/2006/relationships/header" Target="header2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hyperlink" Target="https://www.shodan.io/" TargetMode="External"/><Relationship Id="rId17" Type="http://schemas.openxmlformats.org/officeDocument/2006/relationships/image" Target="media/image2.jpeg"/><Relationship Id="rId25" Type="http://schemas.openxmlformats.org/officeDocument/2006/relationships/image" Target="media/image10.jpeg"/><Relationship Id="rId33" Type="http://schemas.openxmlformats.org/officeDocument/2006/relationships/image" Target="media/image18.jpeg"/><Relationship Id="rId38" Type="http://schemas.openxmlformats.org/officeDocument/2006/relationships/image" Target="media/image23.jpeg"/><Relationship Id="rId46" Type="http://schemas.openxmlformats.org/officeDocument/2006/relationships/hyperlink" Target="https://github.com/laramies/theHarvester" TargetMode="External"/><Relationship Id="rId20" Type="http://schemas.openxmlformats.org/officeDocument/2006/relationships/image" Target="media/image5.jpeg"/><Relationship Id="rId41" Type="http://schemas.openxmlformats.org/officeDocument/2006/relationships/hyperlink" Target="https://blog.skillfactory.ru/glossary/osint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popova\Documents\&#1064;&#1072;&#1073;&#1083;&#1086;&#1085;_&#1044;&#1072;&#1096;&#1072;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BF6ED5E-3BDD-4478-80FA-0E476A07A3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Шаблон_Даша.dotx</Template>
  <TotalTime>8451</TotalTime>
  <Pages>39</Pages>
  <Words>6940</Words>
  <Characters>39561</Characters>
  <Application>Microsoft Office Word</Application>
  <DocSecurity>0</DocSecurity>
  <Lines>329</Lines>
  <Paragraphs>92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46409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Елена Попова</dc:creator>
  <cp:lastModifiedBy>Кулеева Анна Григорьевна</cp:lastModifiedBy>
  <cp:revision>685</cp:revision>
  <cp:lastPrinted>2020-01-22T12:44:00Z</cp:lastPrinted>
  <dcterms:created xsi:type="dcterms:W3CDTF">2020-05-24T18:32:00Z</dcterms:created>
  <dcterms:modified xsi:type="dcterms:W3CDTF">2023-01-09T18:25:00Z</dcterms:modified>
</cp:coreProperties>
</file>